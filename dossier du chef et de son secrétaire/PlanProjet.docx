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3EC26" w14:textId="69EC0E2A" w:rsidR="00B7466D" w:rsidRDefault="00B7466D" w:rsidP="00B7466D">
      <w:pPr>
        <w:spacing w:after="0" w:line="240" w:lineRule="auto"/>
        <w:rPr>
          <w:rFonts w:ascii="Arial" w:eastAsia="Times New Roman" w:hAnsi="Arial" w:cs="Arial"/>
          <w:color w:val="000000"/>
          <w:sz w:val="22"/>
          <w:lang w:eastAsia="fr-FR"/>
        </w:rPr>
      </w:pPr>
      <w:bookmarkStart w:id="0" w:name="_Hlk8677970"/>
      <w:r w:rsidRPr="00B7466D">
        <w:rPr>
          <w:rFonts w:ascii="Times New Roman" w:eastAsia="Times New Roman" w:hAnsi="Times New Roman" w:cs="Times New Roman"/>
          <w:noProof/>
          <w:szCs w:val="24"/>
          <w:lang w:eastAsia="fr-FR"/>
        </w:rPr>
        <w:drawing>
          <wp:anchor distT="0" distB="0" distL="114300" distR="114300" simplePos="0" relativeHeight="251660288" behindDoc="0" locked="0" layoutInCell="1" allowOverlap="1" wp14:anchorId="7D0D04DB" wp14:editId="216D8F87">
            <wp:simplePos x="0" y="0"/>
            <wp:positionH relativeFrom="margin">
              <wp:posOffset>-47625</wp:posOffset>
            </wp:positionH>
            <wp:positionV relativeFrom="paragraph">
              <wp:posOffset>0</wp:posOffset>
            </wp:positionV>
            <wp:extent cx="1123950" cy="704850"/>
            <wp:effectExtent l="0" t="0" r="0" b="0"/>
            <wp:wrapSquare wrapText="bothSides"/>
            <wp:docPr id="21" name="Image 21" descr="https://lh6.googleusercontent.com/w2t4mKWL3e1zU3mquSQpWWHxHUxmla6GlVPFFzxRHd2b7cNPAnCbOinVRLsYnMLUW1US6hCnHwaNvOJ3WtuXnm_13HkpGyrqiOCyu5uGtO1ErIB1rab7F8dUI8RffMhafsHhYB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2t4mKWL3e1zU3mquSQpWWHxHUxmla6GlVPFFzxRHd2b7cNPAnCbOinVRLsYnMLUW1US6hCnHwaNvOJ3WtuXnm_13HkpGyrqiOCyu5uGtO1ErIB1rab7F8dUI8RffMhafsHhYBu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66D">
        <w:rPr>
          <w:rFonts w:ascii="Arial" w:eastAsia="Times New Roman" w:hAnsi="Arial" w:cs="Arial"/>
          <w:color w:val="000000"/>
          <w:sz w:val="22"/>
          <w:lang w:eastAsia="fr-FR"/>
        </w:rPr>
        <w:t>    </w:t>
      </w:r>
      <w:r w:rsidRPr="00B7466D">
        <w:rPr>
          <w:rFonts w:ascii="Arial" w:eastAsia="Times New Roman" w:hAnsi="Arial" w:cs="Arial"/>
          <w:color w:val="000000"/>
          <w:sz w:val="22"/>
          <w:lang w:eastAsia="fr-FR"/>
        </w:rPr>
        <w:tab/>
      </w:r>
      <w:r w:rsidRPr="00B7466D">
        <w:rPr>
          <w:rFonts w:ascii="Arial" w:eastAsia="Times New Roman" w:hAnsi="Arial" w:cs="Arial"/>
          <w:color w:val="000000"/>
          <w:sz w:val="22"/>
          <w:lang w:eastAsia="fr-FR"/>
        </w:rPr>
        <w:tab/>
      </w:r>
    </w:p>
    <w:p w14:paraId="12573DC2" w14:textId="1FE847E9" w:rsidR="00B7466D" w:rsidRDefault="003012B0" w:rsidP="00B7466D">
      <w:pPr>
        <w:spacing w:after="0" w:line="240" w:lineRule="auto"/>
        <w:rPr>
          <w:rFonts w:ascii="Arial" w:eastAsia="Times New Roman" w:hAnsi="Arial" w:cs="Arial"/>
          <w:color w:val="000000"/>
          <w:sz w:val="22"/>
          <w:lang w:eastAsia="fr-FR"/>
        </w:rPr>
      </w:pPr>
      <w:bookmarkStart w:id="1" w:name="_Hlk9371361"/>
      <w:bookmarkEnd w:id="1"/>
      <w:r w:rsidRPr="001675C6">
        <w:rPr>
          <w:rFonts w:ascii="Times New Roman" w:eastAsia="Times New Roman" w:hAnsi="Times New Roman" w:cs="Times New Roman"/>
          <w:noProof/>
          <w:szCs w:val="24"/>
          <w:lang w:eastAsia="fr-FR"/>
        </w:rPr>
        <w:drawing>
          <wp:anchor distT="0" distB="0" distL="114300" distR="114300" simplePos="0" relativeHeight="251659264" behindDoc="0" locked="0" layoutInCell="1" allowOverlap="1" wp14:anchorId="0B9A22B3" wp14:editId="51C37935">
            <wp:simplePos x="0" y="0"/>
            <wp:positionH relativeFrom="rightMargin">
              <wp:align>left</wp:align>
            </wp:positionH>
            <wp:positionV relativeFrom="paragraph">
              <wp:posOffset>3810</wp:posOffset>
            </wp:positionV>
            <wp:extent cx="523875" cy="523875"/>
            <wp:effectExtent l="0" t="0" r="9525" b="9525"/>
            <wp:wrapSquare wrapText="bothSides"/>
            <wp:docPr id="22" name="Image 22" descr="https://lh4.googleusercontent.com/c0ABIxpatboEDyRaLhaR0elOd0mHgNYGTne0x8RlIN0qlORQMWOp1rgZEqqIaseUHubOsxVKLUmap8uPYbmCn-cnkG--76CzxuIS7qi_MURDNqs0dWzFfY6h0Z5fBQxbnZbNLR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0ABIxpatboEDyRaLhaR0elOd0mHgNYGTne0x8RlIN0qlORQMWOp1rgZEqqIaseUHubOsxVKLUmap8uPYbmCn-cnkG--76CzxuIS7qi_MURDNqs0dWzFfY6h0Z5fBQxbnZbNLRk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8E7AF" w14:textId="550DB3DD" w:rsidR="00B7466D" w:rsidRPr="00B7466D" w:rsidRDefault="00B7466D" w:rsidP="00665A31">
      <w:pPr>
        <w:spacing w:after="0" w:line="240" w:lineRule="auto"/>
        <w:jc w:val="right"/>
        <w:rPr>
          <w:rFonts w:ascii="Arial" w:eastAsia="Times New Roman" w:hAnsi="Arial" w:cs="Arial"/>
          <w:color w:val="000000"/>
          <w:sz w:val="22"/>
          <w:lang w:eastAsia="fr-FR"/>
        </w:rPr>
      </w:pPr>
      <w:r w:rsidRPr="001675C6">
        <w:rPr>
          <w:rFonts w:ascii="Arial" w:eastAsia="Times New Roman" w:hAnsi="Arial" w:cs="Arial"/>
          <w:color w:val="000000"/>
          <w:sz w:val="32"/>
          <w:szCs w:val="32"/>
          <w:lang w:eastAsia="fr-FR"/>
        </w:rPr>
        <w:t>Mr Barrios – Dirigeant qualité</w:t>
      </w:r>
      <w:r w:rsidR="00665A31" w:rsidRPr="001675C6">
        <w:rPr>
          <w:rFonts w:ascii="Arial" w:eastAsia="Times New Roman" w:hAnsi="Arial" w:cs="Arial"/>
          <w:color w:val="000000"/>
          <w:sz w:val="32"/>
          <w:szCs w:val="32"/>
          <w:lang w:eastAsia="fr-FR"/>
        </w:rPr>
        <w:t xml:space="preserve"> de gestion </w:t>
      </w:r>
      <w:r w:rsidRPr="001675C6">
        <w:rPr>
          <w:rFonts w:ascii="Arial" w:eastAsia="Times New Roman" w:hAnsi="Arial" w:cs="Arial"/>
          <w:color w:val="000000"/>
          <w:sz w:val="32"/>
          <w:szCs w:val="32"/>
          <w:lang w:eastAsia="fr-FR"/>
        </w:rPr>
        <w:t xml:space="preserve">projet </w:t>
      </w:r>
      <w:r w:rsidRPr="001675C6">
        <w:rPr>
          <w:rFonts w:ascii="Arial" w:eastAsia="Times New Roman" w:hAnsi="Arial" w:cs="Arial"/>
          <w:color w:val="000000"/>
          <w:sz w:val="22"/>
          <w:lang w:eastAsia="fr-FR"/>
        </w:rPr>
        <w:tab/>
        <w:t xml:space="preserve">                                                 </w:t>
      </w:r>
      <w:r w:rsidRPr="001675C6">
        <w:rPr>
          <w:rFonts w:ascii="Arial" w:eastAsia="Times New Roman" w:hAnsi="Arial" w:cs="Arial"/>
          <w:bCs/>
          <w:color w:val="000000"/>
          <w:sz w:val="32"/>
          <w:szCs w:val="32"/>
          <w:lang w:eastAsia="fr-FR"/>
        </w:rPr>
        <w:t>27 Mai 2019</w:t>
      </w:r>
      <w:r w:rsidR="00960922">
        <w:rPr>
          <w:rFonts w:ascii="Times New Roman" w:eastAsia="Times New Roman" w:hAnsi="Times New Roman" w:cs="Times New Roman"/>
          <w:szCs w:val="24"/>
          <w:lang w:eastAsia="fr-FR"/>
        </w:rPr>
        <w:pict w14:anchorId="793D1322">
          <v:rect id="_x0000_i1025" style="width:0;height:1.5pt" o:hralign="center" o:hrstd="t" o:hr="t" fillcolor="#a0a0a0" stroked="f"/>
        </w:pict>
      </w:r>
    </w:p>
    <w:p w14:paraId="16393EF0" w14:textId="43184D2A" w:rsidR="00B7466D" w:rsidRDefault="00B7466D" w:rsidP="00C92223">
      <w:pPr>
        <w:pStyle w:val="Titre"/>
      </w:pPr>
    </w:p>
    <w:p w14:paraId="2C6BBF92" w14:textId="77777777" w:rsidR="00B7466D" w:rsidRDefault="00B7466D" w:rsidP="00C92223">
      <w:pPr>
        <w:pStyle w:val="Titre"/>
      </w:pPr>
    </w:p>
    <w:p w14:paraId="08B6F870" w14:textId="77777777" w:rsidR="00B7466D" w:rsidRDefault="00B7466D" w:rsidP="00C92223">
      <w:pPr>
        <w:pStyle w:val="Titre"/>
      </w:pPr>
    </w:p>
    <w:p w14:paraId="47797D62" w14:textId="64A8A9F3" w:rsidR="00B7466D" w:rsidRPr="00960922" w:rsidRDefault="00960922" w:rsidP="00960922">
      <w:pPr>
        <w:pStyle w:val="Titre"/>
        <w:rPr>
          <w:rStyle w:val="lev"/>
          <w:color w:val="8EAADB" w:themeColor="accent1" w:themeTint="99"/>
        </w:rPr>
      </w:pPr>
      <w:r w:rsidRPr="00960922">
        <w:rPr>
          <w:rStyle w:val="lev"/>
          <w:color w:val="8EAADB" w:themeColor="accent1" w:themeTint="99"/>
        </w:rPr>
        <w:t>Le jeu des grenouilles et des crapauds</w:t>
      </w:r>
    </w:p>
    <w:p w14:paraId="6A319E91" w14:textId="7E0A3B9C" w:rsidR="001675C6" w:rsidRDefault="001675C6" w:rsidP="001675C6"/>
    <w:p w14:paraId="699DD425" w14:textId="77777777" w:rsidR="00D8642F" w:rsidRDefault="00D8642F" w:rsidP="001675C6"/>
    <w:p w14:paraId="01E3B659" w14:textId="77777777" w:rsidR="001675C6" w:rsidRPr="001675C6" w:rsidRDefault="001675C6" w:rsidP="001675C6"/>
    <w:p w14:paraId="1AF8C38E" w14:textId="1081ADFF" w:rsidR="00B7466D" w:rsidRPr="001675C6" w:rsidRDefault="001675C6" w:rsidP="00C92223">
      <w:pPr>
        <w:pStyle w:val="Titre"/>
        <w:rPr>
          <w:rStyle w:val="lev"/>
          <w:sz w:val="64"/>
          <w:szCs w:val="64"/>
        </w:rPr>
      </w:pPr>
      <w:r w:rsidRPr="001675C6">
        <w:rPr>
          <w:rStyle w:val="lev"/>
          <w:sz w:val="64"/>
          <w:szCs w:val="64"/>
        </w:rPr>
        <w:t>PLAN PROJET</w:t>
      </w:r>
    </w:p>
    <w:p w14:paraId="59FCB7B9" w14:textId="74F9523E" w:rsidR="001675C6" w:rsidRPr="001675C6" w:rsidRDefault="001675C6" w:rsidP="001675C6">
      <w:pPr>
        <w:jc w:val="center"/>
        <w:rPr>
          <w:rStyle w:val="lev"/>
        </w:rPr>
      </w:pPr>
      <w:r w:rsidRPr="001675C6">
        <w:rPr>
          <w:rStyle w:val="lev"/>
        </w:rPr>
        <w:t>En Gestion Projet</w:t>
      </w:r>
    </w:p>
    <w:p w14:paraId="432A4843" w14:textId="48231459" w:rsidR="001675C6" w:rsidRDefault="001675C6" w:rsidP="001675C6"/>
    <w:p w14:paraId="04D0644A" w14:textId="77777777" w:rsidR="001675C6" w:rsidRPr="001675C6" w:rsidRDefault="001675C6" w:rsidP="001675C6">
      <w:pPr>
        <w:jc w:val="center"/>
        <w:rPr>
          <w:sz w:val="36"/>
          <w:szCs w:val="36"/>
        </w:rPr>
      </w:pPr>
    </w:p>
    <w:p w14:paraId="577818E0" w14:textId="7BAD124B" w:rsidR="00B7466D" w:rsidRDefault="00B7466D" w:rsidP="00C92223">
      <w:pPr>
        <w:pStyle w:val="Titre"/>
      </w:pPr>
    </w:p>
    <w:p w14:paraId="681EBB74" w14:textId="4B02B784" w:rsidR="00D8642F" w:rsidRPr="00D8642F" w:rsidRDefault="00D8642F" w:rsidP="00D8642F"/>
    <w:p w14:paraId="1F523595" w14:textId="77777777" w:rsidR="00B7466D" w:rsidRDefault="00B7466D" w:rsidP="00C92223">
      <w:pPr>
        <w:pStyle w:val="Titre"/>
      </w:pPr>
    </w:p>
    <w:p w14:paraId="023A3E72" w14:textId="60FB0837" w:rsidR="00B7466D" w:rsidRPr="001675C6" w:rsidRDefault="001675C6" w:rsidP="00C92223">
      <w:pPr>
        <w:pStyle w:val="Titre"/>
        <w:rPr>
          <w:rStyle w:val="Rfrenceintense"/>
        </w:rPr>
      </w:pPr>
      <w:r w:rsidRPr="001675C6">
        <w:rPr>
          <w:rStyle w:val="Rfrenceintense"/>
        </w:rPr>
        <w:t xml:space="preserve">Groupe </w:t>
      </w:r>
    </w:p>
    <w:p w14:paraId="19771AF2" w14:textId="2F9B997E" w:rsidR="001675C6" w:rsidRPr="00960922" w:rsidRDefault="001675C6" w:rsidP="001675C6">
      <w:pPr>
        <w:pStyle w:val="Citationintense"/>
        <w:rPr>
          <w:color w:val="auto"/>
        </w:rPr>
      </w:pPr>
      <w:r w:rsidRPr="00960922">
        <w:rPr>
          <w:color w:val="auto"/>
        </w:rPr>
        <w:t>Yanis Delmas</w:t>
      </w:r>
    </w:p>
    <w:p w14:paraId="7F5C490B" w14:textId="7F221AEC" w:rsidR="001675C6" w:rsidRPr="00960922" w:rsidRDefault="001675C6" w:rsidP="001675C6">
      <w:pPr>
        <w:pStyle w:val="Citationintense"/>
        <w:rPr>
          <w:color w:val="auto"/>
        </w:rPr>
      </w:pPr>
      <w:r w:rsidRPr="00960922">
        <w:rPr>
          <w:color w:val="auto"/>
        </w:rPr>
        <w:t>Yoan Guiraud</w:t>
      </w:r>
    </w:p>
    <w:p w14:paraId="681E97A4" w14:textId="12D55BAB" w:rsidR="001675C6" w:rsidRPr="00960922" w:rsidRDefault="001675C6" w:rsidP="001675C6">
      <w:pPr>
        <w:pStyle w:val="Citationintense"/>
        <w:rPr>
          <w:color w:val="auto"/>
        </w:rPr>
      </w:pPr>
      <w:r w:rsidRPr="00960922">
        <w:rPr>
          <w:color w:val="auto"/>
        </w:rPr>
        <w:t>Pierre-Marie Combalbert</w:t>
      </w:r>
    </w:p>
    <w:p w14:paraId="1E2A72A2" w14:textId="110A5333" w:rsidR="001675C6" w:rsidRPr="00960922" w:rsidRDefault="001675C6" w:rsidP="001675C6">
      <w:pPr>
        <w:pStyle w:val="Citationintense"/>
        <w:rPr>
          <w:color w:val="auto"/>
        </w:rPr>
      </w:pPr>
      <w:r w:rsidRPr="00960922">
        <w:rPr>
          <w:color w:val="auto"/>
        </w:rPr>
        <w:t xml:space="preserve">Maël Le </w:t>
      </w:r>
      <w:proofErr w:type="spellStart"/>
      <w:r w:rsidRPr="00960922">
        <w:rPr>
          <w:color w:val="auto"/>
        </w:rPr>
        <w:t>Folgoc</w:t>
      </w:r>
      <w:proofErr w:type="spellEnd"/>
      <w:r w:rsidRPr="00960922">
        <w:rPr>
          <w:color w:val="auto"/>
        </w:rPr>
        <w:t xml:space="preserve"> Pontis </w:t>
      </w:r>
    </w:p>
    <w:p w14:paraId="05A169A6" w14:textId="1C5EBF27" w:rsidR="00C31339" w:rsidRDefault="00C31339" w:rsidP="00C31339"/>
    <w:sdt>
      <w:sdtPr>
        <w:rPr>
          <w:rFonts w:asciiTheme="minorHAnsi" w:eastAsiaTheme="minorHAnsi" w:hAnsiTheme="minorHAnsi" w:cstheme="minorBidi"/>
          <w:color w:val="auto"/>
          <w:sz w:val="24"/>
          <w:szCs w:val="22"/>
          <w:lang w:eastAsia="en-US"/>
        </w:rPr>
        <w:id w:val="-1031723657"/>
        <w:docPartObj>
          <w:docPartGallery w:val="Table of Contents"/>
          <w:docPartUnique/>
        </w:docPartObj>
      </w:sdtPr>
      <w:sdtEndPr>
        <w:rPr>
          <w:b/>
          <w:bCs/>
        </w:rPr>
      </w:sdtEndPr>
      <w:sdtContent>
        <w:p w14:paraId="6F17AB11" w14:textId="58D1CFA7" w:rsidR="00C31339" w:rsidRDefault="00C31339">
          <w:pPr>
            <w:pStyle w:val="En-ttedetabledesmatires"/>
          </w:pPr>
          <w:r>
            <w:t>Table des matières</w:t>
          </w:r>
        </w:p>
        <w:p w14:paraId="38FEB93D" w14:textId="176CB088" w:rsidR="00736431" w:rsidRDefault="00C31339">
          <w:pPr>
            <w:pStyle w:val="TM1"/>
            <w:tabs>
              <w:tab w:val="left" w:pos="4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10028180" w:history="1">
            <w:r w:rsidR="00736431" w:rsidRPr="00C111E1">
              <w:rPr>
                <w:rStyle w:val="Lienhypertexte"/>
                <w:noProof/>
              </w:rPr>
              <w:t>I.</w:t>
            </w:r>
            <w:r w:rsidR="00736431">
              <w:rPr>
                <w:rFonts w:eastAsiaTheme="minorEastAsia"/>
                <w:noProof/>
                <w:sz w:val="22"/>
                <w:lang w:eastAsia="fr-FR"/>
              </w:rPr>
              <w:tab/>
            </w:r>
            <w:r w:rsidR="00736431" w:rsidRPr="00C111E1">
              <w:rPr>
                <w:rStyle w:val="Lienhypertexte"/>
                <w:noProof/>
              </w:rPr>
              <w:t>Introduction</w:t>
            </w:r>
            <w:r w:rsidR="00736431">
              <w:rPr>
                <w:noProof/>
                <w:webHidden/>
              </w:rPr>
              <w:tab/>
            </w:r>
            <w:r w:rsidR="00736431">
              <w:rPr>
                <w:noProof/>
                <w:webHidden/>
              </w:rPr>
              <w:fldChar w:fldCharType="begin"/>
            </w:r>
            <w:r w:rsidR="00736431">
              <w:rPr>
                <w:noProof/>
                <w:webHidden/>
              </w:rPr>
              <w:instrText xml:space="preserve"> PAGEREF _Toc10028180 \h </w:instrText>
            </w:r>
            <w:r w:rsidR="00736431">
              <w:rPr>
                <w:noProof/>
                <w:webHidden/>
              </w:rPr>
            </w:r>
            <w:r w:rsidR="00736431">
              <w:rPr>
                <w:noProof/>
                <w:webHidden/>
              </w:rPr>
              <w:fldChar w:fldCharType="separate"/>
            </w:r>
            <w:r w:rsidR="00EF39E8">
              <w:rPr>
                <w:noProof/>
                <w:webHidden/>
              </w:rPr>
              <w:t>4</w:t>
            </w:r>
            <w:r w:rsidR="00736431">
              <w:rPr>
                <w:noProof/>
                <w:webHidden/>
              </w:rPr>
              <w:fldChar w:fldCharType="end"/>
            </w:r>
          </w:hyperlink>
        </w:p>
        <w:p w14:paraId="1F1521EB" w14:textId="43C96C6F" w:rsidR="00736431" w:rsidRDefault="00736431">
          <w:pPr>
            <w:pStyle w:val="TM1"/>
            <w:tabs>
              <w:tab w:val="left" w:pos="480"/>
              <w:tab w:val="right" w:leader="dot" w:pos="9062"/>
            </w:tabs>
            <w:rPr>
              <w:rFonts w:eastAsiaTheme="minorEastAsia"/>
              <w:noProof/>
              <w:sz w:val="22"/>
              <w:lang w:eastAsia="fr-FR"/>
            </w:rPr>
          </w:pPr>
          <w:hyperlink w:anchor="_Toc10028181" w:history="1">
            <w:r w:rsidRPr="00C111E1">
              <w:rPr>
                <w:rStyle w:val="Lienhypertexte"/>
                <w:noProof/>
              </w:rPr>
              <w:t>II.</w:t>
            </w:r>
            <w:r>
              <w:rPr>
                <w:rFonts w:eastAsiaTheme="minorEastAsia"/>
                <w:noProof/>
                <w:sz w:val="22"/>
                <w:lang w:eastAsia="fr-FR"/>
              </w:rPr>
              <w:tab/>
            </w:r>
            <w:r w:rsidRPr="00C111E1">
              <w:rPr>
                <w:rStyle w:val="Lienhypertexte"/>
                <w:noProof/>
              </w:rPr>
              <w:t>Présentation du projet</w:t>
            </w:r>
            <w:r>
              <w:rPr>
                <w:noProof/>
                <w:webHidden/>
              </w:rPr>
              <w:tab/>
            </w:r>
            <w:r>
              <w:rPr>
                <w:noProof/>
                <w:webHidden/>
              </w:rPr>
              <w:fldChar w:fldCharType="begin"/>
            </w:r>
            <w:r>
              <w:rPr>
                <w:noProof/>
                <w:webHidden/>
              </w:rPr>
              <w:instrText xml:space="preserve"> PAGEREF _Toc10028181 \h </w:instrText>
            </w:r>
            <w:r>
              <w:rPr>
                <w:noProof/>
                <w:webHidden/>
              </w:rPr>
            </w:r>
            <w:r>
              <w:rPr>
                <w:noProof/>
                <w:webHidden/>
              </w:rPr>
              <w:fldChar w:fldCharType="separate"/>
            </w:r>
            <w:r w:rsidR="00EF39E8">
              <w:rPr>
                <w:noProof/>
                <w:webHidden/>
              </w:rPr>
              <w:t>4</w:t>
            </w:r>
            <w:r>
              <w:rPr>
                <w:noProof/>
                <w:webHidden/>
              </w:rPr>
              <w:fldChar w:fldCharType="end"/>
            </w:r>
          </w:hyperlink>
        </w:p>
        <w:p w14:paraId="08C2F629" w14:textId="58C7E145" w:rsidR="00736431" w:rsidRDefault="00736431">
          <w:pPr>
            <w:pStyle w:val="TM2"/>
            <w:tabs>
              <w:tab w:val="left" w:pos="660"/>
              <w:tab w:val="right" w:leader="dot" w:pos="9062"/>
            </w:tabs>
            <w:rPr>
              <w:rFonts w:eastAsiaTheme="minorEastAsia"/>
              <w:noProof/>
              <w:sz w:val="22"/>
              <w:lang w:eastAsia="fr-FR"/>
            </w:rPr>
          </w:pPr>
          <w:hyperlink w:anchor="_Toc10028182" w:history="1">
            <w:r w:rsidRPr="00C111E1">
              <w:rPr>
                <w:rStyle w:val="Lienhypertexte"/>
                <w:noProof/>
              </w:rPr>
              <w:t>A.</w:t>
            </w:r>
            <w:r>
              <w:rPr>
                <w:rFonts w:eastAsiaTheme="minorEastAsia"/>
                <w:noProof/>
                <w:sz w:val="22"/>
                <w:lang w:eastAsia="fr-FR"/>
              </w:rPr>
              <w:tab/>
            </w:r>
            <w:r w:rsidRPr="00C111E1">
              <w:rPr>
                <w:rStyle w:val="Lienhypertexte"/>
                <w:noProof/>
              </w:rPr>
              <w:t>Définition générale du projet</w:t>
            </w:r>
            <w:r>
              <w:rPr>
                <w:noProof/>
                <w:webHidden/>
              </w:rPr>
              <w:tab/>
            </w:r>
            <w:r>
              <w:rPr>
                <w:noProof/>
                <w:webHidden/>
              </w:rPr>
              <w:fldChar w:fldCharType="begin"/>
            </w:r>
            <w:r>
              <w:rPr>
                <w:noProof/>
                <w:webHidden/>
              </w:rPr>
              <w:instrText xml:space="preserve"> PAGEREF _Toc10028182 \h </w:instrText>
            </w:r>
            <w:r>
              <w:rPr>
                <w:noProof/>
                <w:webHidden/>
              </w:rPr>
            </w:r>
            <w:r>
              <w:rPr>
                <w:noProof/>
                <w:webHidden/>
              </w:rPr>
              <w:fldChar w:fldCharType="separate"/>
            </w:r>
            <w:r w:rsidR="00EF39E8">
              <w:rPr>
                <w:noProof/>
                <w:webHidden/>
              </w:rPr>
              <w:t>4</w:t>
            </w:r>
            <w:r>
              <w:rPr>
                <w:noProof/>
                <w:webHidden/>
              </w:rPr>
              <w:fldChar w:fldCharType="end"/>
            </w:r>
          </w:hyperlink>
        </w:p>
        <w:p w14:paraId="3A6A48CE" w14:textId="0C94433F" w:rsidR="00736431" w:rsidRDefault="00736431">
          <w:pPr>
            <w:pStyle w:val="TM2"/>
            <w:tabs>
              <w:tab w:val="left" w:pos="660"/>
              <w:tab w:val="right" w:leader="dot" w:pos="9062"/>
            </w:tabs>
            <w:rPr>
              <w:rFonts w:eastAsiaTheme="minorEastAsia"/>
              <w:noProof/>
              <w:sz w:val="22"/>
              <w:lang w:eastAsia="fr-FR"/>
            </w:rPr>
          </w:pPr>
          <w:hyperlink w:anchor="_Toc10028183" w:history="1">
            <w:r w:rsidRPr="00C111E1">
              <w:rPr>
                <w:rStyle w:val="Lienhypertexte"/>
                <w:noProof/>
              </w:rPr>
              <w:t>B.</w:t>
            </w:r>
            <w:r>
              <w:rPr>
                <w:rFonts w:eastAsiaTheme="minorEastAsia"/>
                <w:noProof/>
                <w:sz w:val="22"/>
                <w:lang w:eastAsia="fr-FR"/>
              </w:rPr>
              <w:tab/>
            </w:r>
            <w:r w:rsidRPr="00C111E1">
              <w:rPr>
                <w:rStyle w:val="Lienhypertexte"/>
                <w:noProof/>
              </w:rPr>
              <w:t>Cahier des charges</w:t>
            </w:r>
            <w:r>
              <w:rPr>
                <w:noProof/>
                <w:webHidden/>
              </w:rPr>
              <w:tab/>
            </w:r>
            <w:r>
              <w:rPr>
                <w:noProof/>
                <w:webHidden/>
              </w:rPr>
              <w:fldChar w:fldCharType="begin"/>
            </w:r>
            <w:r>
              <w:rPr>
                <w:noProof/>
                <w:webHidden/>
              </w:rPr>
              <w:instrText xml:space="preserve"> PAGEREF _Toc10028183 \h </w:instrText>
            </w:r>
            <w:r>
              <w:rPr>
                <w:noProof/>
                <w:webHidden/>
              </w:rPr>
            </w:r>
            <w:r>
              <w:rPr>
                <w:noProof/>
                <w:webHidden/>
              </w:rPr>
              <w:fldChar w:fldCharType="separate"/>
            </w:r>
            <w:r w:rsidR="00EF39E8">
              <w:rPr>
                <w:noProof/>
                <w:webHidden/>
              </w:rPr>
              <w:t>4</w:t>
            </w:r>
            <w:r>
              <w:rPr>
                <w:noProof/>
                <w:webHidden/>
              </w:rPr>
              <w:fldChar w:fldCharType="end"/>
            </w:r>
          </w:hyperlink>
        </w:p>
        <w:p w14:paraId="1A77CC5F" w14:textId="0C8605AB" w:rsidR="00736431" w:rsidRDefault="00736431">
          <w:pPr>
            <w:pStyle w:val="TM3"/>
            <w:tabs>
              <w:tab w:val="left" w:pos="1100"/>
              <w:tab w:val="right" w:leader="dot" w:pos="9062"/>
            </w:tabs>
            <w:rPr>
              <w:rFonts w:eastAsiaTheme="minorEastAsia"/>
              <w:noProof/>
              <w:sz w:val="22"/>
              <w:lang w:eastAsia="fr-FR"/>
            </w:rPr>
          </w:pPr>
          <w:hyperlink w:anchor="_Toc10028184" w:history="1">
            <w:r w:rsidRPr="00C111E1">
              <w:rPr>
                <w:rStyle w:val="Lienhypertexte"/>
                <w:noProof/>
              </w:rPr>
              <w:t>a)</w:t>
            </w:r>
            <w:r>
              <w:rPr>
                <w:rFonts w:eastAsiaTheme="minorEastAsia"/>
                <w:noProof/>
                <w:sz w:val="22"/>
                <w:lang w:eastAsia="fr-FR"/>
              </w:rPr>
              <w:tab/>
            </w:r>
            <w:r w:rsidRPr="00C111E1">
              <w:rPr>
                <w:rStyle w:val="Lienhypertexte"/>
                <w:noProof/>
              </w:rPr>
              <w:t>Description du jeu des grenouilles et des crapauds</w:t>
            </w:r>
            <w:r>
              <w:rPr>
                <w:noProof/>
                <w:webHidden/>
              </w:rPr>
              <w:tab/>
            </w:r>
            <w:r>
              <w:rPr>
                <w:noProof/>
                <w:webHidden/>
              </w:rPr>
              <w:fldChar w:fldCharType="begin"/>
            </w:r>
            <w:r>
              <w:rPr>
                <w:noProof/>
                <w:webHidden/>
              </w:rPr>
              <w:instrText xml:space="preserve"> PAGEREF _Toc10028184 \h </w:instrText>
            </w:r>
            <w:r>
              <w:rPr>
                <w:noProof/>
                <w:webHidden/>
              </w:rPr>
            </w:r>
            <w:r>
              <w:rPr>
                <w:noProof/>
                <w:webHidden/>
              </w:rPr>
              <w:fldChar w:fldCharType="separate"/>
            </w:r>
            <w:r w:rsidR="00EF39E8">
              <w:rPr>
                <w:noProof/>
                <w:webHidden/>
              </w:rPr>
              <w:t>4</w:t>
            </w:r>
            <w:r>
              <w:rPr>
                <w:noProof/>
                <w:webHidden/>
              </w:rPr>
              <w:fldChar w:fldCharType="end"/>
            </w:r>
          </w:hyperlink>
        </w:p>
        <w:p w14:paraId="00E82192" w14:textId="2DC7EB2A" w:rsidR="00736431" w:rsidRDefault="00736431">
          <w:pPr>
            <w:pStyle w:val="TM3"/>
            <w:tabs>
              <w:tab w:val="left" w:pos="1100"/>
              <w:tab w:val="right" w:leader="dot" w:pos="9062"/>
            </w:tabs>
            <w:rPr>
              <w:rFonts w:eastAsiaTheme="minorEastAsia"/>
              <w:noProof/>
              <w:sz w:val="22"/>
              <w:lang w:eastAsia="fr-FR"/>
            </w:rPr>
          </w:pPr>
          <w:hyperlink w:anchor="_Toc10028185" w:history="1">
            <w:r w:rsidRPr="00C111E1">
              <w:rPr>
                <w:rStyle w:val="Lienhypertexte"/>
                <w:noProof/>
              </w:rPr>
              <w:t>b)</w:t>
            </w:r>
            <w:r>
              <w:rPr>
                <w:rFonts w:eastAsiaTheme="minorEastAsia"/>
                <w:noProof/>
                <w:sz w:val="22"/>
                <w:lang w:eastAsia="fr-FR"/>
              </w:rPr>
              <w:tab/>
            </w:r>
            <w:r w:rsidRPr="00C111E1">
              <w:rPr>
                <w:rStyle w:val="Lienhypertexte"/>
                <w:noProof/>
              </w:rPr>
              <w:t>Description du casse-tête des grenouilles et des crapauds</w:t>
            </w:r>
            <w:r>
              <w:rPr>
                <w:noProof/>
                <w:webHidden/>
              </w:rPr>
              <w:tab/>
            </w:r>
            <w:r>
              <w:rPr>
                <w:noProof/>
                <w:webHidden/>
              </w:rPr>
              <w:fldChar w:fldCharType="begin"/>
            </w:r>
            <w:r>
              <w:rPr>
                <w:noProof/>
                <w:webHidden/>
              </w:rPr>
              <w:instrText xml:space="preserve"> PAGEREF _Toc10028185 \h </w:instrText>
            </w:r>
            <w:r>
              <w:rPr>
                <w:noProof/>
                <w:webHidden/>
              </w:rPr>
            </w:r>
            <w:r>
              <w:rPr>
                <w:noProof/>
                <w:webHidden/>
              </w:rPr>
              <w:fldChar w:fldCharType="separate"/>
            </w:r>
            <w:r w:rsidR="00EF39E8">
              <w:rPr>
                <w:noProof/>
                <w:webHidden/>
              </w:rPr>
              <w:t>5</w:t>
            </w:r>
            <w:r>
              <w:rPr>
                <w:noProof/>
                <w:webHidden/>
              </w:rPr>
              <w:fldChar w:fldCharType="end"/>
            </w:r>
          </w:hyperlink>
        </w:p>
        <w:p w14:paraId="645C9556" w14:textId="262D9973" w:rsidR="00736431" w:rsidRDefault="00736431">
          <w:pPr>
            <w:pStyle w:val="TM3"/>
            <w:tabs>
              <w:tab w:val="left" w:pos="880"/>
              <w:tab w:val="right" w:leader="dot" w:pos="9062"/>
            </w:tabs>
            <w:rPr>
              <w:rFonts w:eastAsiaTheme="minorEastAsia"/>
              <w:noProof/>
              <w:sz w:val="22"/>
              <w:lang w:eastAsia="fr-FR"/>
            </w:rPr>
          </w:pPr>
          <w:hyperlink w:anchor="_Toc10028186" w:history="1">
            <w:r w:rsidRPr="00C111E1">
              <w:rPr>
                <w:rStyle w:val="Lienhypertexte"/>
                <w:noProof/>
              </w:rPr>
              <w:t>c)</w:t>
            </w:r>
            <w:r>
              <w:rPr>
                <w:rFonts w:eastAsiaTheme="minorEastAsia"/>
                <w:noProof/>
                <w:sz w:val="22"/>
                <w:lang w:eastAsia="fr-FR"/>
              </w:rPr>
              <w:tab/>
            </w:r>
            <w:r w:rsidRPr="00C111E1">
              <w:rPr>
                <w:rStyle w:val="Lienhypertexte"/>
                <w:noProof/>
              </w:rPr>
              <w:t>Application à développer</w:t>
            </w:r>
            <w:r>
              <w:rPr>
                <w:noProof/>
                <w:webHidden/>
              </w:rPr>
              <w:tab/>
            </w:r>
            <w:r>
              <w:rPr>
                <w:noProof/>
                <w:webHidden/>
              </w:rPr>
              <w:fldChar w:fldCharType="begin"/>
            </w:r>
            <w:r>
              <w:rPr>
                <w:noProof/>
                <w:webHidden/>
              </w:rPr>
              <w:instrText xml:space="preserve"> PAGEREF _Toc10028186 \h </w:instrText>
            </w:r>
            <w:r>
              <w:rPr>
                <w:noProof/>
                <w:webHidden/>
              </w:rPr>
            </w:r>
            <w:r>
              <w:rPr>
                <w:noProof/>
                <w:webHidden/>
              </w:rPr>
              <w:fldChar w:fldCharType="separate"/>
            </w:r>
            <w:r w:rsidR="00EF39E8">
              <w:rPr>
                <w:noProof/>
                <w:webHidden/>
              </w:rPr>
              <w:t>6</w:t>
            </w:r>
            <w:r>
              <w:rPr>
                <w:noProof/>
                <w:webHidden/>
              </w:rPr>
              <w:fldChar w:fldCharType="end"/>
            </w:r>
          </w:hyperlink>
        </w:p>
        <w:p w14:paraId="4ED9E008" w14:textId="323537A6" w:rsidR="00736431" w:rsidRDefault="00736431">
          <w:pPr>
            <w:pStyle w:val="TM3"/>
            <w:tabs>
              <w:tab w:val="left" w:pos="1100"/>
              <w:tab w:val="right" w:leader="dot" w:pos="9062"/>
            </w:tabs>
            <w:rPr>
              <w:rFonts w:eastAsiaTheme="minorEastAsia"/>
              <w:noProof/>
              <w:sz w:val="22"/>
              <w:lang w:eastAsia="fr-FR"/>
            </w:rPr>
          </w:pPr>
          <w:hyperlink w:anchor="_Toc10028187" w:history="1">
            <w:r w:rsidRPr="00C111E1">
              <w:rPr>
                <w:rStyle w:val="Lienhypertexte"/>
                <w:noProof/>
              </w:rPr>
              <w:t>d)</w:t>
            </w:r>
            <w:r>
              <w:rPr>
                <w:rFonts w:eastAsiaTheme="minorEastAsia"/>
                <w:noProof/>
                <w:sz w:val="22"/>
                <w:lang w:eastAsia="fr-FR"/>
              </w:rPr>
              <w:tab/>
            </w:r>
            <w:r w:rsidRPr="00C111E1">
              <w:rPr>
                <w:rStyle w:val="Lienhypertexte"/>
                <w:noProof/>
              </w:rPr>
              <w:t>Configurations initiales</w:t>
            </w:r>
            <w:r>
              <w:rPr>
                <w:noProof/>
                <w:webHidden/>
              </w:rPr>
              <w:tab/>
            </w:r>
            <w:r>
              <w:rPr>
                <w:noProof/>
                <w:webHidden/>
              </w:rPr>
              <w:fldChar w:fldCharType="begin"/>
            </w:r>
            <w:r>
              <w:rPr>
                <w:noProof/>
                <w:webHidden/>
              </w:rPr>
              <w:instrText xml:space="preserve"> PAGEREF _Toc10028187 \h </w:instrText>
            </w:r>
            <w:r>
              <w:rPr>
                <w:noProof/>
                <w:webHidden/>
              </w:rPr>
            </w:r>
            <w:r>
              <w:rPr>
                <w:noProof/>
                <w:webHidden/>
              </w:rPr>
              <w:fldChar w:fldCharType="separate"/>
            </w:r>
            <w:r w:rsidR="00EF39E8">
              <w:rPr>
                <w:noProof/>
                <w:webHidden/>
              </w:rPr>
              <w:t>7</w:t>
            </w:r>
            <w:r>
              <w:rPr>
                <w:noProof/>
                <w:webHidden/>
              </w:rPr>
              <w:fldChar w:fldCharType="end"/>
            </w:r>
          </w:hyperlink>
        </w:p>
        <w:p w14:paraId="17746568" w14:textId="4BDDCB1E" w:rsidR="00736431" w:rsidRDefault="00736431">
          <w:pPr>
            <w:pStyle w:val="TM3"/>
            <w:tabs>
              <w:tab w:val="left" w:pos="1100"/>
              <w:tab w:val="right" w:leader="dot" w:pos="9062"/>
            </w:tabs>
            <w:rPr>
              <w:rFonts w:eastAsiaTheme="minorEastAsia"/>
              <w:noProof/>
              <w:sz w:val="22"/>
              <w:lang w:eastAsia="fr-FR"/>
            </w:rPr>
          </w:pPr>
          <w:hyperlink w:anchor="_Toc10028188" w:history="1">
            <w:r w:rsidRPr="00C111E1">
              <w:rPr>
                <w:rStyle w:val="Lienhypertexte"/>
                <w:noProof/>
              </w:rPr>
              <w:t>e)</w:t>
            </w:r>
            <w:r>
              <w:rPr>
                <w:rFonts w:eastAsiaTheme="minorEastAsia"/>
                <w:noProof/>
                <w:sz w:val="22"/>
                <w:lang w:eastAsia="fr-FR"/>
              </w:rPr>
              <w:tab/>
            </w:r>
            <w:r w:rsidRPr="00C111E1">
              <w:rPr>
                <w:rStyle w:val="Lienhypertexte"/>
                <w:noProof/>
              </w:rPr>
              <w:t>L’IA</w:t>
            </w:r>
            <w:r>
              <w:rPr>
                <w:noProof/>
                <w:webHidden/>
              </w:rPr>
              <w:tab/>
            </w:r>
            <w:r>
              <w:rPr>
                <w:noProof/>
                <w:webHidden/>
              </w:rPr>
              <w:fldChar w:fldCharType="begin"/>
            </w:r>
            <w:r>
              <w:rPr>
                <w:noProof/>
                <w:webHidden/>
              </w:rPr>
              <w:instrText xml:space="preserve"> PAGEREF _Toc10028188 \h </w:instrText>
            </w:r>
            <w:r>
              <w:rPr>
                <w:noProof/>
                <w:webHidden/>
              </w:rPr>
            </w:r>
            <w:r>
              <w:rPr>
                <w:noProof/>
                <w:webHidden/>
              </w:rPr>
              <w:fldChar w:fldCharType="separate"/>
            </w:r>
            <w:r w:rsidR="00EF39E8">
              <w:rPr>
                <w:noProof/>
                <w:webHidden/>
              </w:rPr>
              <w:t>7</w:t>
            </w:r>
            <w:r>
              <w:rPr>
                <w:noProof/>
                <w:webHidden/>
              </w:rPr>
              <w:fldChar w:fldCharType="end"/>
            </w:r>
          </w:hyperlink>
        </w:p>
        <w:p w14:paraId="6762F9BB" w14:textId="4AABA6C2" w:rsidR="00736431" w:rsidRDefault="00736431">
          <w:pPr>
            <w:pStyle w:val="TM3"/>
            <w:tabs>
              <w:tab w:val="left" w:pos="880"/>
              <w:tab w:val="right" w:leader="dot" w:pos="9062"/>
            </w:tabs>
            <w:rPr>
              <w:rFonts w:eastAsiaTheme="minorEastAsia"/>
              <w:noProof/>
              <w:sz w:val="22"/>
              <w:lang w:eastAsia="fr-FR"/>
            </w:rPr>
          </w:pPr>
          <w:hyperlink w:anchor="_Toc10028189" w:history="1">
            <w:r w:rsidRPr="00C111E1">
              <w:rPr>
                <w:rStyle w:val="Lienhypertexte"/>
                <w:noProof/>
              </w:rPr>
              <w:t>f)</w:t>
            </w:r>
            <w:r>
              <w:rPr>
                <w:rFonts w:eastAsiaTheme="minorEastAsia"/>
                <w:noProof/>
                <w:sz w:val="22"/>
                <w:lang w:eastAsia="fr-FR"/>
              </w:rPr>
              <w:tab/>
            </w:r>
            <w:r w:rsidRPr="00C111E1">
              <w:rPr>
                <w:rStyle w:val="Lienhypertexte"/>
                <w:noProof/>
              </w:rPr>
              <w:t>Remarque</w:t>
            </w:r>
            <w:r>
              <w:rPr>
                <w:noProof/>
                <w:webHidden/>
              </w:rPr>
              <w:tab/>
            </w:r>
            <w:r>
              <w:rPr>
                <w:noProof/>
                <w:webHidden/>
              </w:rPr>
              <w:fldChar w:fldCharType="begin"/>
            </w:r>
            <w:r>
              <w:rPr>
                <w:noProof/>
                <w:webHidden/>
              </w:rPr>
              <w:instrText xml:space="preserve"> PAGEREF _Toc10028189 \h </w:instrText>
            </w:r>
            <w:r>
              <w:rPr>
                <w:noProof/>
                <w:webHidden/>
              </w:rPr>
            </w:r>
            <w:r>
              <w:rPr>
                <w:noProof/>
                <w:webHidden/>
              </w:rPr>
              <w:fldChar w:fldCharType="separate"/>
            </w:r>
            <w:r w:rsidR="00EF39E8">
              <w:rPr>
                <w:noProof/>
                <w:webHidden/>
              </w:rPr>
              <w:t>8</w:t>
            </w:r>
            <w:r>
              <w:rPr>
                <w:noProof/>
                <w:webHidden/>
              </w:rPr>
              <w:fldChar w:fldCharType="end"/>
            </w:r>
          </w:hyperlink>
        </w:p>
        <w:p w14:paraId="5B13688D" w14:textId="6A01E0D1" w:rsidR="00736431" w:rsidRDefault="00736431">
          <w:pPr>
            <w:pStyle w:val="TM2"/>
            <w:tabs>
              <w:tab w:val="left" w:pos="660"/>
              <w:tab w:val="right" w:leader="dot" w:pos="9062"/>
            </w:tabs>
            <w:rPr>
              <w:rFonts w:eastAsiaTheme="minorEastAsia"/>
              <w:noProof/>
              <w:sz w:val="22"/>
              <w:lang w:eastAsia="fr-FR"/>
            </w:rPr>
          </w:pPr>
          <w:hyperlink w:anchor="_Toc10028190" w:history="1">
            <w:r w:rsidRPr="00C111E1">
              <w:rPr>
                <w:rStyle w:val="Lienhypertexte"/>
                <w:noProof/>
              </w:rPr>
              <w:t>C.</w:t>
            </w:r>
            <w:r>
              <w:rPr>
                <w:rFonts w:eastAsiaTheme="minorEastAsia"/>
                <w:noProof/>
                <w:sz w:val="22"/>
                <w:lang w:eastAsia="fr-FR"/>
              </w:rPr>
              <w:tab/>
            </w:r>
            <w:r w:rsidRPr="00C111E1">
              <w:rPr>
                <w:rStyle w:val="Lienhypertexte"/>
                <w:noProof/>
              </w:rPr>
              <w:t>Charte du projet</w:t>
            </w:r>
            <w:r>
              <w:rPr>
                <w:noProof/>
                <w:webHidden/>
              </w:rPr>
              <w:tab/>
            </w:r>
            <w:r>
              <w:rPr>
                <w:noProof/>
                <w:webHidden/>
              </w:rPr>
              <w:fldChar w:fldCharType="begin"/>
            </w:r>
            <w:r>
              <w:rPr>
                <w:noProof/>
                <w:webHidden/>
              </w:rPr>
              <w:instrText xml:space="preserve"> PAGEREF _Toc10028190 \h </w:instrText>
            </w:r>
            <w:r>
              <w:rPr>
                <w:noProof/>
                <w:webHidden/>
              </w:rPr>
            </w:r>
            <w:r>
              <w:rPr>
                <w:noProof/>
                <w:webHidden/>
              </w:rPr>
              <w:fldChar w:fldCharType="separate"/>
            </w:r>
            <w:r w:rsidR="00EF39E8">
              <w:rPr>
                <w:noProof/>
                <w:webHidden/>
              </w:rPr>
              <w:t>8</w:t>
            </w:r>
            <w:r>
              <w:rPr>
                <w:noProof/>
                <w:webHidden/>
              </w:rPr>
              <w:fldChar w:fldCharType="end"/>
            </w:r>
          </w:hyperlink>
        </w:p>
        <w:p w14:paraId="129EDF76" w14:textId="478A6333" w:rsidR="00736431" w:rsidRDefault="00736431">
          <w:pPr>
            <w:pStyle w:val="TM3"/>
            <w:tabs>
              <w:tab w:val="left" w:pos="1100"/>
              <w:tab w:val="right" w:leader="dot" w:pos="9062"/>
            </w:tabs>
            <w:rPr>
              <w:rFonts w:eastAsiaTheme="minorEastAsia"/>
              <w:noProof/>
              <w:sz w:val="22"/>
              <w:lang w:eastAsia="fr-FR"/>
            </w:rPr>
          </w:pPr>
          <w:hyperlink w:anchor="_Toc10028191" w:history="1">
            <w:r w:rsidRPr="00C111E1">
              <w:rPr>
                <w:rStyle w:val="Lienhypertexte"/>
                <w:noProof/>
              </w:rPr>
              <w:t>g)</w:t>
            </w:r>
            <w:r>
              <w:rPr>
                <w:rFonts w:eastAsiaTheme="minorEastAsia"/>
                <w:noProof/>
                <w:sz w:val="22"/>
                <w:lang w:eastAsia="fr-FR"/>
              </w:rPr>
              <w:tab/>
            </w:r>
            <w:r w:rsidRPr="00C111E1">
              <w:rPr>
                <w:rStyle w:val="Lienhypertexte"/>
                <w:noProof/>
              </w:rPr>
              <w:t>Objectif du projet</w:t>
            </w:r>
            <w:r>
              <w:rPr>
                <w:noProof/>
                <w:webHidden/>
              </w:rPr>
              <w:tab/>
            </w:r>
            <w:r>
              <w:rPr>
                <w:noProof/>
                <w:webHidden/>
              </w:rPr>
              <w:fldChar w:fldCharType="begin"/>
            </w:r>
            <w:r>
              <w:rPr>
                <w:noProof/>
                <w:webHidden/>
              </w:rPr>
              <w:instrText xml:space="preserve"> PAGEREF _Toc10028191 \h </w:instrText>
            </w:r>
            <w:r>
              <w:rPr>
                <w:noProof/>
                <w:webHidden/>
              </w:rPr>
            </w:r>
            <w:r>
              <w:rPr>
                <w:noProof/>
                <w:webHidden/>
              </w:rPr>
              <w:fldChar w:fldCharType="separate"/>
            </w:r>
            <w:r w:rsidR="00EF39E8">
              <w:rPr>
                <w:noProof/>
                <w:webHidden/>
              </w:rPr>
              <w:t>8</w:t>
            </w:r>
            <w:r>
              <w:rPr>
                <w:noProof/>
                <w:webHidden/>
              </w:rPr>
              <w:fldChar w:fldCharType="end"/>
            </w:r>
          </w:hyperlink>
        </w:p>
        <w:p w14:paraId="73EF7D78" w14:textId="32A5CA4D" w:rsidR="00736431" w:rsidRDefault="00736431">
          <w:pPr>
            <w:pStyle w:val="TM3"/>
            <w:tabs>
              <w:tab w:val="left" w:pos="1100"/>
              <w:tab w:val="right" w:leader="dot" w:pos="9062"/>
            </w:tabs>
            <w:rPr>
              <w:rFonts w:eastAsiaTheme="minorEastAsia"/>
              <w:noProof/>
              <w:sz w:val="22"/>
              <w:lang w:eastAsia="fr-FR"/>
            </w:rPr>
          </w:pPr>
          <w:hyperlink w:anchor="_Toc10028192" w:history="1">
            <w:r w:rsidRPr="00C111E1">
              <w:rPr>
                <w:rStyle w:val="Lienhypertexte"/>
                <w:noProof/>
              </w:rPr>
              <w:t>h)</w:t>
            </w:r>
            <w:r>
              <w:rPr>
                <w:rFonts w:eastAsiaTheme="minorEastAsia"/>
                <w:noProof/>
                <w:sz w:val="22"/>
                <w:lang w:eastAsia="fr-FR"/>
              </w:rPr>
              <w:tab/>
            </w:r>
            <w:r w:rsidRPr="00C111E1">
              <w:rPr>
                <w:rStyle w:val="Lienhypertexte"/>
                <w:noProof/>
              </w:rPr>
              <w:t>Périmètre du projet</w:t>
            </w:r>
            <w:r>
              <w:rPr>
                <w:noProof/>
                <w:webHidden/>
              </w:rPr>
              <w:tab/>
            </w:r>
            <w:r>
              <w:rPr>
                <w:noProof/>
                <w:webHidden/>
              </w:rPr>
              <w:fldChar w:fldCharType="begin"/>
            </w:r>
            <w:r>
              <w:rPr>
                <w:noProof/>
                <w:webHidden/>
              </w:rPr>
              <w:instrText xml:space="preserve"> PAGEREF _Toc10028192 \h </w:instrText>
            </w:r>
            <w:r>
              <w:rPr>
                <w:noProof/>
                <w:webHidden/>
              </w:rPr>
            </w:r>
            <w:r>
              <w:rPr>
                <w:noProof/>
                <w:webHidden/>
              </w:rPr>
              <w:fldChar w:fldCharType="separate"/>
            </w:r>
            <w:r w:rsidR="00EF39E8">
              <w:rPr>
                <w:noProof/>
                <w:webHidden/>
              </w:rPr>
              <w:t>8</w:t>
            </w:r>
            <w:r>
              <w:rPr>
                <w:noProof/>
                <w:webHidden/>
              </w:rPr>
              <w:fldChar w:fldCharType="end"/>
            </w:r>
          </w:hyperlink>
        </w:p>
        <w:p w14:paraId="45AD48FF" w14:textId="6FF0E649" w:rsidR="00736431" w:rsidRDefault="00736431">
          <w:pPr>
            <w:pStyle w:val="TM3"/>
            <w:tabs>
              <w:tab w:val="left" w:pos="880"/>
              <w:tab w:val="right" w:leader="dot" w:pos="9062"/>
            </w:tabs>
            <w:rPr>
              <w:rFonts w:eastAsiaTheme="minorEastAsia"/>
              <w:noProof/>
              <w:sz w:val="22"/>
              <w:lang w:eastAsia="fr-FR"/>
            </w:rPr>
          </w:pPr>
          <w:hyperlink w:anchor="_Toc10028193" w:history="1">
            <w:r w:rsidRPr="00C111E1">
              <w:rPr>
                <w:rStyle w:val="Lienhypertexte"/>
                <w:noProof/>
              </w:rPr>
              <w:t>i)</w:t>
            </w:r>
            <w:r>
              <w:rPr>
                <w:rFonts w:eastAsiaTheme="minorEastAsia"/>
                <w:noProof/>
                <w:sz w:val="22"/>
                <w:lang w:eastAsia="fr-FR"/>
              </w:rPr>
              <w:tab/>
            </w:r>
            <w:r w:rsidRPr="00C111E1">
              <w:rPr>
                <w:rStyle w:val="Lienhypertexte"/>
                <w:noProof/>
              </w:rPr>
              <w:t>Demandes hors périmètre</w:t>
            </w:r>
            <w:r>
              <w:rPr>
                <w:noProof/>
                <w:webHidden/>
              </w:rPr>
              <w:tab/>
            </w:r>
            <w:r>
              <w:rPr>
                <w:noProof/>
                <w:webHidden/>
              </w:rPr>
              <w:fldChar w:fldCharType="begin"/>
            </w:r>
            <w:r>
              <w:rPr>
                <w:noProof/>
                <w:webHidden/>
              </w:rPr>
              <w:instrText xml:space="preserve"> PAGEREF _Toc10028193 \h </w:instrText>
            </w:r>
            <w:r>
              <w:rPr>
                <w:noProof/>
                <w:webHidden/>
              </w:rPr>
            </w:r>
            <w:r>
              <w:rPr>
                <w:noProof/>
                <w:webHidden/>
              </w:rPr>
              <w:fldChar w:fldCharType="separate"/>
            </w:r>
            <w:r w:rsidR="00EF39E8">
              <w:rPr>
                <w:noProof/>
                <w:webHidden/>
              </w:rPr>
              <w:t>8</w:t>
            </w:r>
            <w:r>
              <w:rPr>
                <w:noProof/>
                <w:webHidden/>
              </w:rPr>
              <w:fldChar w:fldCharType="end"/>
            </w:r>
          </w:hyperlink>
        </w:p>
        <w:p w14:paraId="23D647C3" w14:textId="583F5306" w:rsidR="00736431" w:rsidRDefault="00736431">
          <w:pPr>
            <w:pStyle w:val="TM3"/>
            <w:tabs>
              <w:tab w:val="left" w:pos="880"/>
              <w:tab w:val="right" w:leader="dot" w:pos="9062"/>
            </w:tabs>
            <w:rPr>
              <w:rFonts w:eastAsiaTheme="minorEastAsia"/>
              <w:noProof/>
              <w:sz w:val="22"/>
              <w:lang w:eastAsia="fr-FR"/>
            </w:rPr>
          </w:pPr>
          <w:hyperlink w:anchor="_Toc10028194" w:history="1">
            <w:r w:rsidRPr="00C111E1">
              <w:rPr>
                <w:rStyle w:val="Lienhypertexte"/>
                <w:noProof/>
              </w:rPr>
              <w:t>j)</w:t>
            </w:r>
            <w:r>
              <w:rPr>
                <w:rFonts w:eastAsiaTheme="minorEastAsia"/>
                <w:noProof/>
                <w:sz w:val="22"/>
                <w:lang w:eastAsia="fr-FR"/>
              </w:rPr>
              <w:tab/>
            </w:r>
            <w:r w:rsidRPr="00C111E1">
              <w:rPr>
                <w:rStyle w:val="Lienhypertexte"/>
                <w:noProof/>
              </w:rPr>
              <w:t>Principaux livrable</w:t>
            </w:r>
            <w:r>
              <w:rPr>
                <w:noProof/>
                <w:webHidden/>
              </w:rPr>
              <w:tab/>
            </w:r>
            <w:r>
              <w:rPr>
                <w:noProof/>
                <w:webHidden/>
              </w:rPr>
              <w:fldChar w:fldCharType="begin"/>
            </w:r>
            <w:r>
              <w:rPr>
                <w:noProof/>
                <w:webHidden/>
              </w:rPr>
              <w:instrText xml:space="preserve"> PAGEREF _Toc10028194 \h </w:instrText>
            </w:r>
            <w:r>
              <w:rPr>
                <w:noProof/>
                <w:webHidden/>
              </w:rPr>
            </w:r>
            <w:r>
              <w:rPr>
                <w:noProof/>
                <w:webHidden/>
              </w:rPr>
              <w:fldChar w:fldCharType="separate"/>
            </w:r>
            <w:r w:rsidR="00EF39E8">
              <w:rPr>
                <w:noProof/>
                <w:webHidden/>
              </w:rPr>
              <w:t>8</w:t>
            </w:r>
            <w:r>
              <w:rPr>
                <w:noProof/>
                <w:webHidden/>
              </w:rPr>
              <w:fldChar w:fldCharType="end"/>
            </w:r>
          </w:hyperlink>
        </w:p>
        <w:p w14:paraId="6E8BD79B" w14:textId="6FE7A3DB" w:rsidR="00736431" w:rsidRDefault="00736431">
          <w:pPr>
            <w:pStyle w:val="TM3"/>
            <w:tabs>
              <w:tab w:val="left" w:pos="1100"/>
              <w:tab w:val="right" w:leader="dot" w:pos="9062"/>
            </w:tabs>
            <w:rPr>
              <w:rFonts w:eastAsiaTheme="minorEastAsia"/>
              <w:noProof/>
              <w:sz w:val="22"/>
              <w:lang w:eastAsia="fr-FR"/>
            </w:rPr>
          </w:pPr>
          <w:hyperlink w:anchor="_Toc10028195" w:history="1">
            <w:r w:rsidRPr="00C111E1">
              <w:rPr>
                <w:rStyle w:val="Lienhypertexte"/>
                <w:noProof/>
              </w:rPr>
              <w:t>k)</w:t>
            </w:r>
            <w:r>
              <w:rPr>
                <w:rFonts w:eastAsiaTheme="minorEastAsia"/>
                <w:noProof/>
                <w:sz w:val="22"/>
                <w:lang w:eastAsia="fr-FR"/>
              </w:rPr>
              <w:tab/>
            </w:r>
            <w:r w:rsidRPr="00C111E1">
              <w:rPr>
                <w:rStyle w:val="Lienhypertexte"/>
                <w:noProof/>
              </w:rPr>
              <w:t>Acteur du projet : équipe MOE, MOA, contrôle qualité</w:t>
            </w:r>
            <w:r>
              <w:rPr>
                <w:noProof/>
                <w:webHidden/>
              </w:rPr>
              <w:tab/>
            </w:r>
            <w:r>
              <w:rPr>
                <w:noProof/>
                <w:webHidden/>
              </w:rPr>
              <w:fldChar w:fldCharType="begin"/>
            </w:r>
            <w:r>
              <w:rPr>
                <w:noProof/>
                <w:webHidden/>
              </w:rPr>
              <w:instrText xml:space="preserve"> PAGEREF _Toc10028195 \h </w:instrText>
            </w:r>
            <w:r>
              <w:rPr>
                <w:noProof/>
                <w:webHidden/>
              </w:rPr>
            </w:r>
            <w:r>
              <w:rPr>
                <w:noProof/>
                <w:webHidden/>
              </w:rPr>
              <w:fldChar w:fldCharType="separate"/>
            </w:r>
            <w:r w:rsidR="00EF39E8">
              <w:rPr>
                <w:noProof/>
                <w:webHidden/>
              </w:rPr>
              <w:t>9</w:t>
            </w:r>
            <w:r>
              <w:rPr>
                <w:noProof/>
                <w:webHidden/>
              </w:rPr>
              <w:fldChar w:fldCharType="end"/>
            </w:r>
          </w:hyperlink>
        </w:p>
        <w:p w14:paraId="05DB585D" w14:textId="45AECB24" w:rsidR="00736431" w:rsidRDefault="00736431">
          <w:pPr>
            <w:pStyle w:val="TM3"/>
            <w:tabs>
              <w:tab w:val="left" w:pos="880"/>
              <w:tab w:val="right" w:leader="dot" w:pos="9062"/>
            </w:tabs>
            <w:rPr>
              <w:rFonts w:eastAsiaTheme="minorEastAsia"/>
              <w:noProof/>
              <w:sz w:val="22"/>
              <w:lang w:eastAsia="fr-FR"/>
            </w:rPr>
          </w:pPr>
          <w:hyperlink w:anchor="_Toc10028196" w:history="1">
            <w:r w:rsidRPr="00C111E1">
              <w:rPr>
                <w:rStyle w:val="Lienhypertexte"/>
                <w:noProof/>
              </w:rPr>
              <w:t>l)</w:t>
            </w:r>
            <w:r>
              <w:rPr>
                <w:rFonts w:eastAsiaTheme="minorEastAsia"/>
                <w:noProof/>
                <w:sz w:val="22"/>
                <w:lang w:eastAsia="fr-FR"/>
              </w:rPr>
              <w:tab/>
            </w:r>
            <w:r w:rsidRPr="00C111E1">
              <w:rPr>
                <w:rStyle w:val="Lienhypertexte"/>
                <w:noProof/>
              </w:rPr>
              <w:t>Condition d’acceptation : exigences, contraintes, qualité, critères et mesures</w:t>
            </w:r>
            <w:r>
              <w:rPr>
                <w:noProof/>
                <w:webHidden/>
              </w:rPr>
              <w:tab/>
            </w:r>
            <w:r>
              <w:rPr>
                <w:noProof/>
                <w:webHidden/>
              </w:rPr>
              <w:fldChar w:fldCharType="begin"/>
            </w:r>
            <w:r>
              <w:rPr>
                <w:noProof/>
                <w:webHidden/>
              </w:rPr>
              <w:instrText xml:space="preserve"> PAGEREF _Toc10028196 \h </w:instrText>
            </w:r>
            <w:r>
              <w:rPr>
                <w:noProof/>
                <w:webHidden/>
              </w:rPr>
            </w:r>
            <w:r>
              <w:rPr>
                <w:noProof/>
                <w:webHidden/>
              </w:rPr>
              <w:fldChar w:fldCharType="separate"/>
            </w:r>
            <w:r w:rsidR="00EF39E8">
              <w:rPr>
                <w:noProof/>
                <w:webHidden/>
              </w:rPr>
              <w:t>9</w:t>
            </w:r>
            <w:r>
              <w:rPr>
                <w:noProof/>
                <w:webHidden/>
              </w:rPr>
              <w:fldChar w:fldCharType="end"/>
            </w:r>
          </w:hyperlink>
        </w:p>
        <w:p w14:paraId="4AD98F6C" w14:textId="5C5A9AF7" w:rsidR="00736431" w:rsidRDefault="00736431">
          <w:pPr>
            <w:pStyle w:val="TM3"/>
            <w:tabs>
              <w:tab w:val="left" w:pos="1100"/>
              <w:tab w:val="right" w:leader="dot" w:pos="9062"/>
            </w:tabs>
            <w:rPr>
              <w:rFonts w:eastAsiaTheme="minorEastAsia"/>
              <w:noProof/>
              <w:sz w:val="22"/>
              <w:lang w:eastAsia="fr-FR"/>
            </w:rPr>
          </w:pPr>
          <w:hyperlink w:anchor="_Toc10028197" w:history="1">
            <w:r w:rsidRPr="00C111E1">
              <w:rPr>
                <w:rStyle w:val="Lienhypertexte"/>
                <w:noProof/>
              </w:rPr>
              <w:t>m)</w:t>
            </w:r>
            <w:r>
              <w:rPr>
                <w:rFonts w:eastAsiaTheme="minorEastAsia"/>
                <w:noProof/>
                <w:sz w:val="22"/>
                <w:lang w:eastAsia="fr-FR"/>
              </w:rPr>
              <w:tab/>
            </w:r>
            <w:r w:rsidRPr="00C111E1">
              <w:rPr>
                <w:rStyle w:val="Lienhypertexte"/>
                <w:noProof/>
              </w:rPr>
              <w:t>Risque identifier</w:t>
            </w:r>
            <w:r>
              <w:rPr>
                <w:noProof/>
                <w:webHidden/>
              </w:rPr>
              <w:tab/>
            </w:r>
            <w:r>
              <w:rPr>
                <w:noProof/>
                <w:webHidden/>
              </w:rPr>
              <w:fldChar w:fldCharType="begin"/>
            </w:r>
            <w:r>
              <w:rPr>
                <w:noProof/>
                <w:webHidden/>
              </w:rPr>
              <w:instrText xml:space="preserve"> PAGEREF _Toc10028197 \h </w:instrText>
            </w:r>
            <w:r>
              <w:rPr>
                <w:noProof/>
                <w:webHidden/>
              </w:rPr>
            </w:r>
            <w:r>
              <w:rPr>
                <w:noProof/>
                <w:webHidden/>
              </w:rPr>
              <w:fldChar w:fldCharType="separate"/>
            </w:r>
            <w:r w:rsidR="00EF39E8">
              <w:rPr>
                <w:noProof/>
                <w:webHidden/>
              </w:rPr>
              <w:t>10</w:t>
            </w:r>
            <w:r>
              <w:rPr>
                <w:noProof/>
                <w:webHidden/>
              </w:rPr>
              <w:fldChar w:fldCharType="end"/>
            </w:r>
          </w:hyperlink>
        </w:p>
        <w:p w14:paraId="175FFF73" w14:textId="32302B33" w:rsidR="00736431" w:rsidRDefault="00736431">
          <w:pPr>
            <w:pStyle w:val="TM3"/>
            <w:tabs>
              <w:tab w:val="left" w:pos="1100"/>
              <w:tab w:val="right" w:leader="dot" w:pos="9062"/>
            </w:tabs>
            <w:rPr>
              <w:rFonts w:eastAsiaTheme="minorEastAsia"/>
              <w:noProof/>
              <w:sz w:val="22"/>
              <w:lang w:eastAsia="fr-FR"/>
            </w:rPr>
          </w:pPr>
          <w:hyperlink w:anchor="_Toc10028198" w:history="1">
            <w:r w:rsidRPr="00C111E1">
              <w:rPr>
                <w:rStyle w:val="Lienhypertexte"/>
                <w:noProof/>
              </w:rPr>
              <w:t>n)</w:t>
            </w:r>
            <w:r>
              <w:rPr>
                <w:rFonts w:eastAsiaTheme="minorEastAsia"/>
                <w:noProof/>
                <w:sz w:val="22"/>
                <w:lang w:eastAsia="fr-FR"/>
              </w:rPr>
              <w:tab/>
            </w:r>
            <w:r w:rsidRPr="00C111E1">
              <w:rPr>
                <w:rStyle w:val="Lienhypertexte"/>
                <w:noProof/>
              </w:rPr>
              <w:t>Politique de gestion des risques</w:t>
            </w:r>
            <w:r>
              <w:rPr>
                <w:noProof/>
                <w:webHidden/>
              </w:rPr>
              <w:tab/>
            </w:r>
            <w:r>
              <w:rPr>
                <w:noProof/>
                <w:webHidden/>
              </w:rPr>
              <w:fldChar w:fldCharType="begin"/>
            </w:r>
            <w:r>
              <w:rPr>
                <w:noProof/>
                <w:webHidden/>
              </w:rPr>
              <w:instrText xml:space="preserve"> PAGEREF _Toc10028198 \h </w:instrText>
            </w:r>
            <w:r>
              <w:rPr>
                <w:noProof/>
                <w:webHidden/>
              </w:rPr>
            </w:r>
            <w:r>
              <w:rPr>
                <w:noProof/>
                <w:webHidden/>
              </w:rPr>
              <w:fldChar w:fldCharType="separate"/>
            </w:r>
            <w:r w:rsidR="00EF39E8">
              <w:rPr>
                <w:noProof/>
                <w:webHidden/>
              </w:rPr>
              <w:t>10</w:t>
            </w:r>
            <w:r>
              <w:rPr>
                <w:noProof/>
                <w:webHidden/>
              </w:rPr>
              <w:fldChar w:fldCharType="end"/>
            </w:r>
          </w:hyperlink>
        </w:p>
        <w:p w14:paraId="58D790C1" w14:textId="08A09306" w:rsidR="00736431" w:rsidRDefault="00736431">
          <w:pPr>
            <w:pStyle w:val="TM2"/>
            <w:tabs>
              <w:tab w:val="left" w:pos="880"/>
              <w:tab w:val="right" w:leader="dot" w:pos="9062"/>
            </w:tabs>
            <w:rPr>
              <w:rFonts w:eastAsiaTheme="minorEastAsia"/>
              <w:noProof/>
              <w:sz w:val="22"/>
              <w:lang w:eastAsia="fr-FR"/>
            </w:rPr>
          </w:pPr>
          <w:hyperlink w:anchor="_Toc10028199" w:history="1">
            <w:r w:rsidRPr="00C111E1">
              <w:rPr>
                <w:rStyle w:val="Lienhypertexte"/>
                <w:noProof/>
              </w:rPr>
              <w:t>D.</w:t>
            </w:r>
            <w:r>
              <w:rPr>
                <w:rFonts w:eastAsiaTheme="minorEastAsia"/>
                <w:noProof/>
                <w:sz w:val="22"/>
                <w:lang w:eastAsia="fr-FR"/>
              </w:rPr>
              <w:tab/>
            </w:r>
            <w:r w:rsidRPr="00C111E1">
              <w:rPr>
                <w:rStyle w:val="Lienhypertexte"/>
                <w:noProof/>
              </w:rPr>
              <w:t>Etude générale du besoin</w:t>
            </w:r>
            <w:r>
              <w:rPr>
                <w:noProof/>
                <w:webHidden/>
              </w:rPr>
              <w:tab/>
            </w:r>
            <w:r>
              <w:rPr>
                <w:noProof/>
                <w:webHidden/>
              </w:rPr>
              <w:fldChar w:fldCharType="begin"/>
            </w:r>
            <w:r>
              <w:rPr>
                <w:noProof/>
                <w:webHidden/>
              </w:rPr>
              <w:instrText xml:space="preserve"> PAGEREF _Toc10028199 \h </w:instrText>
            </w:r>
            <w:r>
              <w:rPr>
                <w:noProof/>
                <w:webHidden/>
              </w:rPr>
            </w:r>
            <w:r>
              <w:rPr>
                <w:noProof/>
                <w:webHidden/>
              </w:rPr>
              <w:fldChar w:fldCharType="separate"/>
            </w:r>
            <w:r w:rsidR="00EF39E8">
              <w:rPr>
                <w:noProof/>
                <w:webHidden/>
              </w:rPr>
              <w:t>10</w:t>
            </w:r>
            <w:r>
              <w:rPr>
                <w:noProof/>
                <w:webHidden/>
              </w:rPr>
              <w:fldChar w:fldCharType="end"/>
            </w:r>
          </w:hyperlink>
        </w:p>
        <w:p w14:paraId="60D91BDF" w14:textId="7258CADB" w:rsidR="00736431" w:rsidRDefault="00736431">
          <w:pPr>
            <w:pStyle w:val="TM1"/>
            <w:tabs>
              <w:tab w:val="left" w:pos="480"/>
              <w:tab w:val="right" w:leader="dot" w:pos="9062"/>
            </w:tabs>
            <w:rPr>
              <w:rFonts w:eastAsiaTheme="minorEastAsia"/>
              <w:noProof/>
              <w:sz w:val="22"/>
              <w:lang w:eastAsia="fr-FR"/>
            </w:rPr>
          </w:pPr>
          <w:hyperlink w:anchor="_Toc10028200" w:history="1">
            <w:r w:rsidRPr="00C111E1">
              <w:rPr>
                <w:rStyle w:val="Lienhypertexte"/>
                <w:noProof/>
              </w:rPr>
              <w:t>III.</w:t>
            </w:r>
            <w:r>
              <w:rPr>
                <w:rFonts w:eastAsiaTheme="minorEastAsia"/>
                <w:noProof/>
                <w:sz w:val="22"/>
                <w:lang w:eastAsia="fr-FR"/>
              </w:rPr>
              <w:tab/>
            </w:r>
            <w:r w:rsidRPr="00C111E1">
              <w:rPr>
                <w:rStyle w:val="Lienhypertexte"/>
                <w:noProof/>
              </w:rPr>
              <w:t>Organisation du projet</w:t>
            </w:r>
            <w:r>
              <w:rPr>
                <w:noProof/>
                <w:webHidden/>
              </w:rPr>
              <w:tab/>
            </w:r>
            <w:r>
              <w:rPr>
                <w:noProof/>
                <w:webHidden/>
              </w:rPr>
              <w:fldChar w:fldCharType="begin"/>
            </w:r>
            <w:r>
              <w:rPr>
                <w:noProof/>
                <w:webHidden/>
              </w:rPr>
              <w:instrText xml:space="preserve"> PAGEREF _Toc10028200 \h </w:instrText>
            </w:r>
            <w:r>
              <w:rPr>
                <w:noProof/>
                <w:webHidden/>
              </w:rPr>
            </w:r>
            <w:r>
              <w:rPr>
                <w:noProof/>
                <w:webHidden/>
              </w:rPr>
              <w:fldChar w:fldCharType="separate"/>
            </w:r>
            <w:r w:rsidR="00EF39E8">
              <w:rPr>
                <w:noProof/>
                <w:webHidden/>
              </w:rPr>
              <w:t>13</w:t>
            </w:r>
            <w:r>
              <w:rPr>
                <w:noProof/>
                <w:webHidden/>
              </w:rPr>
              <w:fldChar w:fldCharType="end"/>
            </w:r>
          </w:hyperlink>
        </w:p>
        <w:p w14:paraId="040F191A" w14:textId="532C0BE5" w:rsidR="00736431" w:rsidRDefault="00736431">
          <w:pPr>
            <w:pStyle w:val="TM2"/>
            <w:tabs>
              <w:tab w:val="left" w:pos="660"/>
              <w:tab w:val="right" w:leader="dot" w:pos="9062"/>
            </w:tabs>
            <w:rPr>
              <w:rFonts w:eastAsiaTheme="minorEastAsia"/>
              <w:noProof/>
              <w:sz w:val="22"/>
              <w:lang w:eastAsia="fr-FR"/>
            </w:rPr>
          </w:pPr>
          <w:hyperlink w:anchor="_Toc10028201" w:history="1">
            <w:r w:rsidRPr="00C111E1">
              <w:rPr>
                <w:rStyle w:val="Lienhypertexte"/>
                <w:noProof/>
              </w:rPr>
              <w:t>E.</w:t>
            </w:r>
            <w:r>
              <w:rPr>
                <w:rFonts w:eastAsiaTheme="minorEastAsia"/>
                <w:noProof/>
                <w:sz w:val="22"/>
                <w:lang w:eastAsia="fr-FR"/>
              </w:rPr>
              <w:tab/>
            </w:r>
            <w:r w:rsidRPr="00C111E1">
              <w:rPr>
                <w:rStyle w:val="Lienhypertexte"/>
                <w:noProof/>
              </w:rPr>
              <w:t>Présentation du cycle de vie et ses conséquences</w:t>
            </w:r>
            <w:r>
              <w:rPr>
                <w:noProof/>
                <w:webHidden/>
              </w:rPr>
              <w:tab/>
            </w:r>
            <w:r>
              <w:rPr>
                <w:noProof/>
                <w:webHidden/>
              </w:rPr>
              <w:fldChar w:fldCharType="begin"/>
            </w:r>
            <w:r>
              <w:rPr>
                <w:noProof/>
                <w:webHidden/>
              </w:rPr>
              <w:instrText xml:space="preserve"> PAGEREF _Toc10028201 \h </w:instrText>
            </w:r>
            <w:r>
              <w:rPr>
                <w:noProof/>
                <w:webHidden/>
              </w:rPr>
            </w:r>
            <w:r>
              <w:rPr>
                <w:noProof/>
                <w:webHidden/>
              </w:rPr>
              <w:fldChar w:fldCharType="separate"/>
            </w:r>
            <w:r w:rsidR="00EF39E8">
              <w:rPr>
                <w:noProof/>
                <w:webHidden/>
              </w:rPr>
              <w:t>13</w:t>
            </w:r>
            <w:r>
              <w:rPr>
                <w:noProof/>
                <w:webHidden/>
              </w:rPr>
              <w:fldChar w:fldCharType="end"/>
            </w:r>
          </w:hyperlink>
        </w:p>
        <w:p w14:paraId="52429AD0" w14:textId="04D2C93A" w:rsidR="00736431" w:rsidRDefault="00736431">
          <w:pPr>
            <w:pStyle w:val="TM2"/>
            <w:tabs>
              <w:tab w:val="left" w:pos="660"/>
              <w:tab w:val="right" w:leader="dot" w:pos="9062"/>
            </w:tabs>
            <w:rPr>
              <w:rFonts w:eastAsiaTheme="minorEastAsia"/>
              <w:noProof/>
              <w:sz w:val="22"/>
              <w:lang w:eastAsia="fr-FR"/>
            </w:rPr>
          </w:pPr>
          <w:hyperlink w:anchor="_Toc10028202" w:history="1">
            <w:r w:rsidRPr="00C111E1">
              <w:rPr>
                <w:rStyle w:val="Lienhypertexte"/>
                <w:noProof/>
              </w:rPr>
              <w:t>F.</w:t>
            </w:r>
            <w:r>
              <w:rPr>
                <w:rFonts w:eastAsiaTheme="minorEastAsia"/>
                <w:noProof/>
                <w:sz w:val="22"/>
                <w:lang w:eastAsia="fr-FR"/>
              </w:rPr>
              <w:tab/>
            </w:r>
            <w:r w:rsidRPr="00C111E1">
              <w:rPr>
                <w:rStyle w:val="Lienhypertexte"/>
                <w:noProof/>
              </w:rPr>
              <w:t>Identifier les rôles</w:t>
            </w:r>
            <w:r>
              <w:rPr>
                <w:noProof/>
                <w:webHidden/>
              </w:rPr>
              <w:tab/>
            </w:r>
            <w:r>
              <w:rPr>
                <w:noProof/>
                <w:webHidden/>
              </w:rPr>
              <w:fldChar w:fldCharType="begin"/>
            </w:r>
            <w:r>
              <w:rPr>
                <w:noProof/>
                <w:webHidden/>
              </w:rPr>
              <w:instrText xml:space="preserve"> PAGEREF _Toc10028202 \h </w:instrText>
            </w:r>
            <w:r>
              <w:rPr>
                <w:noProof/>
                <w:webHidden/>
              </w:rPr>
            </w:r>
            <w:r>
              <w:rPr>
                <w:noProof/>
                <w:webHidden/>
              </w:rPr>
              <w:fldChar w:fldCharType="separate"/>
            </w:r>
            <w:r w:rsidR="00EF39E8">
              <w:rPr>
                <w:noProof/>
                <w:webHidden/>
              </w:rPr>
              <w:t>13</w:t>
            </w:r>
            <w:r>
              <w:rPr>
                <w:noProof/>
                <w:webHidden/>
              </w:rPr>
              <w:fldChar w:fldCharType="end"/>
            </w:r>
          </w:hyperlink>
        </w:p>
        <w:p w14:paraId="603A0962" w14:textId="7B5C6BC8" w:rsidR="00736431" w:rsidRDefault="00736431">
          <w:pPr>
            <w:pStyle w:val="TM2"/>
            <w:tabs>
              <w:tab w:val="left" w:pos="880"/>
              <w:tab w:val="right" w:leader="dot" w:pos="9062"/>
            </w:tabs>
            <w:rPr>
              <w:rFonts w:eastAsiaTheme="minorEastAsia"/>
              <w:noProof/>
              <w:sz w:val="22"/>
              <w:lang w:eastAsia="fr-FR"/>
            </w:rPr>
          </w:pPr>
          <w:hyperlink w:anchor="_Toc10028203" w:history="1">
            <w:r w:rsidRPr="00C111E1">
              <w:rPr>
                <w:rStyle w:val="Lienhypertexte"/>
                <w:noProof/>
              </w:rPr>
              <w:t>G.</w:t>
            </w:r>
            <w:r>
              <w:rPr>
                <w:rFonts w:eastAsiaTheme="minorEastAsia"/>
                <w:noProof/>
                <w:sz w:val="22"/>
                <w:lang w:eastAsia="fr-FR"/>
              </w:rPr>
              <w:tab/>
            </w:r>
            <w:r w:rsidRPr="00C111E1">
              <w:rPr>
                <w:rStyle w:val="Lienhypertexte"/>
                <w:noProof/>
              </w:rPr>
              <w:t>Plan de communication</w:t>
            </w:r>
            <w:r>
              <w:rPr>
                <w:noProof/>
                <w:webHidden/>
              </w:rPr>
              <w:tab/>
            </w:r>
            <w:r>
              <w:rPr>
                <w:noProof/>
                <w:webHidden/>
              </w:rPr>
              <w:fldChar w:fldCharType="begin"/>
            </w:r>
            <w:r>
              <w:rPr>
                <w:noProof/>
                <w:webHidden/>
              </w:rPr>
              <w:instrText xml:space="preserve"> PAGEREF _Toc10028203 \h </w:instrText>
            </w:r>
            <w:r>
              <w:rPr>
                <w:noProof/>
                <w:webHidden/>
              </w:rPr>
            </w:r>
            <w:r>
              <w:rPr>
                <w:noProof/>
                <w:webHidden/>
              </w:rPr>
              <w:fldChar w:fldCharType="separate"/>
            </w:r>
            <w:r w:rsidR="00EF39E8">
              <w:rPr>
                <w:noProof/>
                <w:webHidden/>
              </w:rPr>
              <w:t>13</w:t>
            </w:r>
            <w:r>
              <w:rPr>
                <w:noProof/>
                <w:webHidden/>
              </w:rPr>
              <w:fldChar w:fldCharType="end"/>
            </w:r>
          </w:hyperlink>
        </w:p>
        <w:p w14:paraId="2D86DD0E" w14:textId="44FB1253" w:rsidR="00736431" w:rsidRDefault="00736431">
          <w:pPr>
            <w:pStyle w:val="TM3"/>
            <w:tabs>
              <w:tab w:val="left" w:pos="1100"/>
              <w:tab w:val="right" w:leader="dot" w:pos="9062"/>
            </w:tabs>
            <w:rPr>
              <w:rFonts w:eastAsiaTheme="minorEastAsia"/>
              <w:noProof/>
              <w:sz w:val="22"/>
              <w:lang w:eastAsia="fr-FR"/>
            </w:rPr>
          </w:pPr>
          <w:hyperlink w:anchor="_Toc10028204" w:history="1">
            <w:r w:rsidRPr="00C111E1">
              <w:rPr>
                <w:rStyle w:val="Lienhypertexte"/>
                <w:noProof/>
              </w:rPr>
              <w:t>o)</w:t>
            </w:r>
            <w:r>
              <w:rPr>
                <w:rFonts w:eastAsiaTheme="minorEastAsia"/>
                <w:noProof/>
                <w:sz w:val="22"/>
                <w:lang w:eastAsia="fr-FR"/>
              </w:rPr>
              <w:tab/>
            </w:r>
            <w:r w:rsidRPr="00C111E1">
              <w:rPr>
                <w:rStyle w:val="Lienhypertexte"/>
                <w:noProof/>
              </w:rPr>
              <w:t>Localisation géographique des intervenants</w:t>
            </w:r>
            <w:r>
              <w:rPr>
                <w:noProof/>
                <w:webHidden/>
              </w:rPr>
              <w:tab/>
            </w:r>
            <w:r>
              <w:rPr>
                <w:noProof/>
                <w:webHidden/>
              </w:rPr>
              <w:fldChar w:fldCharType="begin"/>
            </w:r>
            <w:r>
              <w:rPr>
                <w:noProof/>
                <w:webHidden/>
              </w:rPr>
              <w:instrText xml:space="preserve"> PAGEREF _Toc10028204 \h </w:instrText>
            </w:r>
            <w:r>
              <w:rPr>
                <w:noProof/>
                <w:webHidden/>
              </w:rPr>
            </w:r>
            <w:r>
              <w:rPr>
                <w:noProof/>
                <w:webHidden/>
              </w:rPr>
              <w:fldChar w:fldCharType="separate"/>
            </w:r>
            <w:r w:rsidR="00EF39E8">
              <w:rPr>
                <w:noProof/>
                <w:webHidden/>
              </w:rPr>
              <w:t>13</w:t>
            </w:r>
            <w:r>
              <w:rPr>
                <w:noProof/>
                <w:webHidden/>
              </w:rPr>
              <w:fldChar w:fldCharType="end"/>
            </w:r>
          </w:hyperlink>
        </w:p>
        <w:p w14:paraId="29DB1D81" w14:textId="25844164" w:rsidR="00736431" w:rsidRDefault="00736431">
          <w:pPr>
            <w:pStyle w:val="TM3"/>
            <w:tabs>
              <w:tab w:val="left" w:pos="1100"/>
              <w:tab w:val="right" w:leader="dot" w:pos="9062"/>
            </w:tabs>
            <w:rPr>
              <w:rFonts w:eastAsiaTheme="minorEastAsia"/>
              <w:noProof/>
              <w:sz w:val="22"/>
              <w:lang w:eastAsia="fr-FR"/>
            </w:rPr>
          </w:pPr>
          <w:hyperlink w:anchor="_Toc10028205" w:history="1">
            <w:r w:rsidRPr="00C111E1">
              <w:rPr>
                <w:rStyle w:val="Lienhypertexte"/>
                <w:noProof/>
              </w:rPr>
              <w:t>p)</w:t>
            </w:r>
            <w:r>
              <w:rPr>
                <w:rFonts w:eastAsiaTheme="minorEastAsia"/>
                <w:noProof/>
                <w:sz w:val="22"/>
                <w:lang w:eastAsia="fr-FR"/>
              </w:rPr>
              <w:tab/>
            </w:r>
            <w:r w:rsidRPr="00C111E1">
              <w:rPr>
                <w:rStyle w:val="Lienhypertexte"/>
                <w:noProof/>
              </w:rPr>
              <w:t>Moyens de communication utilisés</w:t>
            </w:r>
            <w:r>
              <w:rPr>
                <w:noProof/>
                <w:webHidden/>
              </w:rPr>
              <w:tab/>
            </w:r>
            <w:r>
              <w:rPr>
                <w:noProof/>
                <w:webHidden/>
              </w:rPr>
              <w:fldChar w:fldCharType="begin"/>
            </w:r>
            <w:r>
              <w:rPr>
                <w:noProof/>
                <w:webHidden/>
              </w:rPr>
              <w:instrText xml:space="preserve"> PAGEREF _Toc10028205 \h </w:instrText>
            </w:r>
            <w:r>
              <w:rPr>
                <w:noProof/>
                <w:webHidden/>
              </w:rPr>
            </w:r>
            <w:r>
              <w:rPr>
                <w:noProof/>
                <w:webHidden/>
              </w:rPr>
              <w:fldChar w:fldCharType="separate"/>
            </w:r>
            <w:r w:rsidR="00EF39E8">
              <w:rPr>
                <w:noProof/>
                <w:webHidden/>
              </w:rPr>
              <w:t>13</w:t>
            </w:r>
            <w:r>
              <w:rPr>
                <w:noProof/>
                <w:webHidden/>
              </w:rPr>
              <w:fldChar w:fldCharType="end"/>
            </w:r>
          </w:hyperlink>
        </w:p>
        <w:p w14:paraId="5607B946" w14:textId="29B7791C" w:rsidR="00736431" w:rsidRDefault="00736431">
          <w:pPr>
            <w:pStyle w:val="TM3"/>
            <w:tabs>
              <w:tab w:val="left" w:pos="1100"/>
              <w:tab w:val="right" w:leader="dot" w:pos="9062"/>
            </w:tabs>
            <w:rPr>
              <w:rFonts w:eastAsiaTheme="minorEastAsia"/>
              <w:noProof/>
              <w:sz w:val="22"/>
              <w:lang w:eastAsia="fr-FR"/>
            </w:rPr>
          </w:pPr>
          <w:hyperlink w:anchor="_Toc10028206" w:history="1">
            <w:r w:rsidRPr="00C111E1">
              <w:rPr>
                <w:rStyle w:val="Lienhypertexte"/>
                <w:noProof/>
              </w:rPr>
              <w:t>q)</w:t>
            </w:r>
            <w:r>
              <w:rPr>
                <w:rFonts w:eastAsiaTheme="minorEastAsia"/>
                <w:noProof/>
                <w:sz w:val="22"/>
                <w:lang w:eastAsia="fr-FR"/>
              </w:rPr>
              <w:tab/>
            </w:r>
            <w:r w:rsidRPr="00C111E1">
              <w:rPr>
                <w:rStyle w:val="Lienhypertexte"/>
                <w:noProof/>
              </w:rPr>
              <w:t>Réunion projet MOE</w:t>
            </w:r>
            <w:r>
              <w:rPr>
                <w:noProof/>
                <w:webHidden/>
              </w:rPr>
              <w:tab/>
            </w:r>
            <w:r>
              <w:rPr>
                <w:noProof/>
                <w:webHidden/>
              </w:rPr>
              <w:fldChar w:fldCharType="begin"/>
            </w:r>
            <w:r>
              <w:rPr>
                <w:noProof/>
                <w:webHidden/>
              </w:rPr>
              <w:instrText xml:space="preserve"> PAGEREF _Toc10028206 \h </w:instrText>
            </w:r>
            <w:r>
              <w:rPr>
                <w:noProof/>
                <w:webHidden/>
              </w:rPr>
            </w:r>
            <w:r>
              <w:rPr>
                <w:noProof/>
                <w:webHidden/>
              </w:rPr>
              <w:fldChar w:fldCharType="separate"/>
            </w:r>
            <w:r w:rsidR="00EF39E8">
              <w:rPr>
                <w:noProof/>
                <w:webHidden/>
              </w:rPr>
              <w:t>14</w:t>
            </w:r>
            <w:r>
              <w:rPr>
                <w:noProof/>
                <w:webHidden/>
              </w:rPr>
              <w:fldChar w:fldCharType="end"/>
            </w:r>
          </w:hyperlink>
        </w:p>
        <w:p w14:paraId="015BA35A" w14:textId="73B1AA09" w:rsidR="00736431" w:rsidRDefault="00736431">
          <w:pPr>
            <w:pStyle w:val="TM3"/>
            <w:tabs>
              <w:tab w:val="left" w:pos="880"/>
              <w:tab w:val="right" w:leader="dot" w:pos="9062"/>
            </w:tabs>
            <w:rPr>
              <w:rFonts w:eastAsiaTheme="minorEastAsia"/>
              <w:noProof/>
              <w:sz w:val="22"/>
              <w:lang w:eastAsia="fr-FR"/>
            </w:rPr>
          </w:pPr>
          <w:hyperlink w:anchor="_Toc10028207" w:history="1">
            <w:r w:rsidRPr="00C111E1">
              <w:rPr>
                <w:rStyle w:val="Lienhypertexte"/>
                <w:noProof/>
              </w:rPr>
              <w:t>r)</w:t>
            </w:r>
            <w:r>
              <w:rPr>
                <w:rFonts w:eastAsiaTheme="minorEastAsia"/>
                <w:noProof/>
                <w:sz w:val="22"/>
                <w:lang w:eastAsia="fr-FR"/>
              </w:rPr>
              <w:tab/>
            </w:r>
            <w:r w:rsidRPr="00C111E1">
              <w:rPr>
                <w:rStyle w:val="Lienhypertexte"/>
                <w:noProof/>
              </w:rPr>
              <w:t>Comité de pilotage</w:t>
            </w:r>
            <w:r>
              <w:rPr>
                <w:noProof/>
                <w:webHidden/>
              </w:rPr>
              <w:tab/>
            </w:r>
            <w:r>
              <w:rPr>
                <w:noProof/>
                <w:webHidden/>
              </w:rPr>
              <w:fldChar w:fldCharType="begin"/>
            </w:r>
            <w:r>
              <w:rPr>
                <w:noProof/>
                <w:webHidden/>
              </w:rPr>
              <w:instrText xml:space="preserve"> PAGEREF _Toc10028207 \h </w:instrText>
            </w:r>
            <w:r>
              <w:rPr>
                <w:noProof/>
                <w:webHidden/>
              </w:rPr>
            </w:r>
            <w:r>
              <w:rPr>
                <w:noProof/>
                <w:webHidden/>
              </w:rPr>
              <w:fldChar w:fldCharType="separate"/>
            </w:r>
            <w:r w:rsidR="00EF39E8">
              <w:rPr>
                <w:noProof/>
                <w:webHidden/>
              </w:rPr>
              <w:t>14</w:t>
            </w:r>
            <w:r>
              <w:rPr>
                <w:noProof/>
                <w:webHidden/>
              </w:rPr>
              <w:fldChar w:fldCharType="end"/>
            </w:r>
          </w:hyperlink>
        </w:p>
        <w:p w14:paraId="33965CE8" w14:textId="66C84B7F" w:rsidR="00736431" w:rsidRDefault="00736431">
          <w:pPr>
            <w:pStyle w:val="TM2"/>
            <w:tabs>
              <w:tab w:val="left" w:pos="880"/>
              <w:tab w:val="right" w:leader="dot" w:pos="9062"/>
            </w:tabs>
            <w:rPr>
              <w:rFonts w:eastAsiaTheme="minorEastAsia"/>
              <w:noProof/>
              <w:sz w:val="22"/>
              <w:lang w:eastAsia="fr-FR"/>
            </w:rPr>
          </w:pPr>
          <w:hyperlink w:anchor="_Toc10028208" w:history="1">
            <w:r w:rsidRPr="00C111E1">
              <w:rPr>
                <w:rStyle w:val="Lienhypertexte"/>
                <w:noProof/>
              </w:rPr>
              <w:t>H.</w:t>
            </w:r>
            <w:r>
              <w:rPr>
                <w:rFonts w:eastAsiaTheme="minorEastAsia"/>
                <w:noProof/>
                <w:sz w:val="22"/>
                <w:lang w:eastAsia="fr-FR"/>
              </w:rPr>
              <w:tab/>
            </w:r>
            <w:r w:rsidRPr="00C111E1">
              <w:rPr>
                <w:rStyle w:val="Lienhypertexte"/>
                <w:noProof/>
              </w:rPr>
              <w:t>Assurance qualité</w:t>
            </w:r>
            <w:r>
              <w:rPr>
                <w:noProof/>
                <w:webHidden/>
              </w:rPr>
              <w:tab/>
            </w:r>
            <w:r>
              <w:rPr>
                <w:noProof/>
                <w:webHidden/>
              </w:rPr>
              <w:fldChar w:fldCharType="begin"/>
            </w:r>
            <w:r>
              <w:rPr>
                <w:noProof/>
                <w:webHidden/>
              </w:rPr>
              <w:instrText xml:space="preserve"> PAGEREF _Toc10028208 \h </w:instrText>
            </w:r>
            <w:r>
              <w:rPr>
                <w:noProof/>
                <w:webHidden/>
              </w:rPr>
            </w:r>
            <w:r>
              <w:rPr>
                <w:noProof/>
                <w:webHidden/>
              </w:rPr>
              <w:fldChar w:fldCharType="separate"/>
            </w:r>
            <w:r w:rsidR="00EF39E8">
              <w:rPr>
                <w:noProof/>
                <w:webHidden/>
              </w:rPr>
              <w:t>14</w:t>
            </w:r>
            <w:r>
              <w:rPr>
                <w:noProof/>
                <w:webHidden/>
              </w:rPr>
              <w:fldChar w:fldCharType="end"/>
            </w:r>
          </w:hyperlink>
        </w:p>
        <w:p w14:paraId="2A770660" w14:textId="3B898012" w:rsidR="00736431" w:rsidRDefault="00736431">
          <w:pPr>
            <w:pStyle w:val="TM3"/>
            <w:tabs>
              <w:tab w:val="left" w:pos="880"/>
              <w:tab w:val="right" w:leader="dot" w:pos="9062"/>
            </w:tabs>
            <w:rPr>
              <w:rFonts w:eastAsiaTheme="minorEastAsia"/>
              <w:noProof/>
              <w:sz w:val="22"/>
              <w:lang w:eastAsia="fr-FR"/>
            </w:rPr>
          </w:pPr>
          <w:hyperlink w:anchor="_Toc10028209" w:history="1">
            <w:r w:rsidRPr="00C111E1">
              <w:rPr>
                <w:rStyle w:val="Lienhypertexte"/>
                <w:noProof/>
              </w:rPr>
              <w:t>s)</w:t>
            </w:r>
            <w:r>
              <w:rPr>
                <w:rFonts w:eastAsiaTheme="minorEastAsia"/>
                <w:noProof/>
                <w:sz w:val="22"/>
                <w:lang w:eastAsia="fr-FR"/>
              </w:rPr>
              <w:tab/>
            </w:r>
            <w:r w:rsidRPr="00C111E1">
              <w:rPr>
                <w:rStyle w:val="Lienhypertexte"/>
                <w:noProof/>
              </w:rPr>
              <w:t>Manuel qualité et démarche qualité</w:t>
            </w:r>
            <w:r>
              <w:rPr>
                <w:noProof/>
                <w:webHidden/>
              </w:rPr>
              <w:tab/>
            </w:r>
            <w:r>
              <w:rPr>
                <w:noProof/>
                <w:webHidden/>
              </w:rPr>
              <w:fldChar w:fldCharType="begin"/>
            </w:r>
            <w:r>
              <w:rPr>
                <w:noProof/>
                <w:webHidden/>
              </w:rPr>
              <w:instrText xml:space="preserve"> PAGEREF _Toc10028209 \h </w:instrText>
            </w:r>
            <w:r>
              <w:rPr>
                <w:noProof/>
                <w:webHidden/>
              </w:rPr>
            </w:r>
            <w:r>
              <w:rPr>
                <w:noProof/>
                <w:webHidden/>
              </w:rPr>
              <w:fldChar w:fldCharType="separate"/>
            </w:r>
            <w:r w:rsidR="00EF39E8">
              <w:rPr>
                <w:noProof/>
                <w:webHidden/>
              </w:rPr>
              <w:t>14</w:t>
            </w:r>
            <w:r>
              <w:rPr>
                <w:noProof/>
                <w:webHidden/>
              </w:rPr>
              <w:fldChar w:fldCharType="end"/>
            </w:r>
          </w:hyperlink>
        </w:p>
        <w:p w14:paraId="333C6AE7" w14:textId="7EF94E2F" w:rsidR="00736431" w:rsidRDefault="00736431">
          <w:pPr>
            <w:pStyle w:val="TM2"/>
            <w:tabs>
              <w:tab w:val="left" w:pos="660"/>
              <w:tab w:val="right" w:leader="dot" w:pos="9062"/>
            </w:tabs>
            <w:rPr>
              <w:rFonts w:eastAsiaTheme="minorEastAsia"/>
              <w:noProof/>
              <w:sz w:val="22"/>
              <w:lang w:eastAsia="fr-FR"/>
            </w:rPr>
          </w:pPr>
          <w:hyperlink w:anchor="_Toc10028210" w:history="1">
            <w:r w:rsidRPr="00C111E1">
              <w:rPr>
                <w:rStyle w:val="Lienhypertexte"/>
                <w:noProof/>
              </w:rPr>
              <w:t>I.</w:t>
            </w:r>
            <w:r>
              <w:rPr>
                <w:rFonts w:eastAsiaTheme="minorEastAsia"/>
                <w:noProof/>
                <w:sz w:val="22"/>
                <w:lang w:eastAsia="fr-FR"/>
              </w:rPr>
              <w:tab/>
            </w:r>
            <w:r w:rsidRPr="00C111E1">
              <w:rPr>
                <w:rStyle w:val="Lienhypertexte"/>
                <w:noProof/>
              </w:rPr>
              <w:t>Ressource matérielle et logicielles</w:t>
            </w:r>
            <w:r>
              <w:rPr>
                <w:noProof/>
                <w:webHidden/>
              </w:rPr>
              <w:tab/>
            </w:r>
            <w:r>
              <w:rPr>
                <w:noProof/>
                <w:webHidden/>
              </w:rPr>
              <w:fldChar w:fldCharType="begin"/>
            </w:r>
            <w:r>
              <w:rPr>
                <w:noProof/>
                <w:webHidden/>
              </w:rPr>
              <w:instrText xml:space="preserve"> PAGEREF _Toc10028210 \h </w:instrText>
            </w:r>
            <w:r>
              <w:rPr>
                <w:noProof/>
                <w:webHidden/>
              </w:rPr>
            </w:r>
            <w:r>
              <w:rPr>
                <w:noProof/>
                <w:webHidden/>
              </w:rPr>
              <w:fldChar w:fldCharType="separate"/>
            </w:r>
            <w:r w:rsidR="00EF39E8">
              <w:rPr>
                <w:noProof/>
                <w:webHidden/>
              </w:rPr>
              <w:t>14</w:t>
            </w:r>
            <w:r>
              <w:rPr>
                <w:noProof/>
                <w:webHidden/>
              </w:rPr>
              <w:fldChar w:fldCharType="end"/>
            </w:r>
          </w:hyperlink>
        </w:p>
        <w:p w14:paraId="2FDDEFD5" w14:textId="5F32DD12" w:rsidR="00736431" w:rsidRDefault="00736431">
          <w:pPr>
            <w:pStyle w:val="TM1"/>
            <w:tabs>
              <w:tab w:val="left" w:pos="480"/>
              <w:tab w:val="right" w:leader="dot" w:pos="9062"/>
            </w:tabs>
            <w:rPr>
              <w:rFonts w:eastAsiaTheme="minorEastAsia"/>
              <w:noProof/>
              <w:sz w:val="22"/>
              <w:lang w:eastAsia="fr-FR"/>
            </w:rPr>
          </w:pPr>
          <w:hyperlink w:anchor="_Toc10028211" w:history="1">
            <w:r w:rsidRPr="00C111E1">
              <w:rPr>
                <w:rStyle w:val="Lienhypertexte"/>
                <w:noProof/>
              </w:rPr>
              <w:t>IV.</w:t>
            </w:r>
            <w:r>
              <w:rPr>
                <w:rFonts w:eastAsiaTheme="minorEastAsia"/>
                <w:noProof/>
                <w:sz w:val="22"/>
                <w:lang w:eastAsia="fr-FR"/>
              </w:rPr>
              <w:tab/>
            </w:r>
            <w:r w:rsidRPr="00C111E1">
              <w:rPr>
                <w:rStyle w:val="Lienhypertexte"/>
                <w:noProof/>
              </w:rPr>
              <w:t>Pilotage du projet</w:t>
            </w:r>
            <w:r>
              <w:rPr>
                <w:noProof/>
                <w:webHidden/>
              </w:rPr>
              <w:tab/>
            </w:r>
            <w:r>
              <w:rPr>
                <w:noProof/>
                <w:webHidden/>
              </w:rPr>
              <w:fldChar w:fldCharType="begin"/>
            </w:r>
            <w:r>
              <w:rPr>
                <w:noProof/>
                <w:webHidden/>
              </w:rPr>
              <w:instrText xml:space="preserve"> PAGEREF _Toc10028211 \h </w:instrText>
            </w:r>
            <w:r>
              <w:rPr>
                <w:noProof/>
                <w:webHidden/>
              </w:rPr>
            </w:r>
            <w:r>
              <w:rPr>
                <w:noProof/>
                <w:webHidden/>
              </w:rPr>
              <w:fldChar w:fldCharType="separate"/>
            </w:r>
            <w:r w:rsidR="00EF39E8">
              <w:rPr>
                <w:noProof/>
                <w:webHidden/>
              </w:rPr>
              <w:t>17</w:t>
            </w:r>
            <w:r>
              <w:rPr>
                <w:noProof/>
                <w:webHidden/>
              </w:rPr>
              <w:fldChar w:fldCharType="end"/>
            </w:r>
          </w:hyperlink>
        </w:p>
        <w:p w14:paraId="70467A48" w14:textId="6F930589" w:rsidR="00736431" w:rsidRDefault="00736431">
          <w:pPr>
            <w:pStyle w:val="TM2"/>
            <w:tabs>
              <w:tab w:val="left" w:pos="660"/>
              <w:tab w:val="right" w:leader="dot" w:pos="9062"/>
            </w:tabs>
            <w:rPr>
              <w:rFonts w:eastAsiaTheme="minorEastAsia"/>
              <w:noProof/>
              <w:sz w:val="22"/>
              <w:lang w:eastAsia="fr-FR"/>
            </w:rPr>
          </w:pPr>
          <w:hyperlink w:anchor="_Toc10028212" w:history="1">
            <w:r w:rsidRPr="00C111E1">
              <w:rPr>
                <w:rStyle w:val="Lienhypertexte"/>
                <w:noProof/>
              </w:rPr>
              <w:t>J.</w:t>
            </w:r>
            <w:r>
              <w:rPr>
                <w:rFonts w:eastAsiaTheme="minorEastAsia"/>
                <w:noProof/>
                <w:sz w:val="22"/>
                <w:lang w:eastAsia="fr-FR"/>
              </w:rPr>
              <w:tab/>
            </w:r>
            <w:r w:rsidRPr="00C111E1">
              <w:rPr>
                <w:rStyle w:val="Lienhypertexte"/>
                <w:noProof/>
              </w:rPr>
              <w:t>Cycle de vie</w:t>
            </w:r>
            <w:r>
              <w:rPr>
                <w:noProof/>
                <w:webHidden/>
              </w:rPr>
              <w:tab/>
            </w:r>
            <w:r>
              <w:rPr>
                <w:noProof/>
                <w:webHidden/>
              </w:rPr>
              <w:fldChar w:fldCharType="begin"/>
            </w:r>
            <w:r>
              <w:rPr>
                <w:noProof/>
                <w:webHidden/>
              </w:rPr>
              <w:instrText xml:space="preserve"> PAGEREF _Toc10028212 \h </w:instrText>
            </w:r>
            <w:r>
              <w:rPr>
                <w:noProof/>
                <w:webHidden/>
              </w:rPr>
            </w:r>
            <w:r>
              <w:rPr>
                <w:noProof/>
                <w:webHidden/>
              </w:rPr>
              <w:fldChar w:fldCharType="separate"/>
            </w:r>
            <w:r w:rsidR="00EF39E8">
              <w:rPr>
                <w:noProof/>
                <w:webHidden/>
              </w:rPr>
              <w:t>17</w:t>
            </w:r>
            <w:r>
              <w:rPr>
                <w:noProof/>
                <w:webHidden/>
              </w:rPr>
              <w:fldChar w:fldCharType="end"/>
            </w:r>
          </w:hyperlink>
        </w:p>
        <w:p w14:paraId="5ACE11AE" w14:textId="4D1D61B9" w:rsidR="00736431" w:rsidRDefault="00736431">
          <w:pPr>
            <w:pStyle w:val="TM2"/>
            <w:tabs>
              <w:tab w:val="left" w:pos="660"/>
              <w:tab w:val="right" w:leader="dot" w:pos="9062"/>
            </w:tabs>
            <w:rPr>
              <w:rFonts w:eastAsiaTheme="minorEastAsia"/>
              <w:noProof/>
              <w:sz w:val="22"/>
              <w:lang w:eastAsia="fr-FR"/>
            </w:rPr>
          </w:pPr>
          <w:hyperlink w:anchor="_Toc10028213" w:history="1">
            <w:r w:rsidRPr="00C111E1">
              <w:rPr>
                <w:rStyle w:val="Lienhypertexte"/>
                <w:noProof/>
              </w:rPr>
              <w:t>K.</w:t>
            </w:r>
            <w:r>
              <w:rPr>
                <w:rFonts w:eastAsiaTheme="minorEastAsia"/>
                <w:noProof/>
                <w:sz w:val="22"/>
                <w:lang w:eastAsia="fr-FR"/>
              </w:rPr>
              <w:tab/>
            </w:r>
            <w:r w:rsidRPr="00C111E1">
              <w:rPr>
                <w:rStyle w:val="Lienhypertexte"/>
                <w:noProof/>
              </w:rPr>
              <w:t>Planification prévisionnel initiale</w:t>
            </w:r>
            <w:r>
              <w:rPr>
                <w:noProof/>
                <w:webHidden/>
              </w:rPr>
              <w:tab/>
            </w:r>
            <w:r>
              <w:rPr>
                <w:noProof/>
                <w:webHidden/>
              </w:rPr>
              <w:fldChar w:fldCharType="begin"/>
            </w:r>
            <w:r>
              <w:rPr>
                <w:noProof/>
                <w:webHidden/>
              </w:rPr>
              <w:instrText xml:space="preserve"> PAGEREF _Toc10028213 \h </w:instrText>
            </w:r>
            <w:r>
              <w:rPr>
                <w:noProof/>
                <w:webHidden/>
              </w:rPr>
            </w:r>
            <w:r>
              <w:rPr>
                <w:noProof/>
                <w:webHidden/>
              </w:rPr>
              <w:fldChar w:fldCharType="separate"/>
            </w:r>
            <w:r w:rsidR="00EF39E8">
              <w:rPr>
                <w:noProof/>
                <w:webHidden/>
              </w:rPr>
              <w:t>17</w:t>
            </w:r>
            <w:r>
              <w:rPr>
                <w:noProof/>
                <w:webHidden/>
              </w:rPr>
              <w:fldChar w:fldCharType="end"/>
            </w:r>
          </w:hyperlink>
        </w:p>
        <w:p w14:paraId="2E8929A3" w14:textId="1AF8A646" w:rsidR="00736431" w:rsidRDefault="00736431">
          <w:pPr>
            <w:pStyle w:val="TM2"/>
            <w:tabs>
              <w:tab w:val="right" w:leader="dot" w:pos="9062"/>
            </w:tabs>
            <w:rPr>
              <w:rFonts w:eastAsiaTheme="minorEastAsia"/>
              <w:noProof/>
              <w:sz w:val="22"/>
              <w:lang w:eastAsia="fr-FR"/>
            </w:rPr>
          </w:pPr>
          <w:hyperlink w:anchor="_Toc10028214" w:history="1">
            <w:r w:rsidRPr="00C111E1">
              <w:rPr>
                <w:rStyle w:val="Lienhypertexte"/>
                <w:noProof/>
              </w:rPr>
              <w:t>Itération 1 :</w:t>
            </w:r>
            <w:r>
              <w:rPr>
                <w:noProof/>
                <w:webHidden/>
              </w:rPr>
              <w:tab/>
            </w:r>
            <w:r>
              <w:rPr>
                <w:noProof/>
                <w:webHidden/>
              </w:rPr>
              <w:fldChar w:fldCharType="begin"/>
            </w:r>
            <w:r>
              <w:rPr>
                <w:noProof/>
                <w:webHidden/>
              </w:rPr>
              <w:instrText xml:space="preserve"> PAGEREF _Toc10028214 \h </w:instrText>
            </w:r>
            <w:r>
              <w:rPr>
                <w:noProof/>
                <w:webHidden/>
              </w:rPr>
            </w:r>
            <w:r>
              <w:rPr>
                <w:noProof/>
                <w:webHidden/>
              </w:rPr>
              <w:fldChar w:fldCharType="separate"/>
            </w:r>
            <w:r w:rsidR="00EF39E8">
              <w:rPr>
                <w:noProof/>
                <w:webHidden/>
              </w:rPr>
              <w:t>17</w:t>
            </w:r>
            <w:r>
              <w:rPr>
                <w:noProof/>
                <w:webHidden/>
              </w:rPr>
              <w:fldChar w:fldCharType="end"/>
            </w:r>
          </w:hyperlink>
        </w:p>
        <w:p w14:paraId="5F0F1B7E" w14:textId="00A937BF" w:rsidR="00736431" w:rsidRDefault="00736431">
          <w:pPr>
            <w:pStyle w:val="TM3"/>
            <w:tabs>
              <w:tab w:val="left" w:pos="880"/>
              <w:tab w:val="right" w:leader="dot" w:pos="9062"/>
            </w:tabs>
            <w:rPr>
              <w:rFonts w:eastAsiaTheme="minorEastAsia"/>
              <w:noProof/>
              <w:sz w:val="22"/>
              <w:lang w:eastAsia="fr-FR"/>
            </w:rPr>
          </w:pPr>
          <w:hyperlink w:anchor="_Toc10028215" w:history="1">
            <w:r w:rsidRPr="00C111E1">
              <w:rPr>
                <w:rStyle w:val="Lienhypertexte"/>
                <w:noProof/>
              </w:rPr>
              <w:t>t)</w:t>
            </w:r>
            <w:r>
              <w:rPr>
                <w:rFonts w:eastAsiaTheme="minorEastAsia"/>
                <w:noProof/>
                <w:sz w:val="22"/>
                <w:lang w:eastAsia="fr-FR"/>
              </w:rPr>
              <w:tab/>
            </w:r>
            <w:r w:rsidRPr="00C111E1">
              <w:rPr>
                <w:rStyle w:val="Lienhypertexte"/>
                <w:noProof/>
              </w:rPr>
              <w:t>Ordonnancement des principales itérations/taches</w:t>
            </w:r>
            <w:r>
              <w:rPr>
                <w:noProof/>
                <w:webHidden/>
              </w:rPr>
              <w:tab/>
            </w:r>
            <w:r>
              <w:rPr>
                <w:noProof/>
                <w:webHidden/>
              </w:rPr>
              <w:fldChar w:fldCharType="begin"/>
            </w:r>
            <w:r>
              <w:rPr>
                <w:noProof/>
                <w:webHidden/>
              </w:rPr>
              <w:instrText xml:space="preserve"> PAGEREF _Toc10028215 \h </w:instrText>
            </w:r>
            <w:r>
              <w:rPr>
                <w:noProof/>
                <w:webHidden/>
              </w:rPr>
            </w:r>
            <w:r>
              <w:rPr>
                <w:noProof/>
                <w:webHidden/>
              </w:rPr>
              <w:fldChar w:fldCharType="separate"/>
            </w:r>
            <w:r w:rsidR="00EF39E8">
              <w:rPr>
                <w:noProof/>
                <w:webHidden/>
              </w:rPr>
              <w:t>17</w:t>
            </w:r>
            <w:r>
              <w:rPr>
                <w:noProof/>
                <w:webHidden/>
              </w:rPr>
              <w:fldChar w:fldCharType="end"/>
            </w:r>
          </w:hyperlink>
        </w:p>
        <w:p w14:paraId="619EA356" w14:textId="164FAEE9" w:rsidR="00736431" w:rsidRDefault="00736431">
          <w:pPr>
            <w:pStyle w:val="TM3"/>
            <w:tabs>
              <w:tab w:val="left" w:pos="1100"/>
              <w:tab w:val="right" w:leader="dot" w:pos="9062"/>
            </w:tabs>
            <w:rPr>
              <w:rFonts w:eastAsiaTheme="minorEastAsia"/>
              <w:noProof/>
              <w:sz w:val="22"/>
              <w:lang w:eastAsia="fr-FR"/>
            </w:rPr>
          </w:pPr>
          <w:hyperlink w:anchor="_Toc10028216" w:history="1">
            <w:r w:rsidRPr="00C111E1">
              <w:rPr>
                <w:rStyle w:val="Lienhypertexte"/>
                <w:noProof/>
              </w:rPr>
              <w:t>u)</w:t>
            </w:r>
            <w:r>
              <w:rPr>
                <w:rFonts w:eastAsiaTheme="minorEastAsia"/>
                <w:noProof/>
                <w:sz w:val="22"/>
                <w:lang w:eastAsia="fr-FR"/>
              </w:rPr>
              <w:tab/>
            </w:r>
            <w:r w:rsidRPr="00C111E1">
              <w:rPr>
                <w:rStyle w:val="Lienhypertexte"/>
                <w:noProof/>
              </w:rPr>
              <w:t>Identification des principaux jalons</w:t>
            </w:r>
            <w:r>
              <w:rPr>
                <w:noProof/>
                <w:webHidden/>
              </w:rPr>
              <w:tab/>
            </w:r>
            <w:r>
              <w:rPr>
                <w:noProof/>
                <w:webHidden/>
              </w:rPr>
              <w:fldChar w:fldCharType="begin"/>
            </w:r>
            <w:r>
              <w:rPr>
                <w:noProof/>
                <w:webHidden/>
              </w:rPr>
              <w:instrText xml:space="preserve"> PAGEREF _Toc10028216 \h </w:instrText>
            </w:r>
            <w:r>
              <w:rPr>
                <w:noProof/>
                <w:webHidden/>
              </w:rPr>
            </w:r>
            <w:r>
              <w:rPr>
                <w:noProof/>
                <w:webHidden/>
              </w:rPr>
              <w:fldChar w:fldCharType="separate"/>
            </w:r>
            <w:r w:rsidR="00EF39E8">
              <w:rPr>
                <w:noProof/>
                <w:webHidden/>
              </w:rPr>
              <w:t>18</w:t>
            </w:r>
            <w:r>
              <w:rPr>
                <w:noProof/>
                <w:webHidden/>
              </w:rPr>
              <w:fldChar w:fldCharType="end"/>
            </w:r>
          </w:hyperlink>
        </w:p>
        <w:p w14:paraId="1DED1008" w14:textId="382AABAD" w:rsidR="00736431" w:rsidRDefault="00736431">
          <w:pPr>
            <w:pStyle w:val="TM3"/>
            <w:tabs>
              <w:tab w:val="left" w:pos="1100"/>
              <w:tab w:val="right" w:leader="dot" w:pos="9062"/>
            </w:tabs>
            <w:rPr>
              <w:rFonts w:eastAsiaTheme="minorEastAsia"/>
              <w:noProof/>
              <w:sz w:val="22"/>
              <w:lang w:eastAsia="fr-FR"/>
            </w:rPr>
          </w:pPr>
          <w:hyperlink w:anchor="_Toc10028217" w:history="1">
            <w:r w:rsidRPr="00C111E1">
              <w:rPr>
                <w:rStyle w:val="Lienhypertexte"/>
                <w:noProof/>
              </w:rPr>
              <w:t>v)</w:t>
            </w:r>
            <w:r>
              <w:rPr>
                <w:rFonts w:eastAsiaTheme="minorEastAsia"/>
                <w:noProof/>
                <w:sz w:val="22"/>
                <w:lang w:eastAsia="fr-FR"/>
              </w:rPr>
              <w:tab/>
            </w:r>
            <w:r w:rsidRPr="00C111E1">
              <w:rPr>
                <w:rStyle w:val="Lienhypertexte"/>
                <w:noProof/>
              </w:rPr>
              <w:t>Calendrier prévisionnelle</w:t>
            </w:r>
            <w:r>
              <w:rPr>
                <w:noProof/>
                <w:webHidden/>
              </w:rPr>
              <w:tab/>
            </w:r>
            <w:r>
              <w:rPr>
                <w:noProof/>
                <w:webHidden/>
              </w:rPr>
              <w:fldChar w:fldCharType="begin"/>
            </w:r>
            <w:r>
              <w:rPr>
                <w:noProof/>
                <w:webHidden/>
              </w:rPr>
              <w:instrText xml:space="preserve"> PAGEREF _Toc10028217 \h </w:instrText>
            </w:r>
            <w:r>
              <w:rPr>
                <w:noProof/>
                <w:webHidden/>
              </w:rPr>
            </w:r>
            <w:r>
              <w:rPr>
                <w:noProof/>
                <w:webHidden/>
              </w:rPr>
              <w:fldChar w:fldCharType="separate"/>
            </w:r>
            <w:r w:rsidR="00EF39E8">
              <w:rPr>
                <w:noProof/>
                <w:webHidden/>
              </w:rPr>
              <w:t>18</w:t>
            </w:r>
            <w:r>
              <w:rPr>
                <w:noProof/>
                <w:webHidden/>
              </w:rPr>
              <w:fldChar w:fldCharType="end"/>
            </w:r>
          </w:hyperlink>
        </w:p>
        <w:p w14:paraId="2A8CCB10" w14:textId="646C9021" w:rsidR="00736431" w:rsidRDefault="00736431">
          <w:pPr>
            <w:pStyle w:val="TM2"/>
            <w:tabs>
              <w:tab w:val="right" w:leader="dot" w:pos="9062"/>
            </w:tabs>
            <w:rPr>
              <w:rFonts w:eastAsiaTheme="minorEastAsia"/>
              <w:noProof/>
              <w:sz w:val="22"/>
              <w:lang w:eastAsia="fr-FR"/>
            </w:rPr>
          </w:pPr>
          <w:hyperlink w:anchor="_Toc10028218" w:history="1">
            <w:r w:rsidRPr="00C111E1">
              <w:rPr>
                <w:rStyle w:val="Lienhypertexte"/>
                <w:noProof/>
              </w:rPr>
              <w:t>Itération 2 :</w:t>
            </w:r>
            <w:r>
              <w:rPr>
                <w:noProof/>
                <w:webHidden/>
              </w:rPr>
              <w:tab/>
            </w:r>
            <w:r>
              <w:rPr>
                <w:noProof/>
                <w:webHidden/>
              </w:rPr>
              <w:fldChar w:fldCharType="begin"/>
            </w:r>
            <w:r>
              <w:rPr>
                <w:noProof/>
                <w:webHidden/>
              </w:rPr>
              <w:instrText xml:space="preserve"> PAGEREF _Toc10028218 \h </w:instrText>
            </w:r>
            <w:r>
              <w:rPr>
                <w:noProof/>
                <w:webHidden/>
              </w:rPr>
            </w:r>
            <w:r>
              <w:rPr>
                <w:noProof/>
                <w:webHidden/>
              </w:rPr>
              <w:fldChar w:fldCharType="separate"/>
            </w:r>
            <w:r w:rsidR="00EF39E8">
              <w:rPr>
                <w:noProof/>
                <w:webHidden/>
              </w:rPr>
              <w:t>18</w:t>
            </w:r>
            <w:r>
              <w:rPr>
                <w:noProof/>
                <w:webHidden/>
              </w:rPr>
              <w:fldChar w:fldCharType="end"/>
            </w:r>
          </w:hyperlink>
        </w:p>
        <w:p w14:paraId="7656FB94" w14:textId="08ECF0AB" w:rsidR="00736431" w:rsidRDefault="00736431">
          <w:pPr>
            <w:pStyle w:val="TM3"/>
            <w:tabs>
              <w:tab w:val="left" w:pos="1100"/>
              <w:tab w:val="right" w:leader="dot" w:pos="9062"/>
            </w:tabs>
            <w:rPr>
              <w:rFonts w:eastAsiaTheme="minorEastAsia"/>
              <w:noProof/>
              <w:sz w:val="22"/>
              <w:lang w:eastAsia="fr-FR"/>
            </w:rPr>
          </w:pPr>
          <w:hyperlink w:anchor="_Toc10028219" w:history="1">
            <w:r w:rsidRPr="00C111E1">
              <w:rPr>
                <w:rStyle w:val="Lienhypertexte"/>
                <w:noProof/>
              </w:rPr>
              <w:t>w)</w:t>
            </w:r>
            <w:r>
              <w:rPr>
                <w:rFonts w:eastAsiaTheme="minorEastAsia"/>
                <w:noProof/>
                <w:sz w:val="22"/>
                <w:lang w:eastAsia="fr-FR"/>
              </w:rPr>
              <w:tab/>
            </w:r>
            <w:r w:rsidRPr="00C111E1">
              <w:rPr>
                <w:rStyle w:val="Lienhypertexte"/>
                <w:noProof/>
              </w:rPr>
              <w:t>Ordonnancement des principales itérations/taches</w:t>
            </w:r>
            <w:r>
              <w:rPr>
                <w:noProof/>
                <w:webHidden/>
              </w:rPr>
              <w:tab/>
            </w:r>
            <w:r>
              <w:rPr>
                <w:noProof/>
                <w:webHidden/>
              </w:rPr>
              <w:fldChar w:fldCharType="begin"/>
            </w:r>
            <w:r>
              <w:rPr>
                <w:noProof/>
                <w:webHidden/>
              </w:rPr>
              <w:instrText xml:space="preserve"> PAGEREF _Toc10028219 \h </w:instrText>
            </w:r>
            <w:r>
              <w:rPr>
                <w:noProof/>
                <w:webHidden/>
              </w:rPr>
            </w:r>
            <w:r>
              <w:rPr>
                <w:noProof/>
                <w:webHidden/>
              </w:rPr>
              <w:fldChar w:fldCharType="separate"/>
            </w:r>
            <w:r w:rsidR="00EF39E8">
              <w:rPr>
                <w:noProof/>
                <w:webHidden/>
              </w:rPr>
              <w:t>18</w:t>
            </w:r>
            <w:r>
              <w:rPr>
                <w:noProof/>
                <w:webHidden/>
              </w:rPr>
              <w:fldChar w:fldCharType="end"/>
            </w:r>
          </w:hyperlink>
        </w:p>
        <w:p w14:paraId="01FE43A5" w14:textId="2749D9E0" w:rsidR="00736431" w:rsidRDefault="00736431">
          <w:pPr>
            <w:pStyle w:val="TM3"/>
            <w:tabs>
              <w:tab w:val="left" w:pos="880"/>
              <w:tab w:val="right" w:leader="dot" w:pos="9062"/>
            </w:tabs>
            <w:rPr>
              <w:rFonts w:eastAsiaTheme="minorEastAsia"/>
              <w:noProof/>
              <w:sz w:val="22"/>
              <w:lang w:eastAsia="fr-FR"/>
            </w:rPr>
          </w:pPr>
          <w:hyperlink w:anchor="_Toc10028220" w:history="1">
            <w:r w:rsidRPr="00C111E1">
              <w:rPr>
                <w:rStyle w:val="Lienhypertexte"/>
                <w:noProof/>
              </w:rPr>
              <w:t>x)</w:t>
            </w:r>
            <w:r>
              <w:rPr>
                <w:rFonts w:eastAsiaTheme="minorEastAsia"/>
                <w:noProof/>
                <w:sz w:val="22"/>
                <w:lang w:eastAsia="fr-FR"/>
              </w:rPr>
              <w:tab/>
            </w:r>
            <w:r w:rsidRPr="00C111E1">
              <w:rPr>
                <w:rStyle w:val="Lienhypertexte"/>
                <w:noProof/>
              </w:rPr>
              <w:t>Identification des principaux jalons</w:t>
            </w:r>
            <w:r>
              <w:rPr>
                <w:noProof/>
                <w:webHidden/>
              </w:rPr>
              <w:tab/>
            </w:r>
            <w:r>
              <w:rPr>
                <w:noProof/>
                <w:webHidden/>
              </w:rPr>
              <w:fldChar w:fldCharType="begin"/>
            </w:r>
            <w:r>
              <w:rPr>
                <w:noProof/>
                <w:webHidden/>
              </w:rPr>
              <w:instrText xml:space="preserve"> PAGEREF _Toc10028220 \h </w:instrText>
            </w:r>
            <w:r>
              <w:rPr>
                <w:noProof/>
                <w:webHidden/>
              </w:rPr>
            </w:r>
            <w:r>
              <w:rPr>
                <w:noProof/>
                <w:webHidden/>
              </w:rPr>
              <w:fldChar w:fldCharType="separate"/>
            </w:r>
            <w:r w:rsidR="00EF39E8">
              <w:rPr>
                <w:noProof/>
                <w:webHidden/>
              </w:rPr>
              <w:t>18</w:t>
            </w:r>
            <w:r>
              <w:rPr>
                <w:noProof/>
                <w:webHidden/>
              </w:rPr>
              <w:fldChar w:fldCharType="end"/>
            </w:r>
          </w:hyperlink>
        </w:p>
        <w:p w14:paraId="1275D38E" w14:textId="23FE8FEA" w:rsidR="00736431" w:rsidRDefault="00736431">
          <w:pPr>
            <w:pStyle w:val="TM3"/>
            <w:tabs>
              <w:tab w:val="left" w:pos="1100"/>
              <w:tab w:val="right" w:leader="dot" w:pos="9062"/>
            </w:tabs>
            <w:rPr>
              <w:rFonts w:eastAsiaTheme="minorEastAsia"/>
              <w:noProof/>
              <w:sz w:val="22"/>
              <w:lang w:eastAsia="fr-FR"/>
            </w:rPr>
          </w:pPr>
          <w:hyperlink w:anchor="_Toc10028221" w:history="1">
            <w:r w:rsidRPr="00C111E1">
              <w:rPr>
                <w:rStyle w:val="Lienhypertexte"/>
                <w:noProof/>
              </w:rPr>
              <w:t>y)</w:t>
            </w:r>
            <w:r>
              <w:rPr>
                <w:rFonts w:eastAsiaTheme="minorEastAsia"/>
                <w:noProof/>
                <w:sz w:val="22"/>
                <w:lang w:eastAsia="fr-FR"/>
              </w:rPr>
              <w:tab/>
            </w:r>
            <w:r w:rsidRPr="00C111E1">
              <w:rPr>
                <w:rStyle w:val="Lienhypertexte"/>
                <w:noProof/>
              </w:rPr>
              <w:t>Calendrier prévisionnelle</w:t>
            </w:r>
            <w:r>
              <w:rPr>
                <w:noProof/>
                <w:webHidden/>
              </w:rPr>
              <w:tab/>
            </w:r>
            <w:r>
              <w:rPr>
                <w:noProof/>
                <w:webHidden/>
              </w:rPr>
              <w:fldChar w:fldCharType="begin"/>
            </w:r>
            <w:r>
              <w:rPr>
                <w:noProof/>
                <w:webHidden/>
              </w:rPr>
              <w:instrText xml:space="preserve"> PAGEREF _Toc10028221 \h </w:instrText>
            </w:r>
            <w:r>
              <w:rPr>
                <w:noProof/>
                <w:webHidden/>
              </w:rPr>
            </w:r>
            <w:r>
              <w:rPr>
                <w:noProof/>
                <w:webHidden/>
              </w:rPr>
              <w:fldChar w:fldCharType="separate"/>
            </w:r>
            <w:r w:rsidR="00EF39E8">
              <w:rPr>
                <w:noProof/>
                <w:webHidden/>
              </w:rPr>
              <w:t>18</w:t>
            </w:r>
            <w:r>
              <w:rPr>
                <w:noProof/>
                <w:webHidden/>
              </w:rPr>
              <w:fldChar w:fldCharType="end"/>
            </w:r>
          </w:hyperlink>
        </w:p>
        <w:p w14:paraId="4D41B46C" w14:textId="772DD444" w:rsidR="00736431" w:rsidRDefault="00736431">
          <w:pPr>
            <w:pStyle w:val="TM2"/>
            <w:tabs>
              <w:tab w:val="right" w:leader="dot" w:pos="9062"/>
            </w:tabs>
            <w:rPr>
              <w:rFonts w:eastAsiaTheme="minorEastAsia"/>
              <w:noProof/>
              <w:sz w:val="22"/>
              <w:lang w:eastAsia="fr-FR"/>
            </w:rPr>
          </w:pPr>
          <w:hyperlink w:anchor="_Toc10028222" w:history="1">
            <w:r w:rsidRPr="00C111E1">
              <w:rPr>
                <w:rStyle w:val="Lienhypertexte"/>
                <w:noProof/>
              </w:rPr>
              <w:t>Itération 3 :</w:t>
            </w:r>
            <w:r>
              <w:rPr>
                <w:noProof/>
                <w:webHidden/>
              </w:rPr>
              <w:tab/>
            </w:r>
            <w:r>
              <w:rPr>
                <w:noProof/>
                <w:webHidden/>
              </w:rPr>
              <w:fldChar w:fldCharType="begin"/>
            </w:r>
            <w:r>
              <w:rPr>
                <w:noProof/>
                <w:webHidden/>
              </w:rPr>
              <w:instrText xml:space="preserve"> PAGEREF _Toc10028222 \h </w:instrText>
            </w:r>
            <w:r>
              <w:rPr>
                <w:noProof/>
                <w:webHidden/>
              </w:rPr>
            </w:r>
            <w:r>
              <w:rPr>
                <w:noProof/>
                <w:webHidden/>
              </w:rPr>
              <w:fldChar w:fldCharType="separate"/>
            </w:r>
            <w:r w:rsidR="00EF39E8">
              <w:rPr>
                <w:noProof/>
                <w:webHidden/>
              </w:rPr>
              <w:t>19</w:t>
            </w:r>
            <w:r>
              <w:rPr>
                <w:noProof/>
                <w:webHidden/>
              </w:rPr>
              <w:fldChar w:fldCharType="end"/>
            </w:r>
          </w:hyperlink>
        </w:p>
        <w:p w14:paraId="6CB368CD" w14:textId="773305EC" w:rsidR="00736431" w:rsidRDefault="00736431">
          <w:pPr>
            <w:pStyle w:val="TM3"/>
            <w:tabs>
              <w:tab w:val="left" w:pos="880"/>
              <w:tab w:val="right" w:leader="dot" w:pos="9062"/>
            </w:tabs>
            <w:rPr>
              <w:rFonts w:eastAsiaTheme="minorEastAsia"/>
              <w:noProof/>
              <w:sz w:val="22"/>
              <w:lang w:eastAsia="fr-FR"/>
            </w:rPr>
          </w:pPr>
          <w:hyperlink w:anchor="_Toc10028223" w:history="1">
            <w:r w:rsidRPr="00C111E1">
              <w:rPr>
                <w:rStyle w:val="Lienhypertexte"/>
                <w:noProof/>
              </w:rPr>
              <w:t>z)</w:t>
            </w:r>
            <w:r>
              <w:rPr>
                <w:rFonts w:eastAsiaTheme="minorEastAsia"/>
                <w:noProof/>
                <w:sz w:val="22"/>
                <w:lang w:eastAsia="fr-FR"/>
              </w:rPr>
              <w:tab/>
            </w:r>
            <w:r w:rsidRPr="00C111E1">
              <w:rPr>
                <w:rStyle w:val="Lienhypertexte"/>
                <w:noProof/>
              </w:rPr>
              <w:t>Ordonnancement des principales itérations/taches</w:t>
            </w:r>
            <w:r>
              <w:rPr>
                <w:noProof/>
                <w:webHidden/>
              </w:rPr>
              <w:tab/>
            </w:r>
            <w:r>
              <w:rPr>
                <w:noProof/>
                <w:webHidden/>
              </w:rPr>
              <w:fldChar w:fldCharType="begin"/>
            </w:r>
            <w:r>
              <w:rPr>
                <w:noProof/>
                <w:webHidden/>
              </w:rPr>
              <w:instrText xml:space="preserve"> PAGEREF _Toc10028223 \h </w:instrText>
            </w:r>
            <w:r>
              <w:rPr>
                <w:noProof/>
                <w:webHidden/>
              </w:rPr>
            </w:r>
            <w:r>
              <w:rPr>
                <w:noProof/>
                <w:webHidden/>
              </w:rPr>
              <w:fldChar w:fldCharType="separate"/>
            </w:r>
            <w:r w:rsidR="00EF39E8">
              <w:rPr>
                <w:noProof/>
                <w:webHidden/>
              </w:rPr>
              <w:t>19</w:t>
            </w:r>
            <w:r>
              <w:rPr>
                <w:noProof/>
                <w:webHidden/>
              </w:rPr>
              <w:fldChar w:fldCharType="end"/>
            </w:r>
          </w:hyperlink>
        </w:p>
        <w:p w14:paraId="39C86AF2" w14:textId="269E1B85" w:rsidR="00736431" w:rsidRDefault="00736431">
          <w:pPr>
            <w:pStyle w:val="TM3"/>
            <w:tabs>
              <w:tab w:val="left" w:pos="1100"/>
              <w:tab w:val="right" w:leader="dot" w:pos="9062"/>
            </w:tabs>
            <w:rPr>
              <w:rFonts w:eastAsiaTheme="minorEastAsia"/>
              <w:noProof/>
              <w:sz w:val="22"/>
              <w:lang w:eastAsia="fr-FR"/>
            </w:rPr>
          </w:pPr>
          <w:hyperlink w:anchor="_Toc10028224" w:history="1">
            <w:r w:rsidRPr="00C111E1">
              <w:rPr>
                <w:rStyle w:val="Lienhypertexte"/>
                <w:noProof/>
              </w:rPr>
              <w:t>aa)</w:t>
            </w:r>
            <w:r>
              <w:rPr>
                <w:rFonts w:eastAsiaTheme="minorEastAsia"/>
                <w:noProof/>
                <w:sz w:val="22"/>
                <w:lang w:eastAsia="fr-FR"/>
              </w:rPr>
              <w:tab/>
            </w:r>
            <w:r w:rsidRPr="00C111E1">
              <w:rPr>
                <w:rStyle w:val="Lienhypertexte"/>
                <w:noProof/>
              </w:rPr>
              <w:t>Identification des principaux jalons</w:t>
            </w:r>
            <w:r>
              <w:rPr>
                <w:noProof/>
                <w:webHidden/>
              </w:rPr>
              <w:tab/>
            </w:r>
            <w:r>
              <w:rPr>
                <w:noProof/>
                <w:webHidden/>
              </w:rPr>
              <w:fldChar w:fldCharType="begin"/>
            </w:r>
            <w:r>
              <w:rPr>
                <w:noProof/>
                <w:webHidden/>
              </w:rPr>
              <w:instrText xml:space="preserve"> PAGEREF _Toc10028224 \h </w:instrText>
            </w:r>
            <w:r>
              <w:rPr>
                <w:noProof/>
                <w:webHidden/>
              </w:rPr>
            </w:r>
            <w:r>
              <w:rPr>
                <w:noProof/>
                <w:webHidden/>
              </w:rPr>
              <w:fldChar w:fldCharType="separate"/>
            </w:r>
            <w:r w:rsidR="00EF39E8">
              <w:rPr>
                <w:noProof/>
                <w:webHidden/>
              </w:rPr>
              <w:t>19</w:t>
            </w:r>
            <w:r>
              <w:rPr>
                <w:noProof/>
                <w:webHidden/>
              </w:rPr>
              <w:fldChar w:fldCharType="end"/>
            </w:r>
          </w:hyperlink>
        </w:p>
        <w:p w14:paraId="58BBA419" w14:textId="0198CF6B" w:rsidR="00736431" w:rsidRDefault="00736431">
          <w:pPr>
            <w:pStyle w:val="TM3"/>
            <w:tabs>
              <w:tab w:val="left" w:pos="1100"/>
              <w:tab w:val="right" w:leader="dot" w:pos="9062"/>
            </w:tabs>
            <w:rPr>
              <w:rFonts w:eastAsiaTheme="minorEastAsia"/>
              <w:noProof/>
              <w:sz w:val="22"/>
              <w:lang w:eastAsia="fr-FR"/>
            </w:rPr>
          </w:pPr>
          <w:hyperlink w:anchor="_Toc10028225" w:history="1">
            <w:r w:rsidRPr="00C111E1">
              <w:rPr>
                <w:rStyle w:val="Lienhypertexte"/>
                <w:noProof/>
              </w:rPr>
              <w:t>bb)</w:t>
            </w:r>
            <w:r>
              <w:rPr>
                <w:rFonts w:eastAsiaTheme="minorEastAsia"/>
                <w:noProof/>
                <w:sz w:val="22"/>
                <w:lang w:eastAsia="fr-FR"/>
              </w:rPr>
              <w:tab/>
            </w:r>
            <w:r w:rsidRPr="00C111E1">
              <w:rPr>
                <w:rStyle w:val="Lienhypertexte"/>
                <w:noProof/>
              </w:rPr>
              <w:t>Calendrier prévisionnelle</w:t>
            </w:r>
            <w:r>
              <w:rPr>
                <w:noProof/>
                <w:webHidden/>
              </w:rPr>
              <w:tab/>
            </w:r>
            <w:r>
              <w:rPr>
                <w:noProof/>
                <w:webHidden/>
              </w:rPr>
              <w:fldChar w:fldCharType="begin"/>
            </w:r>
            <w:r>
              <w:rPr>
                <w:noProof/>
                <w:webHidden/>
              </w:rPr>
              <w:instrText xml:space="preserve"> PAGEREF _Toc10028225 \h </w:instrText>
            </w:r>
            <w:r>
              <w:rPr>
                <w:noProof/>
                <w:webHidden/>
              </w:rPr>
            </w:r>
            <w:r>
              <w:rPr>
                <w:noProof/>
                <w:webHidden/>
              </w:rPr>
              <w:fldChar w:fldCharType="separate"/>
            </w:r>
            <w:r w:rsidR="00EF39E8">
              <w:rPr>
                <w:noProof/>
                <w:webHidden/>
              </w:rPr>
              <w:t>19</w:t>
            </w:r>
            <w:r>
              <w:rPr>
                <w:noProof/>
                <w:webHidden/>
              </w:rPr>
              <w:fldChar w:fldCharType="end"/>
            </w:r>
          </w:hyperlink>
        </w:p>
        <w:p w14:paraId="31933949" w14:textId="3BA1B69C" w:rsidR="00736431" w:rsidRDefault="00736431">
          <w:pPr>
            <w:pStyle w:val="TM2"/>
            <w:tabs>
              <w:tab w:val="left" w:pos="660"/>
              <w:tab w:val="right" w:leader="dot" w:pos="9062"/>
            </w:tabs>
            <w:rPr>
              <w:rFonts w:eastAsiaTheme="minorEastAsia"/>
              <w:noProof/>
              <w:sz w:val="22"/>
              <w:lang w:eastAsia="fr-FR"/>
            </w:rPr>
          </w:pPr>
          <w:hyperlink w:anchor="_Toc10028226" w:history="1">
            <w:r w:rsidRPr="00C111E1">
              <w:rPr>
                <w:rStyle w:val="Lienhypertexte"/>
                <w:noProof/>
              </w:rPr>
              <w:t>L.</w:t>
            </w:r>
            <w:r>
              <w:rPr>
                <w:rFonts w:eastAsiaTheme="minorEastAsia"/>
                <w:noProof/>
                <w:sz w:val="22"/>
                <w:lang w:eastAsia="fr-FR"/>
              </w:rPr>
              <w:tab/>
            </w:r>
            <w:r w:rsidRPr="00C111E1">
              <w:rPr>
                <w:rStyle w:val="Lienhypertexte"/>
                <w:noProof/>
              </w:rPr>
              <w:t>Organisation des réunions et comités de pilotage</w:t>
            </w:r>
            <w:r>
              <w:rPr>
                <w:noProof/>
                <w:webHidden/>
              </w:rPr>
              <w:tab/>
            </w:r>
            <w:r>
              <w:rPr>
                <w:noProof/>
                <w:webHidden/>
              </w:rPr>
              <w:fldChar w:fldCharType="begin"/>
            </w:r>
            <w:r>
              <w:rPr>
                <w:noProof/>
                <w:webHidden/>
              </w:rPr>
              <w:instrText xml:space="preserve"> PAGEREF _Toc10028226 \h </w:instrText>
            </w:r>
            <w:r>
              <w:rPr>
                <w:noProof/>
                <w:webHidden/>
              </w:rPr>
            </w:r>
            <w:r>
              <w:rPr>
                <w:noProof/>
                <w:webHidden/>
              </w:rPr>
              <w:fldChar w:fldCharType="separate"/>
            </w:r>
            <w:r w:rsidR="00EF39E8">
              <w:rPr>
                <w:noProof/>
                <w:webHidden/>
              </w:rPr>
              <w:t>19</w:t>
            </w:r>
            <w:r>
              <w:rPr>
                <w:noProof/>
                <w:webHidden/>
              </w:rPr>
              <w:fldChar w:fldCharType="end"/>
            </w:r>
          </w:hyperlink>
        </w:p>
        <w:p w14:paraId="78097610" w14:textId="5521E372" w:rsidR="00736431" w:rsidRDefault="00736431">
          <w:pPr>
            <w:pStyle w:val="TM2"/>
            <w:tabs>
              <w:tab w:val="left" w:pos="880"/>
              <w:tab w:val="right" w:leader="dot" w:pos="9062"/>
            </w:tabs>
            <w:rPr>
              <w:rFonts w:eastAsiaTheme="minorEastAsia"/>
              <w:noProof/>
              <w:sz w:val="22"/>
              <w:lang w:eastAsia="fr-FR"/>
            </w:rPr>
          </w:pPr>
          <w:hyperlink w:anchor="_Toc10028227" w:history="1">
            <w:r w:rsidRPr="00C111E1">
              <w:rPr>
                <w:rStyle w:val="Lienhypertexte"/>
                <w:noProof/>
              </w:rPr>
              <w:t>M.</w:t>
            </w:r>
            <w:r>
              <w:rPr>
                <w:rFonts w:eastAsiaTheme="minorEastAsia"/>
                <w:noProof/>
                <w:sz w:val="22"/>
                <w:lang w:eastAsia="fr-FR"/>
              </w:rPr>
              <w:tab/>
            </w:r>
            <w:r w:rsidRPr="00C111E1">
              <w:rPr>
                <w:rStyle w:val="Lienhypertexte"/>
                <w:noProof/>
              </w:rPr>
              <w:t>Suivi du projet</w:t>
            </w:r>
            <w:r>
              <w:rPr>
                <w:noProof/>
                <w:webHidden/>
              </w:rPr>
              <w:tab/>
            </w:r>
            <w:r>
              <w:rPr>
                <w:noProof/>
                <w:webHidden/>
              </w:rPr>
              <w:fldChar w:fldCharType="begin"/>
            </w:r>
            <w:r>
              <w:rPr>
                <w:noProof/>
                <w:webHidden/>
              </w:rPr>
              <w:instrText xml:space="preserve"> PAGEREF _Toc10028227 \h </w:instrText>
            </w:r>
            <w:r>
              <w:rPr>
                <w:noProof/>
                <w:webHidden/>
              </w:rPr>
            </w:r>
            <w:r>
              <w:rPr>
                <w:noProof/>
                <w:webHidden/>
              </w:rPr>
              <w:fldChar w:fldCharType="separate"/>
            </w:r>
            <w:r w:rsidR="00EF39E8">
              <w:rPr>
                <w:noProof/>
                <w:webHidden/>
              </w:rPr>
              <w:t>20</w:t>
            </w:r>
            <w:r>
              <w:rPr>
                <w:noProof/>
                <w:webHidden/>
              </w:rPr>
              <w:fldChar w:fldCharType="end"/>
            </w:r>
          </w:hyperlink>
        </w:p>
        <w:p w14:paraId="1E034E22" w14:textId="2012B83E" w:rsidR="00736431" w:rsidRDefault="00736431">
          <w:pPr>
            <w:pStyle w:val="TM3"/>
            <w:tabs>
              <w:tab w:val="left" w:pos="1100"/>
              <w:tab w:val="right" w:leader="dot" w:pos="9062"/>
            </w:tabs>
            <w:rPr>
              <w:rFonts w:eastAsiaTheme="minorEastAsia"/>
              <w:noProof/>
              <w:sz w:val="22"/>
              <w:lang w:eastAsia="fr-FR"/>
            </w:rPr>
          </w:pPr>
          <w:hyperlink w:anchor="_Toc10028228" w:history="1">
            <w:r w:rsidRPr="00C111E1">
              <w:rPr>
                <w:rStyle w:val="Lienhypertexte"/>
                <w:noProof/>
              </w:rPr>
              <w:t>cc)</w:t>
            </w:r>
            <w:r>
              <w:rPr>
                <w:rFonts w:eastAsiaTheme="minorEastAsia"/>
                <w:noProof/>
                <w:sz w:val="22"/>
                <w:lang w:eastAsia="fr-FR"/>
              </w:rPr>
              <w:tab/>
            </w:r>
            <w:r w:rsidRPr="00C111E1">
              <w:rPr>
                <w:rStyle w:val="Lienhypertexte"/>
                <w:noProof/>
              </w:rPr>
              <w:t>Synthèse par tableau de bord</w:t>
            </w:r>
            <w:r>
              <w:rPr>
                <w:noProof/>
                <w:webHidden/>
              </w:rPr>
              <w:tab/>
            </w:r>
            <w:r>
              <w:rPr>
                <w:noProof/>
                <w:webHidden/>
              </w:rPr>
              <w:fldChar w:fldCharType="begin"/>
            </w:r>
            <w:r>
              <w:rPr>
                <w:noProof/>
                <w:webHidden/>
              </w:rPr>
              <w:instrText xml:space="preserve"> PAGEREF _Toc10028228 \h </w:instrText>
            </w:r>
            <w:r>
              <w:rPr>
                <w:noProof/>
                <w:webHidden/>
              </w:rPr>
            </w:r>
            <w:r>
              <w:rPr>
                <w:noProof/>
                <w:webHidden/>
              </w:rPr>
              <w:fldChar w:fldCharType="separate"/>
            </w:r>
            <w:r w:rsidR="00EF39E8">
              <w:rPr>
                <w:noProof/>
                <w:webHidden/>
              </w:rPr>
              <w:t>20</w:t>
            </w:r>
            <w:r>
              <w:rPr>
                <w:noProof/>
                <w:webHidden/>
              </w:rPr>
              <w:fldChar w:fldCharType="end"/>
            </w:r>
          </w:hyperlink>
        </w:p>
        <w:p w14:paraId="7FD92DD0" w14:textId="02E03AC8" w:rsidR="00736431" w:rsidRDefault="00736431">
          <w:pPr>
            <w:pStyle w:val="TM3"/>
            <w:tabs>
              <w:tab w:val="left" w:pos="1100"/>
              <w:tab w:val="right" w:leader="dot" w:pos="9062"/>
            </w:tabs>
            <w:rPr>
              <w:rFonts w:eastAsiaTheme="minorEastAsia"/>
              <w:noProof/>
              <w:sz w:val="22"/>
              <w:lang w:eastAsia="fr-FR"/>
            </w:rPr>
          </w:pPr>
          <w:hyperlink w:anchor="_Toc10028229" w:history="1">
            <w:r w:rsidRPr="00C111E1">
              <w:rPr>
                <w:rStyle w:val="Lienhypertexte"/>
                <w:noProof/>
              </w:rPr>
              <w:t>dd)</w:t>
            </w:r>
            <w:r>
              <w:rPr>
                <w:rFonts w:eastAsiaTheme="minorEastAsia"/>
                <w:noProof/>
                <w:sz w:val="22"/>
                <w:lang w:eastAsia="fr-FR"/>
              </w:rPr>
              <w:tab/>
            </w:r>
            <w:r w:rsidRPr="00C111E1">
              <w:rPr>
                <w:rStyle w:val="Lienhypertexte"/>
                <w:noProof/>
              </w:rPr>
              <w:t>Résultat des tests et recette de prototype de la période</w:t>
            </w:r>
            <w:r>
              <w:rPr>
                <w:noProof/>
                <w:webHidden/>
              </w:rPr>
              <w:tab/>
            </w:r>
            <w:r>
              <w:rPr>
                <w:noProof/>
                <w:webHidden/>
              </w:rPr>
              <w:fldChar w:fldCharType="begin"/>
            </w:r>
            <w:r>
              <w:rPr>
                <w:noProof/>
                <w:webHidden/>
              </w:rPr>
              <w:instrText xml:space="preserve"> PAGEREF _Toc10028229 \h </w:instrText>
            </w:r>
            <w:r>
              <w:rPr>
                <w:noProof/>
                <w:webHidden/>
              </w:rPr>
            </w:r>
            <w:r>
              <w:rPr>
                <w:noProof/>
                <w:webHidden/>
              </w:rPr>
              <w:fldChar w:fldCharType="separate"/>
            </w:r>
            <w:r w:rsidR="00EF39E8">
              <w:rPr>
                <w:noProof/>
                <w:webHidden/>
              </w:rPr>
              <w:t>23</w:t>
            </w:r>
            <w:r>
              <w:rPr>
                <w:noProof/>
                <w:webHidden/>
              </w:rPr>
              <w:fldChar w:fldCharType="end"/>
            </w:r>
          </w:hyperlink>
        </w:p>
        <w:p w14:paraId="49BF7EFF" w14:textId="62478C88" w:rsidR="00736431" w:rsidRDefault="00736431">
          <w:pPr>
            <w:pStyle w:val="TM3"/>
            <w:tabs>
              <w:tab w:val="left" w:pos="1100"/>
              <w:tab w:val="right" w:leader="dot" w:pos="9062"/>
            </w:tabs>
            <w:rPr>
              <w:rFonts w:eastAsiaTheme="minorEastAsia"/>
              <w:noProof/>
              <w:sz w:val="22"/>
              <w:lang w:eastAsia="fr-FR"/>
            </w:rPr>
          </w:pPr>
          <w:hyperlink w:anchor="_Toc10028230" w:history="1">
            <w:r w:rsidRPr="00C111E1">
              <w:rPr>
                <w:rStyle w:val="Lienhypertexte"/>
                <w:noProof/>
              </w:rPr>
              <w:t>ee)</w:t>
            </w:r>
            <w:r>
              <w:rPr>
                <w:rFonts w:eastAsiaTheme="minorEastAsia"/>
                <w:noProof/>
                <w:sz w:val="22"/>
                <w:lang w:eastAsia="fr-FR"/>
              </w:rPr>
              <w:tab/>
            </w:r>
            <w:r w:rsidRPr="00C111E1">
              <w:rPr>
                <w:rStyle w:val="Lienhypertexte"/>
                <w:noProof/>
              </w:rPr>
              <w:t>Identification des principaux écarts et problèmes constaté, solutions possibles</w:t>
            </w:r>
            <w:r>
              <w:rPr>
                <w:noProof/>
                <w:webHidden/>
              </w:rPr>
              <w:tab/>
            </w:r>
            <w:r>
              <w:rPr>
                <w:noProof/>
                <w:webHidden/>
              </w:rPr>
              <w:fldChar w:fldCharType="begin"/>
            </w:r>
            <w:r>
              <w:rPr>
                <w:noProof/>
                <w:webHidden/>
              </w:rPr>
              <w:instrText xml:space="preserve"> PAGEREF _Toc10028230 \h </w:instrText>
            </w:r>
            <w:r>
              <w:rPr>
                <w:noProof/>
                <w:webHidden/>
              </w:rPr>
            </w:r>
            <w:r>
              <w:rPr>
                <w:noProof/>
                <w:webHidden/>
              </w:rPr>
              <w:fldChar w:fldCharType="separate"/>
            </w:r>
            <w:r w:rsidR="00EF39E8">
              <w:rPr>
                <w:noProof/>
                <w:webHidden/>
              </w:rPr>
              <w:t>24</w:t>
            </w:r>
            <w:r>
              <w:rPr>
                <w:noProof/>
                <w:webHidden/>
              </w:rPr>
              <w:fldChar w:fldCharType="end"/>
            </w:r>
          </w:hyperlink>
        </w:p>
        <w:p w14:paraId="5277CEFB" w14:textId="59677009" w:rsidR="00736431" w:rsidRDefault="00736431">
          <w:pPr>
            <w:pStyle w:val="TM3"/>
            <w:tabs>
              <w:tab w:val="left" w:pos="1100"/>
              <w:tab w:val="right" w:leader="dot" w:pos="9062"/>
            </w:tabs>
            <w:rPr>
              <w:rFonts w:eastAsiaTheme="minorEastAsia"/>
              <w:noProof/>
              <w:sz w:val="22"/>
              <w:lang w:eastAsia="fr-FR"/>
            </w:rPr>
          </w:pPr>
          <w:hyperlink w:anchor="_Toc10028231" w:history="1">
            <w:r w:rsidRPr="00C111E1">
              <w:rPr>
                <w:rStyle w:val="Lienhypertexte"/>
                <w:noProof/>
              </w:rPr>
              <w:t>ff)</w:t>
            </w:r>
            <w:r>
              <w:rPr>
                <w:rFonts w:eastAsiaTheme="minorEastAsia"/>
                <w:noProof/>
                <w:sz w:val="22"/>
                <w:lang w:eastAsia="fr-FR"/>
              </w:rPr>
              <w:tab/>
            </w:r>
            <w:r w:rsidRPr="00C111E1">
              <w:rPr>
                <w:rStyle w:val="Lienhypertexte"/>
                <w:noProof/>
              </w:rPr>
              <w:t>Proposition de modification de la planification prévisionnelle pour tenir compte des corrections à apporter</w:t>
            </w:r>
            <w:r>
              <w:rPr>
                <w:noProof/>
                <w:webHidden/>
              </w:rPr>
              <w:tab/>
            </w:r>
            <w:r>
              <w:rPr>
                <w:noProof/>
                <w:webHidden/>
              </w:rPr>
              <w:fldChar w:fldCharType="begin"/>
            </w:r>
            <w:r>
              <w:rPr>
                <w:noProof/>
                <w:webHidden/>
              </w:rPr>
              <w:instrText xml:space="preserve"> PAGEREF _Toc10028231 \h </w:instrText>
            </w:r>
            <w:r>
              <w:rPr>
                <w:noProof/>
                <w:webHidden/>
              </w:rPr>
            </w:r>
            <w:r>
              <w:rPr>
                <w:noProof/>
                <w:webHidden/>
              </w:rPr>
              <w:fldChar w:fldCharType="separate"/>
            </w:r>
            <w:r w:rsidR="00EF39E8">
              <w:rPr>
                <w:noProof/>
                <w:webHidden/>
              </w:rPr>
              <w:t>24</w:t>
            </w:r>
            <w:r>
              <w:rPr>
                <w:noProof/>
                <w:webHidden/>
              </w:rPr>
              <w:fldChar w:fldCharType="end"/>
            </w:r>
          </w:hyperlink>
        </w:p>
        <w:p w14:paraId="594C64EC" w14:textId="2BBAEEF3" w:rsidR="00736431" w:rsidRDefault="00736431">
          <w:pPr>
            <w:pStyle w:val="TM3"/>
            <w:tabs>
              <w:tab w:val="left" w:pos="1100"/>
              <w:tab w:val="right" w:leader="dot" w:pos="9062"/>
            </w:tabs>
            <w:rPr>
              <w:rFonts w:eastAsiaTheme="minorEastAsia"/>
              <w:noProof/>
              <w:sz w:val="22"/>
              <w:lang w:eastAsia="fr-FR"/>
            </w:rPr>
          </w:pPr>
          <w:hyperlink w:anchor="_Toc10028232" w:history="1">
            <w:r w:rsidRPr="00C111E1">
              <w:rPr>
                <w:rStyle w:val="Lienhypertexte"/>
                <w:noProof/>
              </w:rPr>
              <w:t>gg)</w:t>
            </w:r>
            <w:r>
              <w:rPr>
                <w:rFonts w:eastAsiaTheme="minorEastAsia"/>
                <w:noProof/>
                <w:sz w:val="22"/>
                <w:lang w:eastAsia="fr-FR"/>
              </w:rPr>
              <w:tab/>
            </w:r>
            <w:r w:rsidRPr="00C111E1">
              <w:rPr>
                <w:rStyle w:val="Lienhypertexte"/>
                <w:noProof/>
              </w:rPr>
              <w:t>Comptes-rendus des réunions projets de la période</w:t>
            </w:r>
            <w:r>
              <w:rPr>
                <w:noProof/>
                <w:webHidden/>
              </w:rPr>
              <w:tab/>
            </w:r>
            <w:r>
              <w:rPr>
                <w:noProof/>
                <w:webHidden/>
              </w:rPr>
              <w:fldChar w:fldCharType="begin"/>
            </w:r>
            <w:r>
              <w:rPr>
                <w:noProof/>
                <w:webHidden/>
              </w:rPr>
              <w:instrText xml:space="preserve"> PAGEREF _Toc10028232 \h </w:instrText>
            </w:r>
            <w:r>
              <w:rPr>
                <w:noProof/>
                <w:webHidden/>
              </w:rPr>
            </w:r>
            <w:r>
              <w:rPr>
                <w:noProof/>
                <w:webHidden/>
              </w:rPr>
              <w:fldChar w:fldCharType="separate"/>
            </w:r>
            <w:r w:rsidR="00EF39E8">
              <w:rPr>
                <w:noProof/>
                <w:webHidden/>
              </w:rPr>
              <w:t>26</w:t>
            </w:r>
            <w:r>
              <w:rPr>
                <w:noProof/>
                <w:webHidden/>
              </w:rPr>
              <w:fldChar w:fldCharType="end"/>
            </w:r>
          </w:hyperlink>
        </w:p>
        <w:p w14:paraId="62C8A798" w14:textId="306B1D8B" w:rsidR="00736431" w:rsidRDefault="00736431">
          <w:pPr>
            <w:pStyle w:val="TM1"/>
            <w:tabs>
              <w:tab w:val="left" w:pos="480"/>
              <w:tab w:val="right" w:leader="dot" w:pos="9062"/>
            </w:tabs>
            <w:rPr>
              <w:rFonts w:eastAsiaTheme="minorEastAsia"/>
              <w:noProof/>
              <w:sz w:val="22"/>
              <w:lang w:eastAsia="fr-FR"/>
            </w:rPr>
          </w:pPr>
          <w:hyperlink w:anchor="_Toc10028233" w:history="1">
            <w:r w:rsidRPr="00C111E1">
              <w:rPr>
                <w:rStyle w:val="Lienhypertexte"/>
                <w:noProof/>
              </w:rPr>
              <w:t>V.</w:t>
            </w:r>
            <w:r>
              <w:rPr>
                <w:rFonts w:eastAsiaTheme="minorEastAsia"/>
                <w:noProof/>
                <w:sz w:val="22"/>
                <w:lang w:eastAsia="fr-FR"/>
              </w:rPr>
              <w:tab/>
            </w:r>
            <w:r w:rsidRPr="00C111E1">
              <w:rPr>
                <w:rStyle w:val="Lienhypertexte"/>
                <w:noProof/>
              </w:rPr>
              <w:t>Bilan projet</w:t>
            </w:r>
            <w:r>
              <w:rPr>
                <w:noProof/>
                <w:webHidden/>
              </w:rPr>
              <w:tab/>
            </w:r>
            <w:r>
              <w:rPr>
                <w:noProof/>
                <w:webHidden/>
              </w:rPr>
              <w:fldChar w:fldCharType="begin"/>
            </w:r>
            <w:r>
              <w:rPr>
                <w:noProof/>
                <w:webHidden/>
              </w:rPr>
              <w:instrText xml:space="preserve"> PAGEREF _Toc10028233 \h </w:instrText>
            </w:r>
            <w:r>
              <w:rPr>
                <w:noProof/>
                <w:webHidden/>
              </w:rPr>
            </w:r>
            <w:r>
              <w:rPr>
                <w:noProof/>
                <w:webHidden/>
              </w:rPr>
              <w:fldChar w:fldCharType="separate"/>
            </w:r>
            <w:r w:rsidR="00EF39E8">
              <w:rPr>
                <w:noProof/>
                <w:webHidden/>
              </w:rPr>
              <w:t>41</w:t>
            </w:r>
            <w:r>
              <w:rPr>
                <w:noProof/>
                <w:webHidden/>
              </w:rPr>
              <w:fldChar w:fldCharType="end"/>
            </w:r>
          </w:hyperlink>
        </w:p>
        <w:p w14:paraId="46D267B5" w14:textId="318471BA" w:rsidR="00736431" w:rsidRDefault="00736431">
          <w:pPr>
            <w:pStyle w:val="TM2"/>
            <w:tabs>
              <w:tab w:val="left" w:pos="880"/>
              <w:tab w:val="right" w:leader="dot" w:pos="9062"/>
            </w:tabs>
            <w:rPr>
              <w:rFonts w:eastAsiaTheme="minorEastAsia"/>
              <w:noProof/>
              <w:sz w:val="22"/>
              <w:lang w:eastAsia="fr-FR"/>
            </w:rPr>
          </w:pPr>
          <w:hyperlink w:anchor="_Toc10028234" w:history="1">
            <w:r w:rsidRPr="00C111E1">
              <w:rPr>
                <w:rStyle w:val="Lienhypertexte"/>
                <w:noProof/>
              </w:rPr>
              <w:t>N.</w:t>
            </w:r>
            <w:r>
              <w:rPr>
                <w:rFonts w:eastAsiaTheme="minorEastAsia"/>
                <w:noProof/>
                <w:sz w:val="22"/>
                <w:lang w:eastAsia="fr-FR"/>
              </w:rPr>
              <w:tab/>
            </w:r>
            <w:r w:rsidRPr="00C111E1">
              <w:rPr>
                <w:rStyle w:val="Lienhypertexte"/>
                <w:noProof/>
              </w:rPr>
              <w:t>Résultats du projet en therme de satisfaction du besoin</w:t>
            </w:r>
            <w:r>
              <w:rPr>
                <w:noProof/>
                <w:webHidden/>
              </w:rPr>
              <w:tab/>
            </w:r>
            <w:r>
              <w:rPr>
                <w:noProof/>
                <w:webHidden/>
              </w:rPr>
              <w:fldChar w:fldCharType="begin"/>
            </w:r>
            <w:r>
              <w:rPr>
                <w:noProof/>
                <w:webHidden/>
              </w:rPr>
              <w:instrText xml:space="preserve"> PAGEREF _Toc10028234 \h </w:instrText>
            </w:r>
            <w:r>
              <w:rPr>
                <w:noProof/>
                <w:webHidden/>
              </w:rPr>
            </w:r>
            <w:r>
              <w:rPr>
                <w:noProof/>
                <w:webHidden/>
              </w:rPr>
              <w:fldChar w:fldCharType="separate"/>
            </w:r>
            <w:r w:rsidR="00EF39E8">
              <w:rPr>
                <w:noProof/>
                <w:webHidden/>
              </w:rPr>
              <w:t>41</w:t>
            </w:r>
            <w:r>
              <w:rPr>
                <w:noProof/>
                <w:webHidden/>
              </w:rPr>
              <w:fldChar w:fldCharType="end"/>
            </w:r>
          </w:hyperlink>
        </w:p>
        <w:p w14:paraId="10E15D67" w14:textId="78DC1D70" w:rsidR="00736431" w:rsidRDefault="00736431">
          <w:pPr>
            <w:pStyle w:val="TM2"/>
            <w:tabs>
              <w:tab w:val="left" w:pos="880"/>
              <w:tab w:val="right" w:leader="dot" w:pos="9062"/>
            </w:tabs>
            <w:rPr>
              <w:rFonts w:eastAsiaTheme="minorEastAsia"/>
              <w:noProof/>
              <w:sz w:val="22"/>
              <w:lang w:eastAsia="fr-FR"/>
            </w:rPr>
          </w:pPr>
          <w:hyperlink w:anchor="_Toc10028235" w:history="1">
            <w:r w:rsidRPr="00C111E1">
              <w:rPr>
                <w:rStyle w:val="Lienhypertexte"/>
                <w:noProof/>
              </w:rPr>
              <w:t>O.</w:t>
            </w:r>
            <w:r>
              <w:rPr>
                <w:rFonts w:eastAsiaTheme="minorEastAsia"/>
                <w:noProof/>
                <w:sz w:val="22"/>
                <w:lang w:eastAsia="fr-FR"/>
              </w:rPr>
              <w:tab/>
            </w:r>
            <w:r w:rsidRPr="00C111E1">
              <w:rPr>
                <w:rStyle w:val="Lienhypertexte"/>
                <w:noProof/>
              </w:rPr>
              <w:t>Bilan de la gestion du projet</w:t>
            </w:r>
            <w:r>
              <w:rPr>
                <w:noProof/>
                <w:webHidden/>
              </w:rPr>
              <w:tab/>
            </w:r>
            <w:r>
              <w:rPr>
                <w:noProof/>
                <w:webHidden/>
              </w:rPr>
              <w:fldChar w:fldCharType="begin"/>
            </w:r>
            <w:r>
              <w:rPr>
                <w:noProof/>
                <w:webHidden/>
              </w:rPr>
              <w:instrText xml:space="preserve"> PAGEREF _Toc10028235 \h </w:instrText>
            </w:r>
            <w:r>
              <w:rPr>
                <w:noProof/>
                <w:webHidden/>
              </w:rPr>
            </w:r>
            <w:r>
              <w:rPr>
                <w:noProof/>
                <w:webHidden/>
              </w:rPr>
              <w:fldChar w:fldCharType="separate"/>
            </w:r>
            <w:r w:rsidR="00EF39E8">
              <w:rPr>
                <w:noProof/>
                <w:webHidden/>
              </w:rPr>
              <w:t>41</w:t>
            </w:r>
            <w:r>
              <w:rPr>
                <w:noProof/>
                <w:webHidden/>
              </w:rPr>
              <w:fldChar w:fldCharType="end"/>
            </w:r>
          </w:hyperlink>
        </w:p>
        <w:p w14:paraId="30C8F94F" w14:textId="6973AF01" w:rsidR="00736431" w:rsidRDefault="00736431">
          <w:pPr>
            <w:pStyle w:val="TM3"/>
            <w:tabs>
              <w:tab w:val="left" w:pos="1100"/>
              <w:tab w:val="right" w:leader="dot" w:pos="9062"/>
            </w:tabs>
            <w:rPr>
              <w:rFonts w:eastAsiaTheme="minorEastAsia"/>
              <w:noProof/>
              <w:sz w:val="22"/>
              <w:lang w:eastAsia="fr-FR"/>
            </w:rPr>
          </w:pPr>
          <w:hyperlink w:anchor="_Toc10028236" w:history="1">
            <w:r w:rsidRPr="00C111E1">
              <w:rPr>
                <w:rStyle w:val="Lienhypertexte"/>
                <w:noProof/>
              </w:rPr>
              <w:t>hh)</w:t>
            </w:r>
            <w:r>
              <w:rPr>
                <w:rFonts w:eastAsiaTheme="minorEastAsia"/>
                <w:noProof/>
                <w:sz w:val="22"/>
                <w:lang w:eastAsia="fr-FR"/>
              </w:rPr>
              <w:tab/>
            </w:r>
            <w:r w:rsidRPr="00C111E1">
              <w:rPr>
                <w:rStyle w:val="Lienhypertexte"/>
                <w:noProof/>
              </w:rPr>
              <w:t>Bilan des écarts entre la planification prévisionnelle et le réel observé</w:t>
            </w:r>
            <w:r>
              <w:rPr>
                <w:noProof/>
                <w:webHidden/>
              </w:rPr>
              <w:tab/>
            </w:r>
            <w:r>
              <w:rPr>
                <w:noProof/>
                <w:webHidden/>
              </w:rPr>
              <w:fldChar w:fldCharType="begin"/>
            </w:r>
            <w:r>
              <w:rPr>
                <w:noProof/>
                <w:webHidden/>
              </w:rPr>
              <w:instrText xml:space="preserve"> PAGEREF _Toc10028236 \h </w:instrText>
            </w:r>
            <w:r>
              <w:rPr>
                <w:noProof/>
                <w:webHidden/>
              </w:rPr>
            </w:r>
            <w:r>
              <w:rPr>
                <w:noProof/>
                <w:webHidden/>
              </w:rPr>
              <w:fldChar w:fldCharType="separate"/>
            </w:r>
            <w:r w:rsidR="00EF39E8">
              <w:rPr>
                <w:noProof/>
                <w:webHidden/>
              </w:rPr>
              <w:t>41</w:t>
            </w:r>
            <w:r>
              <w:rPr>
                <w:noProof/>
                <w:webHidden/>
              </w:rPr>
              <w:fldChar w:fldCharType="end"/>
            </w:r>
          </w:hyperlink>
        </w:p>
        <w:p w14:paraId="29110AB7" w14:textId="25C0366E" w:rsidR="00736431" w:rsidRDefault="00736431">
          <w:pPr>
            <w:pStyle w:val="TM3"/>
            <w:tabs>
              <w:tab w:val="left" w:pos="1100"/>
              <w:tab w:val="right" w:leader="dot" w:pos="9062"/>
            </w:tabs>
            <w:rPr>
              <w:rFonts w:eastAsiaTheme="minorEastAsia"/>
              <w:noProof/>
              <w:sz w:val="22"/>
              <w:lang w:eastAsia="fr-FR"/>
            </w:rPr>
          </w:pPr>
          <w:hyperlink w:anchor="_Toc10028237" w:history="1">
            <w:r w:rsidRPr="00C111E1">
              <w:rPr>
                <w:rStyle w:val="Lienhypertexte"/>
                <w:noProof/>
              </w:rPr>
              <w:t>ii)</w:t>
            </w:r>
            <w:r>
              <w:rPr>
                <w:rFonts w:eastAsiaTheme="minorEastAsia"/>
                <w:noProof/>
                <w:sz w:val="22"/>
                <w:lang w:eastAsia="fr-FR"/>
              </w:rPr>
              <w:tab/>
            </w:r>
            <w:r w:rsidRPr="00C111E1">
              <w:rPr>
                <w:rStyle w:val="Lienhypertexte"/>
                <w:noProof/>
              </w:rPr>
              <w:t>Bilan de la gestion de communication</w:t>
            </w:r>
            <w:r>
              <w:rPr>
                <w:noProof/>
                <w:webHidden/>
              </w:rPr>
              <w:tab/>
            </w:r>
            <w:r>
              <w:rPr>
                <w:noProof/>
                <w:webHidden/>
              </w:rPr>
              <w:fldChar w:fldCharType="begin"/>
            </w:r>
            <w:r>
              <w:rPr>
                <w:noProof/>
                <w:webHidden/>
              </w:rPr>
              <w:instrText xml:space="preserve"> PAGEREF _Toc10028237 \h </w:instrText>
            </w:r>
            <w:r>
              <w:rPr>
                <w:noProof/>
                <w:webHidden/>
              </w:rPr>
            </w:r>
            <w:r>
              <w:rPr>
                <w:noProof/>
                <w:webHidden/>
              </w:rPr>
              <w:fldChar w:fldCharType="separate"/>
            </w:r>
            <w:r w:rsidR="00EF39E8">
              <w:rPr>
                <w:noProof/>
                <w:webHidden/>
              </w:rPr>
              <w:t>41</w:t>
            </w:r>
            <w:r>
              <w:rPr>
                <w:noProof/>
                <w:webHidden/>
              </w:rPr>
              <w:fldChar w:fldCharType="end"/>
            </w:r>
          </w:hyperlink>
        </w:p>
        <w:p w14:paraId="0DD4DF1B" w14:textId="22571262" w:rsidR="00736431" w:rsidRDefault="00736431">
          <w:pPr>
            <w:pStyle w:val="TM3"/>
            <w:tabs>
              <w:tab w:val="left" w:pos="1100"/>
              <w:tab w:val="right" w:leader="dot" w:pos="9062"/>
            </w:tabs>
            <w:rPr>
              <w:rFonts w:eastAsiaTheme="minorEastAsia"/>
              <w:noProof/>
              <w:sz w:val="22"/>
              <w:lang w:eastAsia="fr-FR"/>
            </w:rPr>
          </w:pPr>
          <w:hyperlink w:anchor="_Toc10028238" w:history="1">
            <w:r w:rsidRPr="00C111E1">
              <w:rPr>
                <w:rStyle w:val="Lienhypertexte"/>
                <w:noProof/>
              </w:rPr>
              <w:t>jj)</w:t>
            </w:r>
            <w:r>
              <w:rPr>
                <w:rFonts w:eastAsiaTheme="minorEastAsia"/>
                <w:noProof/>
                <w:sz w:val="22"/>
                <w:lang w:eastAsia="fr-FR"/>
              </w:rPr>
              <w:tab/>
            </w:r>
            <w:r w:rsidRPr="00C111E1">
              <w:rPr>
                <w:rStyle w:val="Lienhypertexte"/>
                <w:noProof/>
              </w:rPr>
              <w:t>Bilan de la « qualité du projet »</w:t>
            </w:r>
            <w:r>
              <w:rPr>
                <w:noProof/>
                <w:webHidden/>
              </w:rPr>
              <w:tab/>
            </w:r>
            <w:r>
              <w:rPr>
                <w:noProof/>
                <w:webHidden/>
              </w:rPr>
              <w:fldChar w:fldCharType="begin"/>
            </w:r>
            <w:r>
              <w:rPr>
                <w:noProof/>
                <w:webHidden/>
              </w:rPr>
              <w:instrText xml:space="preserve"> PAGEREF _Toc10028238 \h </w:instrText>
            </w:r>
            <w:r>
              <w:rPr>
                <w:noProof/>
                <w:webHidden/>
              </w:rPr>
            </w:r>
            <w:r>
              <w:rPr>
                <w:noProof/>
                <w:webHidden/>
              </w:rPr>
              <w:fldChar w:fldCharType="separate"/>
            </w:r>
            <w:r w:rsidR="00EF39E8">
              <w:rPr>
                <w:noProof/>
                <w:webHidden/>
              </w:rPr>
              <w:t>41</w:t>
            </w:r>
            <w:r>
              <w:rPr>
                <w:noProof/>
                <w:webHidden/>
              </w:rPr>
              <w:fldChar w:fldCharType="end"/>
            </w:r>
          </w:hyperlink>
        </w:p>
        <w:p w14:paraId="3A7FD35E" w14:textId="34C8A27E" w:rsidR="00736431" w:rsidRDefault="00736431">
          <w:pPr>
            <w:pStyle w:val="TM2"/>
            <w:tabs>
              <w:tab w:val="left" w:pos="660"/>
              <w:tab w:val="right" w:leader="dot" w:pos="9062"/>
            </w:tabs>
            <w:rPr>
              <w:rFonts w:eastAsiaTheme="minorEastAsia"/>
              <w:noProof/>
              <w:sz w:val="22"/>
              <w:lang w:eastAsia="fr-FR"/>
            </w:rPr>
          </w:pPr>
          <w:hyperlink w:anchor="_Toc10028239" w:history="1">
            <w:r w:rsidRPr="00C111E1">
              <w:rPr>
                <w:rStyle w:val="Lienhypertexte"/>
                <w:noProof/>
              </w:rPr>
              <w:t>P.</w:t>
            </w:r>
            <w:r>
              <w:rPr>
                <w:rFonts w:eastAsiaTheme="minorEastAsia"/>
                <w:noProof/>
                <w:sz w:val="22"/>
                <w:lang w:eastAsia="fr-FR"/>
              </w:rPr>
              <w:tab/>
            </w:r>
            <w:r w:rsidRPr="00C111E1">
              <w:rPr>
                <w:rStyle w:val="Lienhypertexte"/>
                <w:noProof/>
              </w:rPr>
              <w:t>Bilan personnel du chef de projet</w:t>
            </w:r>
            <w:r>
              <w:rPr>
                <w:noProof/>
                <w:webHidden/>
              </w:rPr>
              <w:tab/>
            </w:r>
            <w:r>
              <w:rPr>
                <w:noProof/>
                <w:webHidden/>
              </w:rPr>
              <w:fldChar w:fldCharType="begin"/>
            </w:r>
            <w:r>
              <w:rPr>
                <w:noProof/>
                <w:webHidden/>
              </w:rPr>
              <w:instrText xml:space="preserve"> PAGEREF _Toc10028239 \h </w:instrText>
            </w:r>
            <w:r>
              <w:rPr>
                <w:noProof/>
                <w:webHidden/>
              </w:rPr>
            </w:r>
            <w:r>
              <w:rPr>
                <w:noProof/>
                <w:webHidden/>
              </w:rPr>
              <w:fldChar w:fldCharType="separate"/>
            </w:r>
            <w:r w:rsidR="00EF39E8">
              <w:rPr>
                <w:noProof/>
                <w:webHidden/>
              </w:rPr>
              <w:t>41</w:t>
            </w:r>
            <w:r>
              <w:rPr>
                <w:noProof/>
                <w:webHidden/>
              </w:rPr>
              <w:fldChar w:fldCharType="end"/>
            </w:r>
          </w:hyperlink>
        </w:p>
        <w:p w14:paraId="54DC9EB4" w14:textId="1BD91657" w:rsidR="00736431" w:rsidRDefault="00736431">
          <w:pPr>
            <w:pStyle w:val="TM2"/>
            <w:tabs>
              <w:tab w:val="left" w:pos="880"/>
              <w:tab w:val="right" w:leader="dot" w:pos="9062"/>
            </w:tabs>
            <w:rPr>
              <w:rFonts w:eastAsiaTheme="minorEastAsia"/>
              <w:noProof/>
              <w:sz w:val="22"/>
              <w:lang w:eastAsia="fr-FR"/>
            </w:rPr>
          </w:pPr>
          <w:hyperlink w:anchor="_Toc10028240" w:history="1">
            <w:r w:rsidRPr="00C111E1">
              <w:rPr>
                <w:rStyle w:val="Lienhypertexte"/>
                <w:noProof/>
              </w:rPr>
              <w:t>Q.</w:t>
            </w:r>
            <w:r>
              <w:rPr>
                <w:rFonts w:eastAsiaTheme="minorEastAsia"/>
                <w:noProof/>
                <w:sz w:val="22"/>
                <w:lang w:eastAsia="fr-FR"/>
              </w:rPr>
              <w:tab/>
            </w:r>
            <w:r w:rsidRPr="00C111E1">
              <w:rPr>
                <w:rStyle w:val="Lienhypertexte"/>
                <w:noProof/>
              </w:rPr>
              <w:t>Bilan des ressentit de l’équipe projet</w:t>
            </w:r>
            <w:r>
              <w:rPr>
                <w:noProof/>
                <w:webHidden/>
              </w:rPr>
              <w:tab/>
            </w:r>
            <w:r>
              <w:rPr>
                <w:noProof/>
                <w:webHidden/>
              </w:rPr>
              <w:fldChar w:fldCharType="begin"/>
            </w:r>
            <w:r>
              <w:rPr>
                <w:noProof/>
                <w:webHidden/>
              </w:rPr>
              <w:instrText xml:space="preserve"> PAGEREF _Toc10028240 \h </w:instrText>
            </w:r>
            <w:r>
              <w:rPr>
                <w:noProof/>
                <w:webHidden/>
              </w:rPr>
            </w:r>
            <w:r>
              <w:rPr>
                <w:noProof/>
                <w:webHidden/>
              </w:rPr>
              <w:fldChar w:fldCharType="separate"/>
            </w:r>
            <w:r w:rsidR="00EF39E8">
              <w:rPr>
                <w:noProof/>
                <w:webHidden/>
              </w:rPr>
              <w:t>42</w:t>
            </w:r>
            <w:r>
              <w:rPr>
                <w:noProof/>
                <w:webHidden/>
              </w:rPr>
              <w:fldChar w:fldCharType="end"/>
            </w:r>
          </w:hyperlink>
        </w:p>
        <w:p w14:paraId="2EC14C43" w14:textId="52405533" w:rsidR="00736431" w:rsidRDefault="00736431">
          <w:pPr>
            <w:pStyle w:val="TM2"/>
            <w:tabs>
              <w:tab w:val="left" w:pos="660"/>
              <w:tab w:val="right" w:leader="dot" w:pos="9062"/>
            </w:tabs>
            <w:rPr>
              <w:rFonts w:eastAsiaTheme="minorEastAsia"/>
              <w:noProof/>
              <w:sz w:val="22"/>
              <w:lang w:eastAsia="fr-FR"/>
            </w:rPr>
          </w:pPr>
          <w:hyperlink w:anchor="_Toc10028241" w:history="1">
            <w:r w:rsidRPr="00C111E1">
              <w:rPr>
                <w:rStyle w:val="Lienhypertexte"/>
                <w:noProof/>
              </w:rPr>
              <w:t>R.</w:t>
            </w:r>
            <w:r>
              <w:rPr>
                <w:rFonts w:eastAsiaTheme="minorEastAsia"/>
                <w:noProof/>
                <w:sz w:val="22"/>
                <w:lang w:eastAsia="fr-FR"/>
              </w:rPr>
              <w:tab/>
            </w:r>
            <w:r w:rsidRPr="00C111E1">
              <w:rPr>
                <w:rStyle w:val="Lienhypertexte"/>
                <w:noProof/>
              </w:rPr>
              <w:t>Conclusion générale sur la gestion du projet</w:t>
            </w:r>
            <w:r>
              <w:rPr>
                <w:noProof/>
                <w:webHidden/>
              </w:rPr>
              <w:tab/>
            </w:r>
            <w:r>
              <w:rPr>
                <w:noProof/>
                <w:webHidden/>
              </w:rPr>
              <w:fldChar w:fldCharType="begin"/>
            </w:r>
            <w:r>
              <w:rPr>
                <w:noProof/>
                <w:webHidden/>
              </w:rPr>
              <w:instrText xml:space="preserve"> PAGEREF _Toc10028241 \h </w:instrText>
            </w:r>
            <w:r>
              <w:rPr>
                <w:noProof/>
                <w:webHidden/>
              </w:rPr>
            </w:r>
            <w:r>
              <w:rPr>
                <w:noProof/>
                <w:webHidden/>
              </w:rPr>
              <w:fldChar w:fldCharType="separate"/>
            </w:r>
            <w:r w:rsidR="00EF39E8">
              <w:rPr>
                <w:noProof/>
                <w:webHidden/>
              </w:rPr>
              <w:t>43</w:t>
            </w:r>
            <w:r>
              <w:rPr>
                <w:noProof/>
                <w:webHidden/>
              </w:rPr>
              <w:fldChar w:fldCharType="end"/>
            </w:r>
          </w:hyperlink>
        </w:p>
        <w:p w14:paraId="48977D42" w14:textId="7DD74489" w:rsidR="00736431" w:rsidRDefault="00736431">
          <w:pPr>
            <w:pStyle w:val="TM1"/>
            <w:tabs>
              <w:tab w:val="left" w:pos="480"/>
              <w:tab w:val="right" w:leader="dot" w:pos="9062"/>
            </w:tabs>
            <w:rPr>
              <w:rFonts w:eastAsiaTheme="minorEastAsia"/>
              <w:noProof/>
              <w:sz w:val="22"/>
              <w:lang w:eastAsia="fr-FR"/>
            </w:rPr>
          </w:pPr>
          <w:hyperlink w:anchor="_Toc10028242" w:history="1">
            <w:r w:rsidRPr="00C111E1">
              <w:rPr>
                <w:rStyle w:val="Lienhypertexte"/>
                <w:noProof/>
              </w:rPr>
              <w:t>VI.</w:t>
            </w:r>
            <w:r>
              <w:rPr>
                <w:rFonts w:eastAsiaTheme="minorEastAsia"/>
                <w:noProof/>
                <w:sz w:val="22"/>
                <w:lang w:eastAsia="fr-FR"/>
              </w:rPr>
              <w:tab/>
            </w:r>
            <w:r w:rsidRPr="00C111E1">
              <w:rPr>
                <w:rStyle w:val="Lienhypertexte"/>
                <w:noProof/>
              </w:rPr>
              <w:t>Glossaire</w:t>
            </w:r>
            <w:r>
              <w:rPr>
                <w:noProof/>
                <w:webHidden/>
              </w:rPr>
              <w:tab/>
            </w:r>
            <w:r>
              <w:rPr>
                <w:noProof/>
                <w:webHidden/>
              </w:rPr>
              <w:fldChar w:fldCharType="begin"/>
            </w:r>
            <w:r>
              <w:rPr>
                <w:noProof/>
                <w:webHidden/>
              </w:rPr>
              <w:instrText xml:space="preserve"> PAGEREF _Toc10028242 \h </w:instrText>
            </w:r>
            <w:r>
              <w:rPr>
                <w:noProof/>
                <w:webHidden/>
              </w:rPr>
            </w:r>
            <w:r>
              <w:rPr>
                <w:noProof/>
                <w:webHidden/>
              </w:rPr>
              <w:fldChar w:fldCharType="separate"/>
            </w:r>
            <w:r w:rsidR="00EF39E8">
              <w:rPr>
                <w:noProof/>
                <w:webHidden/>
              </w:rPr>
              <w:t>43</w:t>
            </w:r>
            <w:r>
              <w:rPr>
                <w:noProof/>
                <w:webHidden/>
              </w:rPr>
              <w:fldChar w:fldCharType="end"/>
            </w:r>
          </w:hyperlink>
        </w:p>
        <w:p w14:paraId="3AB017D7" w14:textId="087CDB89" w:rsidR="00C92223" w:rsidRDefault="00C31339" w:rsidP="00C92223">
          <w:r>
            <w:rPr>
              <w:b/>
              <w:bCs/>
            </w:rPr>
            <w:fldChar w:fldCharType="end"/>
          </w:r>
        </w:p>
      </w:sdtContent>
    </w:sdt>
    <w:p w14:paraId="72CD045E" w14:textId="51E1B04A" w:rsidR="00D8642F" w:rsidRPr="00D8642F" w:rsidRDefault="00C92223" w:rsidP="00D8642F">
      <w:pPr>
        <w:pStyle w:val="Titre1"/>
      </w:pPr>
      <w:bookmarkStart w:id="2" w:name="_Toc10028180"/>
      <w:r>
        <w:t>Introduction</w:t>
      </w:r>
      <w:bookmarkEnd w:id="2"/>
    </w:p>
    <w:p w14:paraId="7A67210D" w14:textId="33E6734D" w:rsidR="00AF068C" w:rsidRDefault="009C47AA" w:rsidP="009C47AA">
      <w:r>
        <w:t xml:space="preserve">    </w:t>
      </w:r>
      <w:r w:rsidR="00AF068C">
        <w:t>Nous avons choisi le jeu des grenouilles et crapauds programmé en Java permettant de jouer au jeu et casse-tête des grenouilles et des crapauds. Notre plan projet a pour but d’identifier les éléments importants d’un projet comme la spécification, la communication et les outils exploités au sein du groupe de projet. Ensuite, les parties les plus importantes du projet sont l’organisation du projet et le pilotage du projet qui permettent une bonne construction du projet.</w:t>
      </w:r>
    </w:p>
    <w:p w14:paraId="1C211DED" w14:textId="77777777" w:rsidR="00D8642F" w:rsidRPr="00AF068C" w:rsidRDefault="00D8642F" w:rsidP="00AF068C"/>
    <w:p w14:paraId="39954B44" w14:textId="2DF0ACD0" w:rsidR="00960922" w:rsidRPr="00960922" w:rsidRDefault="00C92223" w:rsidP="00960922">
      <w:pPr>
        <w:pStyle w:val="Titre1"/>
      </w:pPr>
      <w:bookmarkStart w:id="3" w:name="_Toc10028181"/>
      <w:r>
        <w:t>Présentation du projet</w:t>
      </w:r>
      <w:bookmarkEnd w:id="3"/>
    </w:p>
    <w:p w14:paraId="7CB88F79" w14:textId="19364861" w:rsidR="00D8642F" w:rsidRPr="00D8642F" w:rsidRDefault="00F86B50" w:rsidP="00D8642F">
      <w:pPr>
        <w:pStyle w:val="Titre2"/>
      </w:pPr>
      <w:bookmarkStart w:id="4" w:name="_Toc10028182"/>
      <w:r>
        <w:t>Définition générale du projet</w:t>
      </w:r>
      <w:bookmarkEnd w:id="4"/>
    </w:p>
    <w:p w14:paraId="5C1C31FE" w14:textId="1294E88F" w:rsidR="00D24833" w:rsidRDefault="009C47AA" w:rsidP="009C47AA">
      <w:r>
        <w:t xml:space="preserve">    </w:t>
      </w:r>
      <w:r w:rsidR="00D24833">
        <w:t>Le projet « </w:t>
      </w:r>
      <w:r w:rsidR="00956C18">
        <w:t>G</w:t>
      </w:r>
      <w:r w:rsidR="00D24833">
        <w:t>renouille</w:t>
      </w:r>
      <w:r w:rsidR="00956C18">
        <w:t xml:space="preserve"> et crapaud</w:t>
      </w:r>
      <w:r w:rsidR="00D24833">
        <w:t> » est un jeu où deux équipes (une équipe crapaud et l’autre celle des grenouilles) situé des deux extrémités du plateau de jeu vont s’affronter jusqu’à bloquer l’adversaire ou être arrivé à l’autre bout du plateau le premier. Il y pourra aussi jouer dans un casse-tête, le but du casse-tête est que le joueur pourra contrôler les deux équipes, le jeu se terminera quand tous les pions auront traversé le plateau ou quand des pions seront bloqués.</w:t>
      </w:r>
    </w:p>
    <w:p w14:paraId="3E9E189B" w14:textId="77777777" w:rsidR="00D8642F" w:rsidRPr="00E97923" w:rsidRDefault="00D8642F" w:rsidP="00D24833"/>
    <w:p w14:paraId="639624A7" w14:textId="6D8E56E2" w:rsidR="00D8642F" w:rsidRPr="00D8642F" w:rsidRDefault="00F86B50" w:rsidP="00D8642F">
      <w:pPr>
        <w:pStyle w:val="Titre2"/>
      </w:pPr>
      <w:bookmarkStart w:id="5" w:name="_Toc10028183"/>
      <w:r>
        <w:t>Cahier des charges</w:t>
      </w:r>
      <w:bookmarkEnd w:id="5"/>
    </w:p>
    <w:p w14:paraId="33B33DA1" w14:textId="5BF7E704" w:rsidR="00FB50A3" w:rsidRDefault="00FB50A3" w:rsidP="00FB50A3">
      <w:pPr>
        <w:pStyle w:val="Titre3"/>
      </w:pPr>
      <w:bookmarkStart w:id="6" w:name="_Toc10028184"/>
      <w:r>
        <w:t>Description du jeu des grenouilles et des crapauds</w:t>
      </w:r>
      <w:bookmarkEnd w:id="6"/>
    </w:p>
    <w:p w14:paraId="7E502978" w14:textId="77777777" w:rsidR="00FB50A3" w:rsidRDefault="00FB50A3" w:rsidP="00FB50A3">
      <w:pPr>
        <w:ind w:left="-15" w:firstLine="283"/>
      </w:pPr>
      <w:r>
        <w:t xml:space="preserve">Le jeu oppose deux joueurs ou un joueur et une IA, et il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6453D495" w14:textId="77777777" w:rsidR="00FB50A3" w:rsidRDefault="00FB50A3" w:rsidP="00FB50A3">
      <w:pPr>
        <w:spacing w:after="0"/>
        <w:ind w:left="283"/>
      </w:pPr>
      <w:r>
        <w:t xml:space="preserve"> </w:t>
      </w:r>
    </w:p>
    <w:p w14:paraId="7F0F38DC" w14:textId="77777777" w:rsidR="00FB50A3" w:rsidRDefault="00FB50A3" w:rsidP="00FB50A3">
      <w:pPr>
        <w:ind w:left="-15" w:firstLine="283"/>
      </w:pPr>
      <w:r>
        <w:t xml:space="preserve">Les grenouilles avancent horizontalement de la gauche vers la droite, et les crapauds de la droite vers la gauche.  </w:t>
      </w:r>
    </w:p>
    <w:p w14:paraId="06053CDF" w14:textId="77777777" w:rsidR="00FB50A3" w:rsidRDefault="00FB50A3" w:rsidP="00FB50A3">
      <w:pPr>
        <w:spacing w:after="0"/>
        <w:ind w:left="283"/>
      </w:pPr>
      <w:r>
        <w:t xml:space="preserve"> </w:t>
      </w:r>
    </w:p>
    <w:p w14:paraId="11FCEEB0" w14:textId="77777777" w:rsidR="00FB50A3" w:rsidRDefault="00FB50A3" w:rsidP="00FB50A3">
      <w:pPr>
        <w:ind w:left="-15" w:firstLine="283"/>
      </w:pPr>
      <w:r>
        <w:t xml:space="preserve">Si la case adjacente dans le sens de déplacement est libre, la grenouille (respectivement le crapaud) déplacée vient occuper cette case. Si, par contre, elle est occupée par un crapaud (respectivement une grenouille) et que la case suivante est libre, le batracien vient occuper cette case libre. Dans tous les autres cas, le batracien ne peut être déplacé. </w:t>
      </w:r>
    </w:p>
    <w:p w14:paraId="2F5D87D7" w14:textId="77777777" w:rsidR="00FB50A3" w:rsidRDefault="00FB50A3" w:rsidP="00FB50A3">
      <w:pPr>
        <w:spacing w:after="0"/>
        <w:ind w:left="283"/>
      </w:pPr>
      <w:r>
        <w:t xml:space="preserve"> </w:t>
      </w:r>
    </w:p>
    <w:p w14:paraId="32311BE6" w14:textId="7AC40686" w:rsidR="00FB50A3" w:rsidRDefault="00FB50A3" w:rsidP="00FB50A3">
      <w:pPr>
        <w:spacing w:after="0"/>
      </w:pPr>
      <w:r>
        <w:t xml:space="preserve"> </w:t>
      </w:r>
    </w:p>
    <w:p w14:paraId="4D3B4534" w14:textId="75DAC5E9" w:rsidR="003928BD" w:rsidRDefault="003928BD" w:rsidP="00FB50A3">
      <w:pPr>
        <w:spacing w:after="0"/>
      </w:pPr>
    </w:p>
    <w:p w14:paraId="64E77CAB" w14:textId="1FA6A43C" w:rsidR="003928BD" w:rsidRDefault="003928BD" w:rsidP="00FB50A3">
      <w:pPr>
        <w:spacing w:after="0"/>
      </w:pPr>
    </w:p>
    <w:p w14:paraId="56F74BCA" w14:textId="682374D9" w:rsidR="003928BD" w:rsidRDefault="003928BD" w:rsidP="00FB50A3">
      <w:pPr>
        <w:spacing w:after="0"/>
      </w:pPr>
    </w:p>
    <w:p w14:paraId="33469B53" w14:textId="36C1879C" w:rsidR="003928BD" w:rsidRDefault="003928BD" w:rsidP="00FB50A3">
      <w:pPr>
        <w:spacing w:after="0"/>
      </w:pPr>
    </w:p>
    <w:p w14:paraId="397C37F3" w14:textId="77777777" w:rsidR="003928BD" w:rsidRDefault="003928BD" w:rsidP="00FB50A3">
      <w:pPr>
        <w:spacing w:after="0"/>
      </w:pPr>
    </w:p>
    <w:p w14:paraId="21080366" w14:textId="2CFBF5FA" w:rsidR="00FB50A3" w:rsidRDefault="00FB50A3" w:rsidP="00FB50A3">
      <w:pPr>
        <w:spacing w:after="8"/>
      </w:pPr>
      <w:r>
        <w:rPr>
          <w:b/>
        </w:rPr>
        <w:t xml:space="preserve">Exemple avec un plateau de 1 * </w:t>
      </w:r>
      <w:r w:rsidR="008A566F">
        <w:rPr>
          <w:b/>
        </w:rPr>
        <w:t>5 :</w:t>
      </w:r>
      <w:r>
        <w:rPr>
          <w:b/>
        </w:rPr>
        <w:t xml:space="preserve"> </w:t>
      </w:r>
    </w:p>
    <w:p w14:paraId="4B772669" w14:textId="77777777" w:rsidR="00FB50A3" w:rsidRDefault="00FB50A3" w:rsidP="00FB50A3">
      <w:pPr>
        <w:spacing w:after="26"/>
      </w:pPr>
      <w:r>
        <w:rPr>
          <w:b/>
        </w:rPr>
        <w:t xml:space="preserve"> </w:t>
      </w:r>
      <w:r>
        <w:rPr>
          <w:b/>
        </w:rPr>
        <w:tab/>
      </w:r>
      <w:r>
        <w:t xml:space="preserve"> </w:t>
      </w:r>
    </w:p>
    <w:p w14:paraId="3509797D" w14:textId="77777777" w:rsidR="00FB50A3" w:rsidRDefault="00FB50A3" w:rsidP="00FB50A3">
      <w:pPr>
        <w:numPr>
          <w:ilvl w:val="0"/>
          <w:numId w:val="41"/>
        </w:numPr>
        <w:spacing w:after="4" w:line="252" w:lineRule="auto"/>
        <w:ind w:hanging="274"/>
        <w:jc w:val="both"/>
      </w:pPr>
      <w:r>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3929F82F"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4786871A"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EF9D05B" w14:textId="77777777" w:rsidR="00FB50A3" w:rsidRDefault="00FB50A3" w:rsidP="00FB50A3">
            <w:pPr>
              <w:spacing w:line="259" w:lineRule="auto"/>
              <w:ind w:left="2"/>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0BAF9B8"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00AC656"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679772" w14:textId="77777777" w:rsidR="00FB50A3" w:rsidRDefault="00FB50A3" w:rsidP="00FB50A3">
            <w:pPr>
              <w:spacing w:line="259" w:lineRule="auto"/>
              <w:ind w:left="2"/>
            </w:pPr>
            <w:r>
              <w:rPr>
                <w:i/>
              </w:rPr>
              <w:t xml:space="preserve">C </w:t>
            </w:r>
          </w:p>
        </w:tc>
      </w:tr>
    </w:tbl>
    <w:p w14:paraId="1A230203" w14:textId="77777777" w:rsidR="00FB50A3" w:rsidRDefault="00FB50A3" w:rsidP="00FB50A3">
      <w:pPr>
        <w:spacing w:after="3"/>
        <w:ind w:left="1274"/>
      </w:pPr>
      <w:r>
        <w:rPr>
          <w:sz w:val="20"/>
        </w:rPr>
        <w:t xml:space="preserve">                                                      1          2         3          4         5  </w:t>
      </w:r>
    </w:p>
    <w:p w14:paraId="4C10E5E3" w14:textId="77777777" w:rsidR="00FB50A3" w:rsidRDefault="00FB50A3" w:rsidP="00FB50A3">
      <w:pPr>
        <w:spacing w:after="60"/>
      </w:pPr>
      <w:r>
        <w:rPr>
          <w:sz w:val="20"/>
        </w:rPr>
        <w:t xml:space="preserve"> </w:t>
      </w:r>
    </w:p>
    <w:p w14:paraId="3F50032A" w14:textId="77777777" w:rsidR="00FB50A3" w:rsidRDefault="00FB50A3" w:rsidP="00FB50A3">
      <w:pPr>
        <w:numPr>
          <w:ilvl w:val="0"/>
          <w:numId w:val="41"/>
        </w:numPr>
        <w:spacing w:after="4" w:line="252" w:lineRule="auto"/>
        <w:ind w:hanging="274"/>
        <w:jc w:val="both"/>
      </w:pPr>
      <w:r>
        <w:t xml:space="preserve">La grenouille de la case 2 avance en 3 </w:t>
      </w:r>
    </w:p>
    <w:p w14:paraId="7B9649F5"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6BEFEAA1" w14:textId="77777777" w:rsidTr="00FB50A3">
        <w:trPr>
          <w:trHeight w:val="298"/>
        </w:trPr>
        <w:tc>
          <w:tcPr>
            <w:tcW w:w="567" w:type="dxa"/>
            <w:tcBorders>
              <w:top w:val="single" w:sz="6" w:space="0" w:color="000000"/>
              <w:left w:val="single" w:sz="6" w:space="0" w:color="000000"/>
              <w:bottom w:val="single" w:sz="6" w:space="0" w:color="000000"/>
              <w:right w:val="single" w:sz="6" w:space="0" w:color="000000"/>
            </w:tcBorders>
          </w:tcPr>
          <w:p w14:paraId="4FA024D4"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4DB1B75A" w14:textId="77777777" w:rsidR="00FB50A3" w:rsidRDefault="00FB50A3" w:rsidP="00FB50A3">
            <w:pPr>
              <w:spacing w:line="259" w:lineRule="auto"/>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5D3C579"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84B7B44"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2C49E0C" w14:textId="77777777" w:rsidR="00FB50A3" w:rsidRDefault="00FB50A3" w:rsidP="00FB50A3">
            <w:pPr>
              <w:spacing w:line="259" w:lineRule="auto"/>
              <w:ind w:left="2"/>
            </w:pPr>
            <w:r>
              <w:rPr>
                <w:i/>
              </w:rPr>
              <w:t xml:space="preserve">C </w:t>
            </w:r>
          </w:p>
        </w:tc>
      </w:tr>
    </w:tbl>
    <w:p w14:paraId="6E090C22" w14:textId="77777777" w:rsidR="00FB50A3" w:rsidRDefault="00FB50A3" w:rsidP="00FB50A3">
      <w:pPr>
        <w:pStyle w:val="Paragraphedeliste"/>
        <w:numPr>
          <w:ilvl w:val="0"/>
          <w:numId w:val="44"/>
        </w:numPr>
        <w:spacing w:after="3"/>
      </w:pPr>
      <w:r>
        <w:rPr>
          <w:sz w:val="20"/>
        </w:rPr>
        <w:t xml:space="preserve">    </w:t>
      </w:r>
      <w:r w:rsidRPr="00170D55">
        <w:rPr>
          <w:sz w:val="20"/>
        </w:rPr>
        <w:t xml:space="preserve">2         3          4         5  </w:t>
      </w:r>
    </w:p>
    <w:p w14:paraId="6C23790C" w14:textId="77777777" w:rsidR="00FB50A3" w:rsidRDefault="00FB50A3" w:rsidP="00FB50A3">
      <w:pPr>
        <w:spacing w:after="31"/>
      </w:pPr>
      <w:r>
        <w:rPr>
          <w:sz w:val="20"/>
        </w:rPr>
        <w:t xml:space="preserve"> </w:t>
      </w:r>
    </w:p>
    <w:p w14:paraId="27E7B593" w14:textId="77777777" w:rsidR="00FB50A3" w:rsidRDefault="00FB50A3" w:rsidP="00FB50A3">
      <w:pPr>
        <w:numPr>
          <w:ilvl w:val="0"/>
          <w:numId w:val="41"/>
        </w:numPr>
        <w:spacing w:after="4" w:line="252" w:lineRule="auto"/>
        <w:ind w:hanging="274"/>
        <w:jc w:val="both"/>
      </w:pPr>
      <w:r>
        <w:t xml:space="preserve">Le crapaud de la case 4 avance en 2 </w:t>
      </w:r>
    </w:p>
    <w:p w14:paraId="7F2D97BF"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1B38D96B"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1323884E"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530CD02"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4C35BA2A"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4433C170"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090B9E9" w14:textId="77777777" w:rsidR="00FB50A3" w:rsidRDefault="00FB50A3" w:rsidP="00FB50A3">
            <w:pPr>
              <w:spacing w:line="259" w:lineRule="auto"/>
              <w:ind w:left="2"/>
            </w:pPr>
            <w:r>
              <w:rPr>
                <w:i/>
              </w:rPr>
              <w:t xml:space="preserve">C </w:t>
            </w:r>
          </w:p>
        </w:tc>
      </w:tr>
    </w:tbl>
    <w:p w14:paraId="6EF99311" w14:textId="77777777" w:rsidR="00FB50A3" w:rsidRDefault="00FB50A3" w:rsidP="00FB50A3">
      <w:pPr>
        <w:spacing w:after="3"/>
        <w:ind w:left="1274"/>
      </w:pPr>
      <w:r>
        <w:rPr>
          <w:sz w:val="20"/>
        </w:rPr>
        <w:t xml:space="preserve">                                                       1          2         3          4         5  </w:t>
      </w:r>
    </w:p>
    <w:p w14:paraId="778BF207" w14:textId="77777777" w:rsidR="00FB50A3" w:rsidRDefault="00FB50A3" w:rsidP="00FB50A3">
      <w:pPr>
        <w:spacing w:after="18"/>
      </w:pPr>
      <w:r>
        <w:t xml:space="preserve"> </w:t>
      </w:r>
    </w:p>
    <w:p w14:paraId="4ED0E450" w14:textId="77777777" w:rsidR="00FB50A3" w:rsidRDefault="00FB50A3" w:rsidP="00FB50A3">
      <w:pPr>
        <w:numPr>
          <w:ilvl w:val="0"/>
          <w:numId w:val="41"/>
        </w:numPr>
        <w:spacing w:after="4" w:line="252" w:lineRule="auto"/>
        <w:ind w:hanging="274"/>
        <w:jc w:val="both"/>
      </w:pPr>
      <w:r>
        <w:t xml:space="preserve">La grenouille de la case 3 avance en 4  </w:t>
      </w:r>
    </w:p>
    <w:p w14:paraId="3ED3AEF3"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1DBDF126"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59EB6A9B"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7659D57"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5051F510"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3333436"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E66EDD0" w14:textId="77777777" w:rsidR="00FB50A3" w:rsidRDefault="00FB50A3" w:rsidP="00FB50A3">
            <w:pPr>
              <w:spacing w:line="259" w:lineRule="auto"/>
              <w:ind w:left="2"/>
            </w:pPr>
            <w:r>
              <w:rPr>
                <w:i/>
              </w:rPr>
              <w:t xml:space="preserve">C </w:t>
            </w:r>
          </w:p>
        </w:tc>
      </w:tr>
    </w:tbl>
    <w:p w14:paraId="1AD8F535" w14:textId="77777777" w:rsidR="00FB50A3" w:rsidRDefault="00FB50A3" w:rsidP="00FB50A3">
      <w:pPr>
        <w:pStyle w:val="Paragraphedeliste"/>
        <w:numPr>
          <w:ilvl w:val="0"/>
          <w:numId w:val="45"/>
        </w:numPr>
        <w:spacing w:after="29"/>
      </w:pPr>
      <w:r>
        <w:rPr>
          <w:sz w:val="20"/>
        </w:rPr>
        <w:t xml:space="preserve">    </w:t>
      </w:r>
      <w:r w:rsidRPr="00170D55">
        <w:rPr>
          <w:sz w:val="20"/>
        </w:rPr>
        <w:t xml:space="preserve">2         3          4         5  </w:t>
      </w:r>
    </w:p>
    <w:p w14:paraId="1043A0CA" w14:textId="77777777" w:rsidR="00FB50A3" w:rsidRDefault="00FB50A3" w:rsidP="00FB50A3">
      <w:pPr>
        <w:spacing w:after="18"/>
      </w:pPr>
      <w:r>
        <w:t xml:space="preserve"> </w:t>
      </w:r>
    </w:p>
    <w:p w14:paraId="0D7C1125" w14:textId="77777777" w:rsidR="00FB50A3" w:rsidRDefault="00FB50A3" w:rsidP="00FB50A3">
      <w:pPr>
        <w:numPr>
          <w:ilvl w:val="0"/>
          <w:numId w:val="41"/>
        </w:numPr>
        <w:spacing w:after="4" w:line="252" w:lineRule="auto"/>
        <w:ind w:hanging="274"/>
        <w:jc w:val="both"/>
      </w:pPr>
      <w:r>
        <w:t xml:space="preserve">Le crapaud de la case 5 avance en 3  </w:t>
      </w:r>
    </w:p>
    <w:p w14:paraId="6BAA6EE9"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44BD371C"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046DE2E0"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6A5532A"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0F74370C"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707117"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CAF863B" w14:textId="77777777" w:rsidR="00FB50A3" w:rsidRDefault="00FB50A3" w:rsidP="00FB50A3">
            <w:pPr>
              <w:spacing w:line="259" w:lineRule="auto"/>
              <w:ind w:left="2"/>
            </w:pPr>
            <w:r>
              <w:t xml:space="preserve"> </w:t>
            </w:r>
          </w:p>
        </w:tc>
      </w:tr>
    </w:tbl>
    <w:p w14:paraId="29F8176C" w14:textId="77777777" w:rsidR="00FB50A3" w:rsidRDefault="00FB50A3" w:rsidP="00FB50A3">
      <w:pPr>
        <w:pStyle w:val="Paragraphedeliste"/>
        <w:numPr>
          <w:ilvl w:val="0"/>
          <w:numId w:val="46"/>
        </w:numPr>
        <w:spacing w:after="3"/>
      </w:pPr>
      <w:r>
        <w:rPr>
          <w:sz w:val="20"/>
        </w:rPr>
        <w:t xml:space="preserve">   </w:t>
      </w:r>
      <w:r w:rsidRPr="00170D55">
        <w:rPr>
          <w:sz w:val="20"/>
        </w:rPr>
        <w:t xml:space="preserve">2         3          4         5  </w:t>
      </w:r>
    </w:p>
    <w:p w14:paraId="2DA75371" w14:textId="77777777" w:rsidR="00FB50A3" w:rsidRDefault="00FB50A3" w:rsidP="00FB50A3">
      <w:pPr>
        <w:spacing w:after="18"/>
      </w:pPr>
      <w:r>
        <w:t xml:space="preserve"> </w:t>
      </w:r>
    </w:p>
    <w:p w14:paraId="0738DB4A" w14:textId="77777777" w:rsidR="00FB50A3" w:rsidRDefault="00FB50A3" w:rsidP="00FB50A3">
      <w:pPr>
        <w:numPr>
          <w:ilvl w:val="0"/>
          <w:numId w:val="41"/>
        </w:numPr>
        <w:spacing w:after="4" w:line="252" w:lineRule="auto"/>
        <w:ind w:hanging="274"/>
        <w:jc w:val="both"/>
      </w:pPr>
      <w:r>
        <w:t xml:space="preserve">La grenouille de la case 4 avance en 5  </w:t>
      </w:r>
    </w:p>
    <w:p w14:paraId="2B415311" w14:textId="77777777" w:rsidR="00FB50A3" w:rsidRDefault="00FB50A3" w:rsidP="00FB50A3">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FB50A3" w14:paraId="57CC7541"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041C7AF6"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3A5E34B"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1E0D895E"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085B9BD1"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D754B09" w14:textId="77777777" w:rsidR="00FB50A3" w:rsidRDefault="00FB50A3" w:rsidP="00FB50A3">
            <w:pPr>
              <w:spacing w:line="259" w:lineRule="auto"/>
              <w:ind w:left="2"/>
            </w:pPr>
            <w:r>
              <w:rPr>
                <w:b/>
              </w:rPr>
              <w:t xml:space="preserve">G </w:t>
            </w:r>
          </w:p>
        </w:tc>
      </w:tr>
    </w:tbl>
    <w:p w14:paraId="59BB2869" w14:textId="77777777" w:rsidR="00FB50A3" w:rsidRDefault="00FB50A3" w:rsidP="00FB50A3">
      <w:pPr>
        <w:pStyle w:val="Paragraphedeliste"/>
        <w:numPr>
          <w:ilvl w:val="0"/>
          <w:numId w:val="47"/>
        </w:numPr>
        <w:spacing w:after="3"/>
      </w:pPr>
      <w:r>
        <w:rPr>
          <w:sz w:val="20"/>
        </w:rPr>
        <w:t xml:space="preserve">   </w:t>
      </w:r>
      <w:r w:rsidRPr="00170D55">
        <w:rPr>
          <w:sz w:val="20"/>
        </w:rPr>
        <w:t xml:space="preserve">2         3          4         5  </w:t>
      </w:r>
    </w:p>
    <w:p w14:paraId="7C0A3043" w14:textId="77777777" w:rsidR="00FB50A3" w:rsidRDefault="00FB50A3" w:rsidP="00FB50A3">
      <w:pPr>
        <w:spacing w:after="18"/>
      </w:pPr>
      <w:r>
        <w:t xml:space="preserve"> </w:t>
      </w:r>
    </w:p>
    <w:p w14:paraId="2DEA7EAA" w14:textId="77777777" w:rsidR="00FB50A3" w:rsidRDefault="00FB50A3" w:rsidP="00FB50A3">
      <w:pPr>
        <w:numPr>
          <w:ilvl w:val="0"/>
          <w:numId w:val="41"/>
        </w:numPr>
        <w:spacing w:after="4" w:line="252" w:lineRule="auto"/>
        <w:ind w:hanging="274"/>
        <w:jc w:val="both"/>
      </w:pPr>
      <w:r>
        <w:t xml:space="preserve">Le joueur qui détient les crapauds a perdu puisque ceux-ci ne peuvent plus avancer. </w:t>
      </w:r>
    </w:p>
    <w:p w14:paraId="180A1135" w14:textId="77777777" w:rsidR="00FB50A3" w:rsidRDefault="00FB50A3" w:rsidP="00FB50A3">
      <w:pPr>
        <w:spacing w:after="0"/>
      </w:pPr>
      <w:r>
        <w:rPr>
          <w:b/>
        </w:rPr>
        <w:t xml:space="preserve"> </w:t>
      </w:r>
    </w:p>
    <w:p w14:paraId="5542E2BD" w14:textId="77777777" w:rsidR="00FB50A3" w:rsidRDefault="00FB50A3" w:rsidP="00FB50A3">
      <w:pPr>
        <w:spacing w:after="0"/>
      </w:pPr>
      <w:r>
        <w:rPr>
          <w:b/>
        </w:rPr>
        <w:t xml:space="preserve"> </w:t>
      </w:r>
    </w:p>
    <w:p w14:paraId="02014741" w14:textId="77777777" w:rsidR="00FB50A3" w:rsidRDefault="00FB50A3" w:rsidP="00FB50A3">
      <w:pPr>
        <w:spacing w:after="60"/>
      </w:pPr>
      <w:r>
        <w:rPr>
          <w:b/>
        </w:rPr>
        <w:t xml:space="preserve"> </w:t>
      </w:r>
    </w:p>
    <w:p w14:paraId="1BC2D520" w14:textId="353FF0A6" w:rsidR="00FB50A3" w:rsidRDefault="00FB50A3" w:rsidP="00960922">
      <w:pPr>
        <w:pStyle w:val="Titre3"/>
      </w:pPr>
      <w:bookmarkStart w:id="7" w:name="_Toc10028185"/>
      <w:r>
        <w:t>Description du casse-tête des grenouilles et des crapauds</w:t>
      </w:r>
      <w:bookmarkEnd w:id="7"/>
      <w:r>
        <w:t xml:space="preserve"> </w:t>
      </w:r>
    </w:p>
    <w:p w14:paraId="1C76E32D" w14:textId="77777777" w:rsidR="00FB50A3" w:rsidRDefault="00FB50A3" w:rsidP="00FB50A3">
      <w:pPr>
        <w:ind w:left="-15" w:firstLine="283"/>
      </w:pPr>
      <w:r>
        <w:t xml:space="preserve">Les règles de déplacement sont identiques à celles du jeu. Cependant le joueur n’est pas contraint dans le choix des déplacements des grenouilles et des crapauds, il peut alors déplacer plusieurs fois le même pion. Le but de l'unique joueur est d'amener toutes les grenouilles à droite et tous les crapauds à gauche du plateau. Si cette disposition est atteinte, la partie de casse-tête est gagnée. </w:t>
      </w:r>
    </w:p>
    <w:p w14:paraId="17F5F1D1" w14:textId="77777777" w:rsidR="00FB50A3" w:rsidRDefault="00FB50A3" w:rsidP="00FB50A3">
      <w:pPr>
        <w:spacing w:after="0"/>
      </w:pPr>
    </w:p>
    <w:p w14:paraId="514AA8CE" w14:textId="77777777" w:rsidR="00FB50A3" w:rsidRDefault="00FB50A3" w:rsidP="00FB50A3">
      <w:pPr>
        <w:spacing w:after="0"/>
      </w:pPr>
      <w:r>
        <w:t xml:space="preserve"> </w:t>
      </w:r>
    </w:p>
    <w:p w14:paraId="383AC46C" w14:textId="77777777" w:rsidR="00FB50A3" w:rsidRDefault="00FB50A3" w:rsidP="00FB50A3">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FB50A3" w14:paraId="660AF0DC"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418E380E" w14:textId="77777777" w:rsidR="00FB50A3" w:rsidRDefault="00FB50A3" w:rsidP="00FB50A3">
            <w:pPr>
              <w:spacing w:line="259" w:lineRule="auto"/>
              <w:ind w:left="2"/>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08093C3E"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6558D11E"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B5B4763"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7CE727D" w14:textId="77777777" w:rsidR="00FB50A3" w:rsidRDefault="00FB50A3" w:rsidP="00FB50A3">
            <w:pPr>
              <w:spacing w:line="259" w:lineRule="auto"/>
              <w:ind w:left="2"/>
            </w:pPr>
            <w:r>
              <w:rPr>
                <w:b/>
              </w:rPr>
              <w:t xml:space="preserve">G </w:t>
            </w:r>
          </w:p>
        </w:tc>
      </w:tr>
      <w:tr w:rsidR="00FB50A3" w14:paraId="6B5FEB19" w14:textId="77777777" w:rsidTr="00FB50A3">
        <w:trPr>
          <w:trHeight w:val="581"/>
        </w:trPr>
        <w:tc>
          <w:tcPr>
            <w:tcW w:w="566" w:type="dxa"/>
            <w:tcBorders>
              <w:top w:val="single" w:sz="6" w:space="0" w:color="000000"/>
              <w:left w:val="nil"/>
              <w:bottom w:val="single" w:sz="6" w:space="0" w:color="000000"/>
              <w:right w:val="nil"/>
            </w:tcBorders>
          </w:tcPr>
          <w:p w14:paraId="4CC724C0" w14:textId="77777777" w:rsidR="00FB50A3" w:rsidRDefault="00FB50A3" w:rsidP="00FB50A3">
            <w:pPr>
              <w:spacing w:after="160" w:line="259" w:lineRule="auto"/>
            </w:pPr>
          </w:p>
        </w:tc>
        <w:tc>
          <w:tcPr>
            <w:tcW w:w="1702" w:type="dxa"/>
            <w:gridSpan w:val="3"/>
            <w:tcBorders>
              <w:top w:val="single" w:sz="6" w:space="0" w:color="000000"/>
              <w:left w:val="nil"/>
              <w:bottom w:val="single" w:sz="6" w:space="0" w:color="000000"/>
              <w:right w:val="nil"/>
            </w:tcBorders>
          </w:tcPr>
          <w:p w14:paraId="0ED9CB1F" w14:textId="77777777" w:rsidR="00FB50A3" w:rsidRDefault="00FB50A3" w:rsidP="00FB50A3">
            <w:pPr>
              <w:spacing w:line="259" w:lineRule="auto"/>
              <w:ind w:left="168"/>
              <w:jc w:val="center"/>
            </w:pPr>
            <w:r>
              <w:t xml:space="preserve">  </w:t>
            </w:r>
          </w:p>
        </w:tc>
        <w:tc>
          <w:tcPr>
            <w:tcW w:w="566" w:type="dxa"/>
            <w:tcBorders>
              <w:top w:val="single" w:sz="6" w:space="0" w:color="000000"/>
              <w:left w:val="nil"/>
              <w:bottom w:val="single" w:sz="6" w:space="0" w:color="000000"/>
              <w:right w:val="nil"/>
            </w:tcBorders>
          </w:tcPr>
          <w:p w14:paraId="545210EB" w14:textId="77777777" w:rsidR="00FB50A3" w:rsidRDefault="00FB50A3" w:rsidP="00FB50A3">
            <w:pPr>
              <w:spacing w:after="160" w:line="259" w:lineRule="auto"/>
            </w:pPr>
          </w:p>
        </w:tc>
      </w:tr>
      <w:tr w:rsidR="00FB50A3" w14:paraId="1C2EA9A6"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59CB1537"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EF9D7FD" w14:textId="77777777" w:rsidR="00FB50A3" w:rsidRDefault="00FB50A3" w:rsidP="00FB50A3">
            <w:pPr>
              <w:spacing w:line="259" w:lineRule="auto"/>
              <w:ind w:left="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1DFEC2A" w14:textId="77777777" w:rsidR="00FB50A3" w:rsidRDefault="00FB50A3" w:rsidP="00FB50A3">
            <w:pPr>
              <w:spacing w:line="259" w:lineRule="auto"/>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673C645" w14:textId="77777777" w:rsidR="00FB50A3" w:rsidRDefault="00FB50A3" w:rsidP="00FB50A3">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28A3C0D" w14:textId="77777777" w:rsidR="00FB50A3" w:rsidRDefault="00FB50A3" w:rsidP="00FB50A3">
            <w:pPr>
              <w:spacing w:line="259" w:lineRule="auto"/>
              <w:ind w:left="2"/>
            </w:pPr>
            <w:r>
              <w:rPr>
                <w:b/>
              </w:rPr>
              <w:t xml:space="preserve">G </w:t>
            </w:r>
          </w:p>
        </w:tc>
      </w:tr>
    </w:tbl>
    <w:p w14:paraId="452F0080" w14:textId="77777777" w:rsidR="00FB50A3" w:rsidRDefault="00FB50A3" w:rsidP="00FB50A3">
      <w:pPr>
        <w:spacing w:after="302"/>
        <w:ind w:left="-5" w:right="3687"/>
      </w:pPr>
      <w:r>
        <w:t xml:space="preserve">     Exemple de disposition perdante : </w:t>
      </w:r>
    </w:p>
    <w:p w14:paraId="3732F502" w14:textId="77777777" w:rsidR="00FB50A3" w:rsidRDefault="00FB50A3" w:rsidP="00FB50A3">
      <w:pPr>
        <w:spacing w:after="19"/>
        <w:ind w:left="119"/>
        <w:jc w:val="center"/>
      </w:pPr>
      <w:r>
        <w:t xml:space="preserve">  </w:t>
      </w:r>
    </w:p>
    <w:p w14:paraId="38EE24A5" w14:textId="77777777" w:rsidR="00FB50A3" w:rsidRDefault="00FB50A3" w:rsidP="00FB50A3">
      <w:pPr>
        <w:spacing w:after="19"/>
        <w:ind w:left="119"/>
        <w:jc w:val="center"/>
      </w:pPr>
    </w:p>
    <w:p w14:paraId="23009C65" w14:textId="77777777" w:rsidR="00FB50A3" w:rsidRDefault="00FB50A3" w:rsidP="00FB50A3">
      <w:r>
        <w:t>Optionnel :</w:t>
      </w:r>
    </w:p>
    <w:p w14:paraId="697C88FC" w14:textId="77777777" w:rsidR="00FB50A3" w:rsidRDefault="00FB50A3" w:rsidP="00FB50A3">
      <w:r>
        <w:t xml:space="preserve">Un chronomètre pourra être afficher pour montrer combien de temps le joueur va passer sur le casse-tête à la fin le temps pourra être sauvegarder dans un fichier texte pour être réafficher lors de la prochaine partie comme temps à battre. </w:t>
      </w:r>
    </w:p>
    <w:p w14:paraId="69A01186" w14:textId="77777777" w:rsidR="00FB50A3" w:rsidRDefault="00FB50A3" w:rsidP="00FB50A3">
      <w:pPr>
        <w:spacing w:after="0"/>
      </w:pPr>
    </w:p>
    <w:p w14:paraId="3CCD23B0" w14:textId="77777777" w:rsidR="00FB50A3" w:rsidRDefault="00FB50A3" w:rsidP="00FB50A3">
      <w:pPr>
        <w:spacing w:after="23"/>
      </w:pPr>
      <w:r>
        <w:rPr>
          <w:sz w:val="28"/>
        </w:rPr>
        <w:t xml:space="preserve"> </w:t>
      </w:r>
    </w:p>
    <w:p w14:paraId="15666F63" w14:textId="437FDF4E" w:rsidR="00FB50A3" w:rsidRDefault="00FB50A3" w:rsidP="00FB50A3">
      <w:pPr>
        <w:pStyle w:val="Titre3"/>
      </w:pPr>
      <w:bookmarkStart w:id="8" w:name="_Toc10028186"/>
      <w:r>
        <w:t>Application à développer</w:t>
      </w:r>
      <w:bookmarkEnd w:id="8"/>
      <w:r>
        <w:t xml:space="preserve"> </w:t>
      </w:r>
    </w:p>
    <w:p w14:paraId="15CBD34D" w14:textId="77777777" w:rsidR="00FB50A3" w:rsidRDefault="00FB50A3" w:rsidP="00FB50A3">
      <w:pPr>
        <w:ind w:left="-15" w:firstLine="283"/>
      </w:pPr>
      <w:r>
        <w:t xml:space="preserve"> L’application sera dotée d’une interface graphique qui permettra à son lancement de proposer à l’utilisateur d’afficher une aide pour son utilisation. </w:t>
      </w:r>
    </w:p>
    <w:p w14:paraId="4775FC80" w14:textId="77777777" w:rsidR="00FB50A3" w:rsidRDefault="00FB50A3" w:rsidP="00FB50A3">
      <w:pPr>
        <w:spacing w:after="0"/>
        <w:ind w:left="283"/>
      </w:pPr>
      <w:r>
        <w:t xml:space="preserve"> </w:t>
      </w:r>
    </w:p>
    <w:p w14:paraId="146497F0" w14:textId="77777777" w:rsidR="00FB50A3" w:rsidRDefault="00FB50A3" w:rsidP="00FB50A3">
      <w:pPr>
        <w:spacing w:after="77"/>
        <w:ind w:left="293"/>
      </w:pPr>
      <w:r>
        <w:t xml:space="preserve">Mais l’application devra permettre :  </w:t>
      </w:r>
    </w:p>
    <w:p w14:paraId="72259911" w14:textId="77777777" w:rsidR="00FB50A3" w:rsidRDefault="00FB50A3" w:rsidP="00FB50A3">
      <w:pPr>
        <w:numPr>
          <w:ilvl w:val="0"/>
          <w:numId w:val="42"/>
        </w:numPr>
        <w:spacing w:after="41" w:line="252" w:lineRule="auto"/>
        <w:ind w:hanging="360"/>
        <w:jc w:val="both"/>
      </w:pPr>
      <w:r>
        <w:t xml:space="preserve">À deux joueurs de s’affronter </w:t>
      </w:r>
    </w:p>
    <w:p w14:paraId="276E1AF0" w14:textId="77777777" w:rsidR="00FB50A3" w:rsidRDefault="00FB50A3" w:rsidP="00FB50A3">
      <w:pPr>
        <w:numPr>
          <w:ilvl w:val="0"/>
          <w:numId w:val="42"/>
        </w:numPr>
        <w:spacing w:after="41" w:line="252" w:lineRule="auto"/>
        <w:ind w:hanging="360"/>
        <w:jc w:val="both"/>
      </w:pPr>
      <w:r>
        <w:t xml:space="preserve">À un unique joueur de jouer contre l’ordinateur </w:t>
      </w:r>
    </w:p>
    <w:p w14:paraId="460C231B" w14:textId="77777777" w:rsidR="00FB50A3" w:rsidRDefault="00FB50A3" w:rsidP="00FB50A3">
      <w:pPr>
        <w:numPr>
          <w:ilvl w:val="0"/>
          <w:numId w:val="42"/>
        </w:numPr>
        <w:spacing w:after="41" w:line="252" w:lineRule="auto"/>
        <w:ind w:hanging="360"/>
        <w:jc w:val="both"/>
      </w:pPr>
      <w:r>
        <w:t xml:space="preserve">À un unique joueur d’utiliser le casse-tête </w:t>
      </w:r>
    </w:p>
    <w:p w14:paraId="5AABAC4E" w14:textId="77777777" w:rsidR="00FB50A3" w:rsidRDefault="00FB50A3" w:rsidP="00FB50A3">
      <w:pPr>
        <w:numPr>
          <w:ilvl w:val="0"/>
          <w:numId w:val="42"/>
        </w:numPr>
        <w:spacing w:after="4" w:line="252" w:lineRule="auto"/>
        <w:ind w:hanging="360"/>
        <w:jc w:val="both"/>
      </w:pPr>
      <w:r>
        <w:t xml:space="preserve">De gérer des configurations initiales </w:t>
      </w:r>
    </w:p>
    <w:p w14:paraId="06FE22F4" w14:textId="77777777" w:rsidR="00FB50A3" w:rsidRDefault="00FB50A3" w:rsidP="00FB50A3">
      <w:pPr>
        <w:spacing w:after="0"/>
      </w:pPr>
      <w:r>
        <w:t xml:space="preserve"> </w:t>
      </w:r>
    </w:p>
    <w:p w14:paraId="5E8F8C5B" w14:textId="4539AA0A" w:rsidR="00FB50A3" w:rsidRDefault="00FB50A3" w:rsidP="00FB50A3">
      <w:pPr>
        <w:ind w:left="-15" w:firstLine="283"/>
      </w:pPr>
      <w:r>
        <w:t xml:space="preserve">Dans le cas d’une partie entre deux joueurs, ceux-ci devront saisir leur nom ce qui permettra ensuite à l’application de bien spécifier lequel des deux dois jouer. Les grenouilles et les crapauds seront attribués aux deux joueurs de manière aléatoire. En fin de partie, le nom du gagnant sera clairement affiché. </w:t>
      </w:r>
    </w:p>
    <w:p w14:paraId="44087538" w14:textId="77777777" w:rsidR="00FB50A3" w:rsidRDefault="00FB50A3" w:rsidP="00FB50A3">
      <w:pPr>
        <w:spacing w:after="0"/>
        <w:ind w:left="283"/>
      </w:pPr>
      <w:r>
        <w:t xml:space="preserve"> </w:t>
      </w:r>
    </w:p>
    <w:p w14:paraId="1385D058" w14:textId="77777777" w:rsidR="00FB50A3" w:rsidRDefault="00FB50A3" w:rsidP="00FB50A3">
      <w:pPr>
        <w:ind w:left="-15" w:firstLine="283"/>
      </w:pPr>
      <w:r>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0F968222" w14:textId="77777777" w:rsidR="00FB50A3" w:rsidRDefault="00FB50A3" w:rsidP="00FB50A3">
      <w:pPr>
        <w:spacing w:after="0"/>
        <w:ind w:left="283"/>
      </w:pPr>
      <w:r>
        <w:t xml:space="preserve"> </w:t>
      </w:r>
    </w:p>
    <w:p w14:paraId="70276DF3" w14:textId="17E4F750" w:rsidR="00FB50A3" w:rsidRDefault="00FB50A3" w:rsidP="00FB50A3">
      <w:pPr>
        <w:ind w:left="-15" w:firstLine="283"/>
      </w:pPr>
      <w:r>
        <w:t xml:space="preserve">Après une partie, l’application affichera à nouveau le menu principal, ce qui permettra à l’unique joueur ou aux deux joueurs de lancer, éventuellement, une nouvelle partie. </w:t>
      </w:r>
    </w:p>
    <w:p w14:paraId="33B1F492" w14:textId="77777777" w:rsidR="00FB50A3" w:rsidRDefault="00FB50A3" w:rsidP="00FB50A3">
      <w:pPr>
        <w:spacing w:after="0"/>
      </w:pPr>
      <w:r>
        <w:t>Optionnelle :</w:t>
      </w:r>
    </w:p>
    <w:p w14:paraId="4D005117" w14:textId="77777777" w:rsidR="00FB50A3" w:rsidRDefault="00FB50A3" w:rsidP="00FB50A3">
      <w:pPr>
        <w:spacing w:after="0"/>
      </w:pPr>
      <w:r>
        <w:t>Une musique douce pourra alors être mis durant la partie de jeu.</w:t>
      </w:r>
    </w:p>
    <w:p w14:paraId="410A66F3" w14:textId="18E87DDD" w:rsidR="00960922" w:rsidRDefault="00FB50A3" w:rsidP="003928BD">
      <w:pPr>
        <w:spacing w:after="0"/>
      </w:pPr>
      <w:r>
        <w:t xml:space="preserve"> </w:t>
      </w:r>
    </w:p>
    <w:p w14:paraId="00CEF087" w14:textId="0B6E7036" w:rsidR="00FB50A3" w:rsidRDefault="00FB50A3" w:rsidP="00FB50A3">
      <w:pPr>
        <w:pStyle w:val="Titre3"/>
      </w:pPr>
      <w:bookmarkStart w:id="9" w:name="_Toc10028187"/>
      <w:r>
        <w:t>Configurations initiales</w:t>
      </w:r>
      <w:bookmarkEnd w:id="9"/>
      <w:r>
        <w:t xml:space="preserve"> </w:t>
      </w:r>
    </w:p>
    <w:p w14:paraId="1DEE16CE" w14:textId="77777777" w:rsidR="00FB50A3" w:rsidRDefault="00FB50A3" w:rsidP="00FB50A3">
      <w:pPr>
        <w:ind w:left="-15" w:firstLine="283"/>
      </w:pPr>
      <w:r>
        <w:t xml:space="preserve">Une </w:t>
      </w:r>
      <w:r>
        <w:rPr>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51ED934F" w14:textId="77777777" w:rsidR="00FB50A3" w:rsidRDefault="00FB50A3" w:rsidP="00FB50A3">
      <w:pPr>
        <w:spacing w:after="0"/>
        <w:ind w:left="283"/>
      </w:pPr>
      <w:r>
        <w:t xml:space="preserve"> </w:t>
      </w:r>
    </w:p>
    <w:p w14:paraId="22392511" w14:textId="77777777" w:rsidR="00FB50A3" w:rsidRDefault="00FB50A3" w:rsidP="00FB50A3">
      <w:pPr>
        <w:ind w:left="-15" w:firstLine="283"/>
      </w:pPr>
      <w:r>
        <w:t xml:space="preserve">Pour spécifier la configuration initiale d’une partie, l'utilisateur choisira l'une des deux alternatives suivantes : </w:t>
      </w:r>
    </w:p>
    <w:p w14:paraId="054FB36E" w14:textId="77777777" w:rsidR="00FB50A3" w:rsidRDefault="00FB50A3" w:rsidP="00FB50A3">
      <w:pPr>
        <w:spacing w:after="70"/>
        <w:ind w:left="283"/>
      </w:pPr>
      <w:r>
        <w:t xml:space="preserve"> </w:t>
      </w:r>
    </w:p>
    <w:p w14:paraId="5DA3238E" w14:textId="77777777" w:rsidR="00FB50A3" w:rsidRDefault="00FB50A3" w:rsidP="00FB50A3">
      <w:pPr>
        <w:numPr>
          <w:ilvl w:val="0"/>
          <w:numId w:val="43"/>
        </w:numPr>
        <w:spacing w:after="4" w:line="252" w:lineRule="auto"/>
        <w:ind w:hanging="283"/>
        <w:jc w:val="both"/>
      </w:pPr>
      <w:r>
        <w:t xml:space="preserve">Entrer au clavier cette configuration.  </w:t>
      </w:r>
    </w:p>
    <w:p w14:paraId="5697D8F3" w14:textId="77777777" w:rsidR="00FB50A3" w:rsidRDefault="00FB50A3" w:rsidP="00FB50A3">
      <w:pPr>
        <w:spacing w:after="71"/>
        <w:ind w:left="283"/>
      </w:pPr>
      <w:r>
        <w:t xml:space="preserve"> </w:t>
      </w:r>
    </w:p>
    <w:p w14:paraId="1A6ABE5E" w14:textId="77777777" w:rsidR="00FB50A3" w:rsidRDefault="00FB50A3" w:rsidP="00FB50A3">
      <w:pPr>
        <w:numPr>
          <w:ilvl w:val="0"/>
          <w:numId w:val="43"/>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0C15D8B2" w14:textId="77777777" w:rsidR="00FB50A3" w:rsidRDefault="00FB50A3" w:rsidP="00FB50A3">
      <w:pPr>
        <w:spacing w:after="0"/>
      </w:pPr>
      <w:r>
        <w:t xml:space="preserve"> </w:t>
      </w:r>
    </w:p>
    <w:p w14:paraId="3D26CF26" w14:textId="77777777" w:rsidR="00FB50A3" w:rsidRDefault="00FB50A3" w:rsidP="00FB50A3">
      <w:pPr>
        <w:ind w:left="-15" w:firstLine="283"/>
      </w:pPr>
      <w:r>
        <w:t xml:space="preserve">Le placement des batraciens sur le plateau est libre. Toutefois, l’application vérifiera qu’il y a autant de batraciens de chaque catégorie et que la configuration entrée n’est pas gagnante. Si ce n’est pas le cas, la configuration sera considérée comme invalide. </w:t>
      </w:r>
    </w:p>
    <w:p w14:paraId="14E5BE46" w14:textId="77777777" w:rsidR="00FB50A3" w:rsidRDefault="00FB50A3" w:rsidP="00FB50A3">
      <w:pPr>
        <w:spacing w:after="0"/>
        <w:ind w:left="283"/>
      </w:pPr>
      <w:r>
        <w:t xml:space="preserve"> </w:t>
      </w:r>
    </w:p>
    <w:p w14:paraId="4CC13242" w14:textId="77777777" w:rsidR="00FB50A3" w:rsidRDefault="00FB50A3" w:rsidP="00FB50A3">
      <w:pPr>
        <w:ind w:left="293"/>
      </w:pPr>
      <w:r>
        <w:t xml:space="preserve">Exemple de configuration initiale : </w:t>
      </w:r>
    </w:p>
    <w:p w14:paraId="2AB1FBF9" w14:textId="77777777" w:rsidR="00FB50A3" w:rsidRDefault="00FB50A3" w:rsidP="00FB50A3">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FB50A3" w14:paraId="65842AB1"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091C4BD0"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D952190"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D355139" w14:textId="77777777" w:rsidR="00FB50A3" w:rsidRDefault="00FB50A3" w:rsidP="00FB50A3">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179F597"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ECF5B53" w14:textId="77777777" w:rsidR="00FB50A3" w:rsidRDefault="00FB50A3" w:rsidP="00FB50A3">
            <w:pPr>
              <w:spacing w:line="259" w:lineRule="auto"/>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3EF6535" w14:textId="77777777" w:rsidR="00FB50A3" w:rsidRDefault="00FB50A3" w:rsidP="00FB50A3">
            <w:pPr>
              <w:spacing w:line="259" w:lineRule="auto"/>
              <w:ind w:right="14"/>
              <w:jc w:val="center"/>
            </w:pPr>
            <w:r>
              <w:rPr>
                <w:i/>
              </w:rPr>
              <w:t xml:space="preserve"> </w:t>
            </w:r>
          </w:p>
        </w:tc>
        <w:tc>
          <w:tcPr>
            <w:tcW w:w="569" w:type="dxa"/>
            <w:tcBorders>
              <w:top w:val="single" w:sz="6" w:space="0" w:color="000000"/>
              <w:left w:val="single" w:sz="6" w:space="0" w:color="000000"/>
              <w:bottom w:val="single" w:sz="6" w:space="0" w:color="000000"/>
              <w:right w:val="single" w:sz="6" w:space="0" w:color="000000"/>
            </w:tcBorders>
          </w:tcPr>
          <w:p w14:paraId="020A7055" w14:textId="77777777" w:rsidR="00FB50A3" w:rsidRDefault="00FB50A3" w:rsidP="00FB50A3">
            <w:pPr>
              <w:spacing w:line="259" w:lineRule="auto"/>
              <w:ind w:left="14"/>
            </w:pPr>
            <w:r>
              <w:rPr>
                <w:i/>
              </w:rPr>
              <w:t xml:space="preserve">C </w:t>
            </w:r>
          </w:p>
        </w:tc>
      </w:tr>
      <w:tr w:rsidR="00FB50A3" w14:paraId="48ACEC7D"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1A66C2E3"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34F4F3C"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49FA9A8" w14:textId="77777777" w:rsidR="00FB50A3" w:rsidRDefault="00FB50A3" w:rsidP="00FB50A3">
            <w:pPr>
              <w:spacing w:line="259" w:lineRule="auto"/>
              <w:ind w:left="2"/>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C3C6B6C"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4F1DC75"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DA3669E"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0A4ADD1" w14:textId="77777777" w:rsidR="00FB50A3" w:rsidRDefault="00FB50A3" w:rsidP="00FB50A3">
            <w:pPr>
              <w:spacing w:line="259" w:lineRule="auto"/>
              <w:ind w:right="17"/>
              <w:jc w:val="center"/>
            </w:pPr>
            <w:r>
              <w:t xml:space="preserve"> </w:t>
            </w:r>
          </w:p>
        </w:tc>
      </w:tr>
      <w:tr w:rsidR="00FB50A3" w14:paraId="4378FC32"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2CF94EC7"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35005A7"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FF5BDF2" w14:textId="77777777" w:rsidR="00FB50A3" w:rsidRDefault="00FB50A3" w:rsidP="00FB50A3">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184C481"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D736FAB" w14:textId="77777777" w:rsidR="00FB50A3" w:rsidRDefault="00FB50A3" w:rsidP="00FB50A3">
            <w:pPr>
              <w:spacing w:line="259" w:lineRule="auto"/>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08FAEB1"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32D7F49" w14:textId="77777777" w:rsidR="00FB50A3" w:rsidRDefault="00FB50A3" w:rsidP="00FB50A3">
            <w:pPr>
              <w:spacing w:line="259" w:lineRule="auto"/>
              <w:ind w:right="17"/>
              <w:jc w:val="center"/>
            </w:pPr>
            <w:r>
              <w:t xml:space="preserve"> </w:t>
            </w:r>
          </w:p>
        </w:tc>
      </w:tr>
      <w:tr w:rsidR="00FB50A3" w14:paraId="66336740"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136FDA7E"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51DBC76"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20D3C68C" w14:textId="77777777" w:rsidR="00FB50A3" w:rsidRDefault="00FB50A3" w:rsidP="00FB50A3">
            <w:pPr>
              <w:spacing w:line="259" w:lineRule="auto"/>
              <w:ind w:left="14"/>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774ADDE" w14:textId="77777777" w:rsidR="00FB50A3" w:rsidRDefault="00FB50A3" w:rsidP="00FB50A3">
            <w:pPr>
              <w:spacing w:line="259" w:lineRule="auto"/>
            </w:pPr>
            <w:r>
              <w:rPr>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523F02A7"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65594D0"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C3AC8BB" w14:textId="77777777" w:rsidR="00FB50A3" w:rsidRDefault="00FB50A3" w:rsidP="00FB50A3">
            <w:pPr>
              <w:spacing w:line="259" w:lineRule="auto"/>
              <w:ind w:left="7"/>
            </w:pPr>
            <w:r>
              <w:rPr>
                <w:b/>
                <w:i/>
              </w:rPr>
              <w:t xml:space="preserve">G </w:t>
            </w:r>
          </w:p>
        </w:tc>
      </w:tr>
      <w:tr w:rsidR="00FB50A3" w14:paraId="0F5AA3B2" w14:textId="77777777" w:rsidTr="00FB50A3">
        <w:trPr>
          <w:trHeight w:val="298"/>
        </w:trPr>
        <w:tc>
          <w:tcPr>
            <w:tcW w:w="566" w:type="dxa"/>
            <w:tcBorders>
              <w:top w:val="single" w:sz="6" w:space="0" w:color="000000"/>
              <w:left w:val="single" w:sz="6" w:space="0" w:color="000000"/>
              <w:bottom w:val="single" w:sz="6" w:space="0" w:color="000000"/>
              <w:right w:val="single" w:sz="6" w:space="0" w:color="000000"/>
            </w:tcBorders>
          </w:tcPr>
          <w:p w14:paraId="5D0D00BA" w14:textId="77777777" w:rsidR="00FB50A3" w:rsidRDefault="00FB50A3" w:rsidP="00FB50A3">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6E1D0C9" w14:textId="77777777" w:rsidR="00FB50A3" w:rsidRDefault="00FB50A3" w:rsidP="00FB50A3">
            <w:pPr>
              <w:spacing w:line="259" w:lineRule="auto"/>
              <w:ind w:left="2"/>
            </w:pPr>
            <w:r>
              <w:rPr>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0139A78" w14:textId="77777777" w:rsidR="00FB50A3" w:rsidRDefault="00FB50A3" w:rsidP="00FB50A3">
            <w:pPr>
              <w:spacing w:line="259" w:lineRule="auto"/>
              <w:ind w:left="14"/>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B19B333" w14:textId="77777777" w:rsidR="00FB50A3" w:rsidRDefault="00FB50A3" w:rsidP="00FB50A3">
            <w:pPr>
              <w:spacing w:line="259" w:lineRule="auto"/>
              <w:ind w:right="19"/>
              <w:jc w:val="center"/>
            </w:pPr>
            <w:r>
              <w:rPr>
                <w:i/>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3FCA1EB" w14:textId="77777777" w:rsidR="00FB50A3" w:rsidRDefault="00FB50A3" w:rsidP="00FB50A3">
            <w:pPr>
              <w:spacing w:line="259" w:lineRule="auto"/>
              <w:ind w:left="12"/>
            </w:pPr>
            <w:r>
              <w:rPr>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DDC678C" w14:textId="77777777" w:rsidR="00FB50A3" w:rsidRDefault="00FB50A3" w:rsidP="00FB50A3">
            <w:pPr>
              <w:spacing w:line="259" w:lineRule="auto"/>
              <w:ind w:left="14"/>
            </w:pPr>
            <w:r>
              <w:rPr>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7B7D4205" w14:textId="77777777" w:rsidR="00FB50A3" w:rsidRDefault="00FB50A3" w:rsidP="00FB50A3">
            <w:pPr>
              <w:spacing w:line="259" w:lineRule="auto"/>
              <w:ind w:right="17"/>
              <w:jc w:val="center"/>
            </w:pPr>
            <w:r>
              <w:t xml:space="preserve"> </w:t>
            </w:r>
          </w:p>
        </w:tc>
      </w:tr>
    </w:tbl>
    <w:p w14:paraId="23468A1B" w14:textId="77777777" w:rsidR="00FB50A3" w:rsidRDefault="00FB50A3" w:rsidP="00FB50A3">
      <w:pPr>
        <w:spacing w:after="0"/>
        <w:ind w:left="283"/>
      </w:pPr>
      <w:r>
        <w:t xml:space="preserve"> </w:t>
      </w:r>
    </w:p>
    <w:p w14:paraId="642CE840" w14:textId="77777777" w:rsidR="00FB50A3" w:rsidRDefault="00FB50A3" w:rsidP="00FB50A3">
      <w:pPr>
        <w:spacing w:after="0"/>
        <w:ind w:left="283"/>
      </w:pPr>
      <w:r>
        <w:t xml:space="preserve"> </w:t>
      </w:r>
    </w:p>
    <w:p w14:paraId="29D6D32A" w14:textId="77777777" w:rsidR="00FB50A3" w:rsidRDefault="00FB50A3" w:rsidP="00FB50A3">
      <w:pPr>
        <w:spacing w:after="36"/>
        <w:ind w:left="-15" w:firstLine="283"/>
      </w:pPr>
      <w:r>
        <w:t xml:space="preserve">Les configurations préétablies devront être stockées en mémoire permanente (On utilisera un fichier texte pour stocker les configurations préétablies) afin d’être retrouvées lors du prochain lancement de l’application. </w:t>
      </w:r>
    </w:p>
    <w:p w14:paraId="2BD0D5AD" w14:textId="77777777" w:rsidR="00960922" w:rsidRDefault="00960922" w:rsidP="00FB50A3">
      <w:pPr>
        <w:spacing w:after="36"/>
        <w:ind w:left="-15" w:firstLine="283"/>
      </w:pPr>
    </w:p>
    <w:p w14:paraId="28F2CCE3" w14:textId="77777777" w:rsidR="00FB50A3" w:rsidRDefault="00FB50A3" w:rsidP="00960922">
      <w:pPr>
        <w:pStyle w:val="Titre3"/>
      </w:pPr>
      <w:r>
        <w:t xml:space="preserve"> </w:t>
      </w:r>
      <w:bookmarkStart w:id="10" w:name="_Toc10028188"/>
      <w:r>
        <w:t>L’IA</w:t>
      </w:r>
      <w:bookmarkEnd w:id="10"/>
      <w:r>
        <w:t> </w:t>
      </w:r>
    </w:p>
    <w:p w14:paraId="7EA4D63D" w14:textId="4D817721" w:rsidR="00960922" w:rsidRDefault="00FB50A3" w:rsidP="00FB50A3">
      <w:r>
        <w:t>Un joueur pourra affronter une IA en 1 contre 1, cette IA devra réaliser des taches les plus simple :</w:t>
      </w:r>
    </w:p>
    <w:p w14:paraId="0556013F" w14:textId="77777777" w:rsidR="00FB50A3" w:rsidRDefault="00FB50A3" w:rsidP="00FB50A3">
      <w:pPr>
        <w:pStyle w:val="Paragraphedeliste"/>
        <w:numPr>
          <w:ilvl w:val="0"/>
          <w:numId w:val="48"/>
        </w:numPr>
        <w:spacing w:after="4" w:line="252" w:lineRule="auto"/>
        <w:jc w:val="both"/>
      </w:pPr>
      <w:r>
        <w:t>Déterminer où se situe ses pions</w:t>
      </w:r>
    </w:p>
    <w:p w14:paraId="4F7A8688" w14:textId="77777777" w:rsidR="00FB50A3" w:rsidRDefault="00FB50A3" w:rsidP="00FB50A3">
      <w:pPr>
        <w:pStyle w:val="Paragraphedeliste"/>
        <w:numPr>
          <w:ilvl w:val="0"/>
          <w:numId w:val="48"/>
        </w:numPr>
        <w:spacing w:after="4" w:line="252" w:lineRule="auto"/>
        <w:jc w:val="both"/>
      </w:pPr>
      <w:r>
        <w:t>Déterminer les cases vide autour d’un pion</w:t>
      </w:r>
    </w:p>
    <w:p w14:paraId="3CE3525A" w14:textId="1DA13BD7" w:rsidR="00FB50A3" w:rsidRDefault="00FB50A3" w:rsidP="00FB50A3">
      <w:pPr>
        <w:pStyle w:val="Paragraphedeliste"/>
        <w:numPr>
          <w:ilvl w:val="0"/>
          <w:numId w:val="48"/>
        </w:numPr>
        <w:spacing w:after="4" w:line="252" w:lineRule="auto"/>
        <w:jc w:val="both"/>
      </w:pPr>
      <w:r>
        <w:t xml:space="preserve">Avancer le pion sur une case vide </w:t>
      </w:r>
    </w:p>
    <w:p w14:paraId="77DB0868" w14:textId="77777777" w:rsidR="00FB50A3" w:rsidRDefault="00FB50A3" w:rsidP="00FB50A3">
      <w:r>
        <w:t>Il y aura une IA simplifier</w:t>
      </w:r>
    </w:p>
    <w:p w14:paraId="28DE6316" w14:textId="77777777" w:rsidR="00FB50A3" w:rsidRDefault="00FB50A3" w:rsidP="00FB50A3">
      <w:pPr>
        <w:pStyle w:val="Paragraphedeliste"/>
        <w:numPr>
          <w:ilvl w:val="0"/>
          <w:numId w:val="48"/>
        </w:numPr>
        <w:spacing w:after="4" w:line="252" w:lineRule="auto"/>
        <w:jc w:val="both"/>
      </w:pPr>
      <w:r>
        <w:t>Facile : IA réalisant les taches simple vue au-dessus de façons aléatoires.</w:t>
      </w:r>
    </w:p>
    <w:p w14:paraId="768C0CA5" w14:textId="77777777" w:rsidR="00FB50A3" w:rsidRDefault="00FB50A3" w:rsidP="00FB50A3">
      <w:r>
        <w:t>Optionnelle :</w:t>
      </w:r>
    </w:p>
    <w:p w14:paraId="7BA218E0" w14:textId="7CCA0AB4" w:rsidR="00FB50A3" w:rsidRDefault="00FB50A3" w:rsidP="00FB50A3">
      <w:pPr>
        <w:pStyle w:val="Paragraphedeliste"/>
        <w:numPr>
          <w:ilvl w:val="0"/>
          <w:numId w:val="48"/>
        </w:numPr>
        <w:spacing w:after="4" w:line="252" w:lineRule="auto"/>
        <w:jc w:val="both"/>
      </w:pPr>
      <w:r>
        <w:t>Moyenne : IA réalisant les taches simple vue au-dessus de façon moins aléatoires.</w:t>
      </w:r>
    </w:p>
    <w:p w14:paraId="14A147C8" w14:textId="77777777" w:rsidR="00FB50A3" w:rsidRDefault="00FB50A3" w:rsidP="00960922">
      <w:pPr>
        <w:pStyle w:val="Titre3"/>
      </w:pPr>
      <w:bookmarkStart w:id="11" w:name="_Toc10028189"/>
      <w:r>
        <w:t>Remarque</w:t>
      </w:r>
      <w:bookmarkEnd w:id="11"/>
    </w:p>
    <w:p w14:paraId="396ED2E9" w14:textId="6378A7B4" w:rsidR="00D8642F" w:rsidRDefault="00FB50A3" w:rsidP="003928BD">
      <w:pPr>
        <w:ind w:left="-15" w:firstLine="283"/>
      </w:pPr>
      <w:r>
        <w:t xml:space="preserve">L’application fonctionnera en mode console ou bien sera dotée d’une interface graphique, au choix du groupe réalisant le projet. </w:t>
      </w:r>
    </w:p>
    <w:p w14:paraId="26C69AB4" w14:textId="77777777" w:rsidR="003928BD" w:rsidRPr="00300A9E" w:rsidRDefault="003928BD" w:rsidP="003928BD">
      <w:pPr>
        <w:ind w:left="-15" w:firstLine="283"/>
      </w:pPr>
    </w:p>
    <w:p w14:paraId="2640D462" w14:textId="06863E41" w:rsidR="00F86B50" w:rsidRDefault="00F86B50" w:rsidP="00F86B50">
      <w:pPr>
        <w:pStyle w:val="Titre2"/>
      </w:pPr>
      <w:bookmarkStart w:id="12" w:name="_Toc10028190"/>
      <w:r>
        <w:t>Charte du projet</w:t>
      </w:r>
      <w:bookmarkEnd w:id="12"/>
    </w:p>
    <w:p w14:paraId="41599C28" w14:textId="1F905CCA" w:rsidR="00D8642F" w:rsidRPr="00D8642F" w:rsidRDefault="00BC31F7" w:rsidP="00D8642F">
      <w:pPr>
        <w:pStyle w:val="Titre3"/>
      </w:pPr>
      <w:bookmarkStart w:id="13" w:name="_Toc10028191"/>
      <w:r>
        <w:t>Objectif du projet</w:t>
      </w:r>
      <w:bookmarkEnd w:id="13"/>
    </w:p>
    <w:p w14:paraId="00753D3D" w14:textId="38E0C04C" w:rsidR="00960922" w:rsidRPr="00511774" w:rsidRDefault="00511774" w:rsidP="00511774">
      <w:r>
        <w:t>L’objectif de ce projet sera la réalisation d’un jeu vidéo « Grenouille et crapaud » avec une interface.</w:t>
      </w:r>
    </w:p>
    <w:p w14:paraId="170133E7" w14:textId="088D7D64" w:rsidR="00D8642F" w:rsidRPr="00D8642F" w:rsidRDefault="00BC31F7" w:rsidP="00D8642F">
      <w:pPr>
        <w:pStyle w:val="Titre3"/>
      </w:pPr>
      <w:bookmarkStart w:id="14" w:name="_Toc10028192"/>
      <w:r>
        <w:t>Périmètre du projet</w:t>
      </w:r>
      <w:bookmarkEnd w:id="14"/>
    </w:p>
    <w:p w14:paraId="76A230BA" w14:textId="77777777" w:rsidR="00DF7452" w:rsidRDefault="00DF7452" w:rsidP="00DF7452">
      <w:r>
        <w:t>Les périmètres du projet sont :</w:t>
      </w:r>
    </w:p>
    <w:p w14:paraId="4734558B" w14:textId="77777777" w:rsidR="00DF7452" w:rsidRDefault="00DF7452" w:rsidP="00DF7452">
      <w:pPr>
        <w:pStyle w:val="Paragraphedeliste"/>
        <w:numPr>
          <w:ilvl w:val="0"/>
          <w:numId w:val="8"/>
        </w:numPr>
      </w:pPr>
      <w:r>
        <w:t>Gestion des Pions et des plateaux.</w:t>
      </w:r>
    </w:p>
    <w:p w14:paraId="3DC286A5" w14:textId="77777777" w:rsidR="00DF7452" w:rsidRDefault="00DF7452" w:rsidP="00DF7452">
      <w:pPr>
        <w:pStyle w:val="Paragraphedeliste"/>
        <w:numPr>
          <w:ilvl w:val="0"/>
          <w:numId w:val="8"/>
        </w:numPr>
      </w:pPr>
      <w:r>
        <w:t>Sauvegarde des données du jeu dans un plateau.</w:t>
      </w:r>
    </w:p>
    <w:p w14:paraId="6AB436EA" w14:textId="77777777" w:rsidR="00DF7452" w:rsidRDefault="00DF7452" w:rsidP="00DF7452">
      <w:pPr>
        <w:pStyle w:val="Paragraphedeliste"/>
        <w:numPr>
          <w:ilvl w:val="0"/>
          <w:numId w:val="8"/>
        </w:numPr>
      </w:pPr>
      <w:r>
        <w:t>Création d’une IA.</w:t>
      </w:r>
    </w:p>
    <w:p w14:paraId="1AC6F967" w14:textId="3CFF964C" w:rsidR="00960922" w:rsidRPr="00DF7452" w:rsidRDefault="00DF7452" w:rsidP="003928BD">
      <w:pPr>
        <w:pStyle w:val="Paragraphedeliste"/>
        <w:numPr>
          <w:ilvl w:val="0"/>
          <w:numId w:val="8"/>
        </w:numPr>
      </w:pPr>
      <w:r>
        <w:t>Création d’une interface.</w:t>
      </w:r>
    </w:p>
    <w:p w14:paraId="04F81DAE" w14:textId="47229BCE" w:rsidR="00D8642F" w:rsidRPr="00D8642F" w:rsidRDefault="00BC31F7" w:rsidP="00D8642F">
      <w:pPr>
        <w:pStyle w:val="Titre3"/>
      </w:pPr>
      <w:bookmarkStart w:id="15" w:name="_Toc10028193"/>
      <w:r>
        <w:t>Demandes hors périmètre</w:t>
      </w:r>
      <w:bookmarkEnd w:id="15"/>
    </w:p>
    <w:p w14:paraId="544C9F93" w14:textId="77777777" w:rsidR="00DF7452" w:rsidRDefault="00DF7452" w:rsidP="00DF7452">
      <w:r>
        <w:t xml:space="preserve">Les demandes hors périmètre sont : </w:t>
      </w:r>
    </w:p>
    <w:p w14:paraId="1A92A106" w14:textId="77777777" w:rsidR="00DF7452" w:rsidRDefault="00DF7452" w:rsidP="00DF7452">
      <w:pPr>
        <w:pStyle w:val="Paragraphedeliste"/>
        <w:numPr>
          <w:ilvl w:val="0"/>
          <w:numId w:val="8"/>
        </w:numPr>
      </w:pPr>
      <w:r>
        <w:t>Création d’un compteur pour le nombre de déplacement dans le casse-tête.</w:t>
      </w:r>
    </w:p>
    <w:p w14:paraId="00FA60EC" w14:textId="73F27E36" w:rsidR="00960922" w:rsidRPr="00DF7452" w:rsidRDefault="00DF7452" w:rsidP="00960922">
      <w:pPr>
        <w:pStyle w:val="Paragraphedeliste"/>
        <w:numPr>
          <w:ilvl w:val="0"/>
          <w:numId w:val="8"/>
        </w:numPr>
      </w:pPr>
      <w:r>
        <w:t>Création de plusieurs niveaux d’IA.</w:t>
      </w:r>
    </w:p>
    <w:p w14:paraId="720C76C5" w14:textId="694E296C" w:rsidR="00D8642F" w:rsidRPr="00D8642F" w:rsidRDefault="00BC31F7" w:rsidP="00D8642F">
      <w:pPr>
        <w:pStyle w:val="Titre3"/>
      </w:pPr>
      <w:bookmarkStart w:id="16" w:name="_Toc10028194"/>
      <w:r>
        <w:t>Principaux livrable</w:t>
      </w:r>
      <w:bookmarkEnd w:id="16"/>
    </w:p>
    <w:p w14:paraId="20B0DB48" w14:textId="77777777" w:rsidR="006647B3" w:rsidRDefault="006647B3" w:rsidP="006647B3">
      <w:r>
        <w:t>1</w:t>
      </w:r>
      <w:r w:rsidRPr="00D00B2E">
        <w:rPr>
          <w:vertAlign w:val="superscript"/>
        </w:rPr>
        <w:t>er</w:t>
      </w:r>
      <w:r>
        <w:t xml:space="preserve"> Livrable :</w:t>
      </w:r>
    </w:p>
    <w:p w14:paraId="3BD92343" w14:textId="6BC8BE13" w:rsidR="006647B3" w:rsidRDefault="006647B3" w:rsidP="006647B3">
      <w:pPr>
        <w:ind w:left="708"/>
      </w:pPr>
      <w:r>
        <w:t>Premier aperçu d’un jeu fonctionnel permettant de jouer contre un joueur</w:t>
      </w:r>
      <w:r w:rsidR="00050984">
        <w:t>,</w:t>
      </w:r>
      <w:r>
        <w:t xml:space="preserve"> mais aussi en casse-tête.</w:t>
      </w:r>
    </w:p>
    <w:p w14:paraId="142AA479" w14:textId="36202910" w:rsidR="006647B3" w:rsidRDefault="006647B3" w:rsidP="006647B3">
      <w:pPr>
        <w:ind w:left="708"/>
      </w:pPr>
      <w:r>
        <w:t>Premier aperçu de l’interface fonctionnelle</w:t>
      </w:r>
      <w:r w:rsidR="00050984">
        <w:t xml:space="preserve">, </w:t>
      </w:r>
      <w:r>
        <w:t>mais qui n’est pas li</w:t>
      </w:r>
      <w:r w:rsidR="00050984">
        <w:t>é</w:t>
      </w:r>
      <w:r>
        <w:t xml:space="preserve"> avec le code.</w:t>
      </w:r>
    </w:p>
    <w:p w14:paraId="42F47559" w14:textId="77777777" w:rsidR="006647B3" w:rsidRDefault="006647B3" w:rsidP="006647B3">
      <w:r>
        <w:t>2</w:t>
      </w:r>
      <w:r>
        <w:rPr>
          <w:vertAlign w:val="superscript"/>
        </w:rPr>
        <w:t xml:space="preserve">eme </w:t>
      </w:r>
      <w:r>
        <w:t xml:space="preserve">Livrable : </w:t>
      </w:r>
    </w:p>
    <w:p w14:paraId="3746A46F" w14:textId="77777777" w:rsidR="006647B3" w:rsidRDefault="006647B3" w:rsidP="006647B3">
      <w:pPr>
        <w:ind w:left="708"/>
      </w:pPr>
      <w:r>
        <w:t>Premier aperçu du jeu et de l’interface ensemble.</w:t>
      </w:r>
    </w:p>
    <w:p w14:paraId="2C1F0CA5" w14:textId="77777777" w:rsidR="006647B3" w:rsidRDefault="006647B3" w:rsidP="006647B3">
      <w:pPr>
        <w:ind w:left="708"/>
      </w:pPr>
      <w:r>
        <w:t>Possibilité de jouer contre une IA très facile à battre.</w:t>
      </w:r>
    </w:p>
    <w:p w14:paraId="3E34D302" w14:textId="77777777" w:rsidR="006647B3" w:rsidRDefault="006647B3" w:rsidP="006647B3">
      <w:pPr>
        <w:ind w:left="708"/>
      </w:pPr>
      <w:r>
        <w:t>Possibilité de sauvegarder une configuration</w:t>
      </w:r>
    </w:p>
    <w:p w14:paraId="02F8DFDD" w14:textId="63E7993D" w:rsidR="006647B3" w:rsidRDefault="006647B3" w:rsidP="00871B7D">
      <w:pPr>
        <w:ind w:left="708"/>
      </w:pPr>
      <w:r>
        <w:t xml:space="preserve">Apparition d’un nombre de coups dans le </w:t>
      </w:r>
      <w:r w:rsidR="00FE1260">
        <w:t>casse-tête</w:t>
      </w:r>
    </w:p>
    <w:p w14:paraId="46EEB53E" w14:textId="3669A036" w:rsidR="00050984" w:rsidRDefault="00050984" w:rsidP="00050984">
      <w:r>
        <w:t>3</w:t>
      </w:r>
      <w:r w:rsidRPr="00050984">
        <w:rPr>
          <w:vertAlign w:val="superscript"/>
        </w:rPr>
        <w:t>e</w:t>
      </w:r>
      <w:r>
        <w:rPr>
          <w:vertAlign w:val="superscript"/>
        </w:rPr>
        <w:t>me</w:t>
      </w:r>
      <w:r>
        <w:t xml:space="preserve"> Livrable :</w:t>
      </w:r>
    </w:p>
    <w:p w14:paraId="4201AD9F" w14:textId="59F35E1E" w:rsidR="00960922" w:rsidRPr="00FA5FD1" w:rsidRDefault="00050984" w:rsidP="003928BD">
      <w:pPr>
        <w:ind w:left="708"/>
      </w:pPr>
      <w:r>
        <w:t>Application finale du jeu vidéo</w:t>
      </w:r>
    </w:p>
    <w:p w14:paraId="0F58CFBD" w14:textId="117EB5AC" w:rsidR="00D8642F" w:rsidRPr="00D8642F" w:rsidRDefault="00BC31F7" w:rsidP="00D8642F">
      <w:pPr>
        <w:pStyle w:val="Titre3"/>
      </w:pPr>
      <w:bookmarkStart w:id="17" w:name="_Toc10028195"/>
      <w:r>
        <w:t>Acteur du projet : équipe MOE, MOA, contrôle qualité</w:t>
      </w:r>
      <w:bookmarkEnd w:id="17"/>
    </w:p>
    <w:p w14:paraId="76C8EDF5" w14:textId="49B637CC" w:rsidR="00393A2F" w:rsidRDefault="00BE7A14" w:rsidP="00393A2F">
      <w:bookmarkStart w:id="18" w:name="_Hlk8683161"/>
      <w:r>
        <w:t>Les différentes équipes dans le projet :</w:t>
      </w:r>
    </w:p>
    <w:p w14:paraId="6E877662" w14:textId="3185A111" w:rsidR="00BE7A14" w:rsidRDefault="00BE7A14" w:rsidP="00393A2F">
      <w:r>
        <w:t>L’équipe MOE :</w:t>
      </w:r>
    </w:p>
    <w:p w14:paraId="1FBA7C7F" w14:textId="2B721965" w:rsidR="00BE7A14" w:rsidRDefault="00BE7A14" w:rsidP="00BE7A14">
      <w:pPr>
        <w:pStyle w:val="Paragraphedeliste"/>
        <w:numPr>
          <w:ilvl w:val="0"/>
          <w:numId w:val="8"/>
        </w:numPr>
      </w:pPr>
      <w:r>
        <w:t xml:space="preserve">Mael Le </w:t>
      </w:r>
      <w:proofErr w:type="spellStart"/>
      <w:r w:rsidR="00582547">
        <w:t>F</w:t>
      </w:r>
      <w:r>
        <w:t>olgoc</w:t>
      </w:r>
      <w:proofErr w:type="spellEnd"/>
      <w:r>
        <w:t xml:space="preserve"> </w:t>
      </w:r>
      <w:r w:rsidR="00582547">
        <w:t>P</w:t>
      </w:r>
      <w:r>
        <w:t>ontis</w:t>
      </w:r>
    </w:p>
    <w:p w14:paraId="34856AD7" w14:textId="61EB6A2E" w:rsidR="00BE7A14" w:rsidRDefault="00BE7A14" w:rsidP="00BE7A14">
      <w:pPr>
        <w:pStyle w:val="Paragraphedeliste"/>
        <w:numPr>
          <w:ilvl w:val="0"/>
          <w:numId w:val="8"/>
        </w:numPr>
      </w:pPr>
      <w:r>
        <w:t>Pie</w:t>
      </w:r>
      <w:r w:rsidR="00582547">
        <w:t>r</w:t>
      </w:r>
      <w:r>
        <w:t>re</w:t>
      </w:r>
      <w:r w:rsidR="00582547">
        <w:t>-M</w:t>
      </w:r>
      <w:r>
        <w:t>arie Combalbert</w:t>
      </w:r>
      <w:r w:rsidR="004E5BD1">
        <w:t xml:space="preserve"> (Gestionnaire de configuration)</w:t>
      </w:r>
    </w:p>
    <w:p w14:paraId="15AFB5A2" w14:textId="710F5685" w:rsidR="00BE7A14" w:rsidRDefault="00BE7A14" w:rsidP="00BE7A14">
      <w:pPr>
        <w:pStyle w:val="Paragraphedeliste"/>
        <w:numPr>
          <w:ilvl w:val="0"/>
          <w:numId w:val="8"/>
        </w:numPr>
      </w:pPr>
      <w:r>
        <w:t>Yoan Guiraud</w:t>
      </w:r>
      <w:r w:rsidR="004E5BD1">
        <w:t xml:space="preserve"> (secrétaire)</w:t>
      </w:r>
    </w:p>
    <w:p w14:paraId="4A39E6F1" w14:textId="57D1BDA9" w:rsidR="00BE7A14" w:rsidRDefault="00BE7A14" w:rsidP="00BE7A14">
      <w:pPr>
        <w:pStyle w:val="Paragraphedeliste"/>
        <w:numPr>
          <w:ilvl w:val="0"/>
          <w:numId w:val="8"/>
        </w:numPr>
      </w:pPr>
      <w:r>
        <w:t>Yanis Delmas</w:t>
      </w:r>
      <w:r w:rsidR="004E5BD1">
        <w:t xml:space="preserve"> (Chef de projet)</w:t>
      </w:r>
    </w:p>
    <w:p w14:paraId="783AEFE3" w14:textId="6A16361F" w:rsidR="00BE7A14" w:rsidRDefault="00BE7A14" w:rsidP="00BE7A14">
      <w:r>
        <w:t>L’équipe MOA :</w:t>
      </w:r>
    </w:p>
    <w:p w14:paraId="71273B98" w14:textId="5FEBC17A" w:rsidR="00BE7A14" w:rsidRDefault="00BE7A14" w:rsidP="00BE7A14">
      <w:pPr>
        <w:pStyle w:val="Paragraphedeliste"/>
        <w:numPr>
          <w:ilvl w:val="0"/>
          <w:numId w:val="8"/>
        </w:numPr>
      </w:pPr>
      <w:r>
        <w:t>Corinne Servi</w:t>
      </w:r>
      <w:r w:rsidR="00582547">
        <w:t>è</w:t>
      </w:r>
      <w:r>
        <w:t>res</w:t>
      </w:r>
    </w:p>
    <w:p w14:paraId="33E7BCD9" w14:textId="59CAF642" w:rsidR="00BE7A14" w:rsidRDefault="00BE7A14" w:rsidP="00BE7A14">
      <w:r>
        <w:t>Contrôle qualité :</w:t>
      </w:r>
    </w:p>
    <w:p w14:paraId="00084F03" w14:textId="49EE6707" w:rsidR="00960922" w:rsidRDefault="004E5BD1" w:rsidP="003928BD">
      <w:pPr>
        <w:pStyle w:val="Paragraphedeliste"/>
        <w:numPr>
          <w:ilvl w:val="0"/>
          <w:numId w:val="8"/>
        </w:numPr>
      </w:pPr>
      <w:r>
        <w:t xml:space="preserve">Mael Le </w:t>
      </w:r>
      <w:proofErr w:type="spellStart"/>
      <w:r w:rsidR="00582547">
        <w:t>F</w:t>
      </w:r>
      <w:r>
        <w:t>olgoc</w:t>
      </w:r>
      <w:proofErr w:type="spellEnd"/>
      <w:r w:rsidR="00582547">
        <w:t xml:space="preserve"> P</w:t>
      </w:r>
      <w:r>
        <w:t>ontis</w:t>
      </w:r>
    </w:p>
    <w:p w14:paraId="1D53F1EF" w14:textId="5472B7FB" w:rsidR="00D8642F" w:rsidRPr="00D8642F" w:rsidRDefault="00BC31F7" w:rsidP="00D8642F">
      <w:pPr>
        <w:pStyle w:val="Titre3"/>
      </w:pPr>
      <w:bookmarkStart w:id="19" w:name="_Toc10028196"/>
      <w:bookmarkEnd w:id="18"/>
      <w:r>
        <w:t>Condition d’acceptation : exigences, contraintes, qualité, critères et mesures</w:t>
      </w:r>
      <w:bookmarkEnd w:id="19"/>
    </w:p>
    <w:p w14:paraId="069C5588" w14:textId="5FC1C376" w:rsidR="00871B7D" w:rsidRDefault="00871B7D" w:rsidP="00871B7D">
      <w:r>
        <w:t>Nos exigences sont :</w:t>
      </w:r>
    </w:p>
    <w:p w14:paraId="27746F71" w14:textId="5DEA52A2" w:rsidR="00871B7D" w:rsidRDefault="00871B7D" w:rsidP="00871B7D">
      <w:pPr>
        <w:pStyle w:val="Paragraphedeliste"/>
        <w:numPr>
          <w:ilvl w:val="0"/>
          <w:numId w:val="8"/>
        </w:numPr>
      </w:pPr>
      <w:r>
        <w:t>Une application fonctionnelle.</w:t>
      </w:r>
    </w:p>
    <w:p w14:paraId="1522FC94" w14:textId="25F0264E" w:rsidR="00871B7D" w:rsidRDefault="00871B7D" w:rsidP="00871B7D">
      <w:pPr>
        <w:pStyle w:val="Paragraphedeliste"/>
        <w:numPr>
          <w:ilvl w:val="0"/>
          <w:numId w:val="8"/>
        </w:numPr>
      </w:pPr>
      <w:r>
        <w:t>Un code bien commenté.</w:t>
      </w:r>
    </w:p>
    <w:p w14:paraId="08FA3E8E" w14:textId="5EEB6245" w:rsidR="00871B7D" w:rsidRDefault="00871B7D" w:rsidP="00871B7D">
      <w:pPr>
        <w:pStyle w:val="Paragraphedeliste"/>
        <w:numPr>
          <w:ilvl w:val="0"/>
          <w:numId w:val="8"/>
        </w:numPr>
      </w:pPr>
      <w:r>
        <w:t>Des tests bien réalisé</w:t>
      </w:r>
      <w:r w:rsidR="00050984">
        <w:t>s</w:t>
      </w:r>
      <w:r>
        <w:t>.</w:t>
      </w:r>
    </w:p>
    <w:p w14:paraId="7213956B" w14:textId="132010E0" w:rsidR="00871B7D" w:rsidRDefault="00871B7D" w:rsidP="00871B7D">
      <w:pPr>
        <w:pStyle w:val="Paragraphedeliste"/>
        <w:numPr>
          <w:ilvl w:val="0"/>
          <w:numId w:val="8"/>
        </w:numPr>
      </w:pPr>
      <w:r>
        <w:t>Les conventions respectées.</w:t>
      </w:r>
    </w:p>
    <w:p w14:paraId="318C9B63" w14:textId="0B3B2415" w:rsidR="00871B7D" w:rsidRDefault="00871B7D" w:rsidP="00871B7D">
      <w:r>
        <w:t>Nos contraintes sont :</w:t>
      </w:r>
    </w:p>
    <w:p w14:paraId="76E3F173" w14:textId="11387389" w:rsidR="00871B7D" w:rsidRDefault="00871B7D" w:rsidP="00871B7D">
      <w:pPr>
        <w:pStyle w:val="Paragraphedeliste"/>
        <w:numPr>
          <w:ilvl w:val="0"/>
          <w:numId w:val="8"/>
        </w:numPr>
      </w:pPr>
      <w:r>
        <w:t>Avoir des commentaires précis.</w:t>
      </w:r>
    </w:p>
    <w:p w14:paraId="3C0F29DC" w14:textId="66828145" w:rsidR="00871B7D" w:rsidRDefault="00871B7D" w:rsidP="00871B7D">
      <w:pPr>
        <w:pStyle w:val="Paragraphedeliste"/>
        <w:numPr>
          <w:ilvl w:val="0"/>
          <w:numId w:val="8"/>
        </w:numPr>
      </w:pPr>
      <w:r>
        <w:t>Surveillance des conventions sur nos codes.</w:t>
      </w:r>
    </w:p>
    <w:p w14:paraId="37A61A45" w14:textId="4795F056" w:rsidR="00871B7D" w:rsidRDefault="00871B7D" w:rsidP="00871B7D">
      <w:r>
        <w:t>Les critères sont :</w:t>
      </w:r>
    </w:p>
    <w:p w14:paraId="5E31F7CB" w14:textId="34C48945" w:rsidR="00871B7D" w:rsidRDefault="00871B7D" w:rsidP="00871B7D">
      <w:pPr>
        <w:pStyle w:val="Paragraphedeliste"/>
        <w:numPr>
          <w:ilvl w:val="0"/>
          <w:numId w:val="8"/>
        </w:numPr>
      </w:pPr>
      <w:r>
        <w:t>Respecte des conventions de java (</w:t>
      </w:r>
      <w:r w:rsidR="001B7CC9">
        <w:t>Packages, Classes, Variables, Constants, …)</w:t>
      </w:r>
    </w:p>
    <w:p w14:paraId="2F81F502" w14:textId="77777777" w:rsidR="001B7CC9" w:rsidRDefault="001B7CC9" w:rsidP="00871B7D">
      <w:pPr>
        <w:pStyle w:val="Paragraphedeliste"/>
        <w:numPr>
          <w:ilvl w:val="0"/>
          <w:numId w:val="8"/>
        </w:numPr>
      </w:pPr>
      <w:r>
        <w:t xml:space="preserve">Création d’une </w:t>
      </w:r>
      <w:proofErr w:type="spellStart"/>
      <w:r>
        <w:t>javadoc</w:t>
      </w:r>
      <w:proofErr w:type="spellEnd"/>
      <w:r>
        <w:t>.</w:t>
      </w:r>
    </w:p>
    <w:p w14:paraId="325FF750" w14:textId="4E772D16" w:rsidR="001B7CC9" w:rsidRDefault="001B7CC9" w:rsidP="00871B7D">
      <w:pPr>
        <w:pStyle w:val="Paragraphedeliste"/>
        <w:numPr>
          <w:ilvl w:val="0"/>
          <w:numId w:val="8"/>
        </w:numPr>
      </w:pPr>
      <w:r>
        <w:t>Création d’un jeu de test essayant de gérer le plus de problèmes</w:t>
      </w:r>
    </w:p>
    <w:p w14:paraId="0B0060D7" w14:textId="77777777" w:rsidR="001B7CC9" w:rsidRDefault="001B7CC9" w:rsidP="001B7CC9">
      <w:r>
        <w:t>Les mesures :</w:t>
      </w:r>
    </w:p>
    <w:p w14:paraId="773DEAF6" w14:textId="71E84D04" w:rsidR="001B7CC9" w:rsidRDefault="001B7CC9" w:rsidP="001B7CC9">
      <w:pPr>
        <w:pStyle w:val="Paragraphedeliste"/>
        <w:numPr>
          <w:ilvl w:val="0"/>
          <w:numId w:val="8"/>
        </w:numPr>
      </w:pPr>
      <w:r>
        <w:t>Une vérification des conventions par le Contrôle de qualité avec l’aide d’éclipse et de ces connaissances, mais juste avant il doit y avoir une vérification du code par le programmeur.</w:t>
      </w:r>
    </w:p>
    <w:p w14:paraId="4393EA70" w14:textId="77DF7761" w:rsidR="001B7CC9" w:rsidRDefault="001B7CC9" w:rsidP="001B7CC9">
      <w:pPr>
        <w:pStyle w:val="Paragraphedeliste"/>
        <w:numPr>
          <w:ilvl w:val="0"/>
          <w:numId w:val="8"/>
        </w:numPr>
      </w:pPr>
      <w:r>
        <w:t xml:space="preserve">Vérification par le Contrôle de qualité </w:t>
      </w:r>
      <w:r w:rsidR="009775FF">
        <w:t>des tests</w:t>
      </w:r>
      <w:r>
        <w:t xml:space="preserve"> et des </w:t>
      </w:r>
      <w:proofErr w:type="spellStart"/>
      <w:r>
        <w:t>javadoc</w:t>
      </w:r>
      <w:r w:rsidR="00050984">
        <w:t>s</w:t>
      </w:r>
      <w:proofErr w:type="spellEnd"/>
      <w:r>
        <w:t xml:space="preserve"> avec le programmeur pour trouver des erreurs ou des améliorations.</w:t>
      </w:r>
    </w:p>
    <w:p w14:paraId="0DD54B48" w14:textId="63F0F441" w:rsidR="00960922" w:rsidRPr="00871B7D" w:rsidRDefault="001B7CC9" w:rsidP="003928BD">
      <w:pPr>
        <w:pStyle w:val="Paragraphedeliste"/>
        <w:numPr>
          <w:ilvl w:val="0"/>
          <w:numId w:val="8"/>
        </w:numPr>
      </w:pPr>
      <w:r>
        <w:t xml:space="preserve">Chaque programmeur doit revérifier si son code est pertinent et le plus optimisé, le contrôle de qualité peut vérifier. Le contrôle de qualité </w:t>
      </w:r>
      <w:r w:rsidR="009775FF">
        <w:t>peut alors vérifier un code s’il y a des doutes sur une partie du code.</w:t>
      </w:r>
    </w:p>
    <w:p w14:paraId="007E4D9F" w14:textId="1C6A25F1" w:rsidR="00D8642F" w:rsidRPr="00D8642F" w:rsidRDefault="00AB2579" w:rsidP="00D8642F">
      <w:pPr>
        <w:pStyle w:val="Titre3"/>
      </w:pPr>
      <w:bookmarkStart w:id="20" w:name="_Toc10028197"/>
      <w:r w:rsidRPr="0034558A">
        <w:t>Risque identifier</w:t>
      </w:r>
      <w:bookmarkEnd w:id="20"/>
    </w:p>
    <w:p w14:paraId="62DDF6EC" w14:textId="77777777" w:rsidR="00AB2579" w:rsidRDefault="00AB2579" w:rsidP="00AB2579">
      <w:r>
        <w:t>Les risques que nous avons identifiés :</w:t>
      </w:r>
    </w:p>
    <w:p w14:paraId="7856A874" w14:textId="11C7FEC9" w:rsidR="00AB2579" w:rsidRDefault="00AB2579" w:rsidP="00AB2579">
      <w:pPr>
        <w:pStyle w:val="Paragraphedeliste"/>
        <w:numPr>
          <w:ilvl w:val="0"/>
          <w:numId w:val="8"/>
        </w:numPr>
      </w:pPr>
      <w:r>
        <w:t xml:space="preserve">Des </w:t>
      </w:r>
      <w:proofErr w:type="spellStart"/>
      <w:r>
        <w:t>javadocs</w:t>
      </w:r>
      <w:proofErr w:type="spellEnd"/>
      <w:r>
        <w:t xml:space="preserve"> mal écrite</w:t>
      </w:r>
      <w:r w:rsidR="00C4432B">
        <w:t>s</w:t>
      </w:r>
      <w:r>
        <w:t xml:space="preserve"> ou oublié d’être remplis.</w:t>
      </w:r>
    </w:p>
    <w:p w14:paraId="2F89597C" w14:textId="77777777" w:rsidR="00AB2579" w:rsidRDefault="00AB2579" w:rsidP="00AB2579">
      <w:pPr>
        <w:pStyle w:val="Paragraphedeliste"/>
        <w:numPr>
          <w:ilvl w:val="0"/>
          <w:numId w:val="8"/>
        </w:numPr>
      </w:pPr>
      <w:r>
        <w:t>Erreurs dans les conventions java.</w:t>
      </w:r>
    </w:p>
    <w:p w14:paraId="433AC0E4" w14:textId="77777777" w:rsidR="00AB2579" w:rsidRDefault="00AB2579" w:rsidP="00AB2579">
      <w:pPr>
        <w:pStyle w:val="Paragraphedeliste"/>
        <w:numPr>
          <w:ilvl w:val="0"/>
          <w:numId w:val="8"/>
        </w:numPr>
      </w:pPr>
      <w:r>
        <w:t>Erreur simple dans le code (oublie de vider le tampon, etc.).</w:t>
      </w:r>
    </w:p>
    <w:p w14:paraId="0CF1DD7E" w14:textId="68702F5D" w:rsidR="00960922" w:rsidRDefault="00AB2579" w:rsidP="003928BD">
      <w:pPr>
        <w:pStyle w:val="Paragraphedeliste"/>
        <w:numPr>
          <w:ilvl w:val="0"/>
          <w:numId w:val="8"/>
        </w:numPr>
      </w:pPr>
      <w:r>
        <w:t>Mauvaise compréhension du code à programmer par les programmeurs.</w:t>
      </w:r>
    </w:p>
    <w:p w14:paraId="75BF347B" w14:textId="456640C1" w:rsidR="00D8642F" w:rsidRPr="00D8642F" w:rsidRDefault="00AB2579" w:rsidP="00D8642F">
      <w:pPr>
        <w:pStyle w:val="Titre3"/>
      </w:pPr>
      <w:bookmarkStart w:id="21" w:name="_Toc10028198"/>
      <w:r>
        <w:t>Politique de gestion des risques</w:t>
      </w:r>
      <w:bookmarkEnd w:id="21"/>
    </w:p>
    <w:p w14:paraId="2388DEED" w14:textId="41F4B929" w:rsidR="00AB2579" w:rsidRDefault="00AB2579" w:rsidP="00AB2579">
      <w:pPr>
        <w:pStyle w:val="Paragraphedeliste"/>
        <w:numPr>
          <w:ilvl w:val="0"/>
          <w:numId w:val="8"/>
        </w:numPr>
      </w:pPr>
      <w:r>
        <w:t>Création automatique de « TODO Commentaire</w:t>
      </w:r>
      <w:r w:rsidR="00C4432B">
        <w:t xml:space="preserve"> n’est</w:t>
      </w:r>
      <w:r>
        <w:t xml:space="preserve"> pas terminer » lors de la création d’un commentaire par Eclipse.</w:t>
      </w:r>
    </w:p>
    <w:p w14:paraId="54DCE943" w14:textId="77777777" w:rsidR="00AB2579" w:rsidRDefault="00AB2579" w:rsidP="00AB2579">
      <w:pPr>
        <w:pStyle w:val="Paragraphedeliste"/>
        <w:numPr>
          <w:ilvl w:val="0"/>
          <w:numId w:val="8"/>
        </w:numPr>
      </w:pPr>
      <w:r>
        <w:t>Relecture du code par l’équipe du contrôle de qualité et vérification des conventions par Eclipse.</w:t>
      </w:r>
    </w:p>
    <w:p w14:paraId="39ED8DE6" w14:textId="7F223B3B" w:rsidR="00AB2579" w:rsidRDefault="00AB2579" w:rsidP="00AB2579">
      <w:pPr>
        <w:pStyle w:val="Paragraphedeliste"/>
        <w:numPr>
          <w:ilvl w:val="0"/>
          <w:numId w:val="8"/>
        </w:numPr>
      </w:pPr>
      <w:r>
        <w:t xml:space="preserve">Vérification par les tests et vérification </w:t>
      </w:r>
      <w:r w:rsidR="00582547">
        <w:t>usuelle</w:t>
      </w:r>
      <w:r>
        <w:t xml:space="preserve"> par l’équipe du contrôle de qualité (Test durant une partie de jeu pour découvrir des erreurs ou voir le bon fonctionnement du jeu</w:t>
      </w:r>
      <w:r w:rsidR="001B7CC9">
        <w:t>, par exemple</w:t>
      </w:r>
      <w:r>
        <w:t>).</w:t>
      </w:r>
    </w:p>
    <w:p w14:paraId="6B143017" w14:textId="05D824C5" w:rsidR="003928BD" w:rsidRDefault="00AB2579" w:rsidP="00797FFC">
      <w:pPr>
        <w:pStyle w:val="Paragraphedeliste"/>
        <w:numPr>
          <w:ilvl w:val="0"/>
          <w:numId w:val="8"/>
        </w:numPr>
      </w:pPr>
      <w:r>
        <w:t>Réunion organisée pour éviter de mauvaise</w:t>
      </w:r>
      <w:r w:rsidR="00BE21B9">
        <w:t>s</w:t>
      </w:r>
      <w:r>
        <w:t xml:space="preserve"> compréhension</w:t>
      </w:r>
      <w:r w:rsidR="00BE21B9">
        <w:t>s</w:t>
      </w:r>
      <w:r>
        <w:t xml:space="preserve"> et réorganiser les idées du groupe.</w:t>
      </w:r>
    </w:p>
    <w:p w14:paraId="500758F5" w14:textId="77777777" w:rsidR="00797FFC" w:rsidRDefault="00797FFC" w:rsidP="00797FFC">
      <w:pPr>
        <w:ind w:left="360"/>
      </w:pPr>
    </w:p>
    <w:p w14:paraId="249C4B5C" w14:textId="28591094" w:rsidR="00660139" w:rsidRDefault="006B0648" w:rsidP="00660139">
      <w:pPr>
        <w:pStyle w:val="Titre2"/>
      </w:pPr>
      <w:bookmarkStart w:id="22" w:name="_Toc10028199"/>
      <w:r>
        <w:t>Etude générale du besoin</w:t>
      </w:r>
      <w:bookmarkEnd w:id="22"/>
    </w:p>
    <w:p w14:paraId="0724F783" w14:textId="6229EF43" w:rsidR="006B0648" w:rsidRDefault="00660139" w:rsidP="006B0648">
      <w:r>
        <w:t xml:space="preserve">Diagramme des cas d’utilisation : </w:t>
      </w:r>
    </w:p>
    <w:p w14:paraId="7DCCD5AC" w14:textId="77777777" w:rsidR="007A46B6" w:rsidRPr="007A46B6" w:rsidRDefault="007A46B6" w:rsidP="006B0648"/>
    <w:p w14:paraId="51F1B5C3" w14:textId="60910478" w:rsidR="007A46B6" w:rsidRDefault="007A46B6" w:rsidP="00660139">
      <w:r>
        <w:rPr>
          <w:noProof/>
        </w:rPr>
        <w:drawing>
          <wp:inline distT="0" distB="0" distL="0" distR="0" wp14:anchorId="737F806C" wp14:editId="0D18D417">
            <wp:extent cx="6477370" cy="2971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25785" b="36810"/>
                    <a:stretch/>
                  </pic:blipFill>
                  <pic:spPr bwMode="auto">
                    <a:xfrm>
                      <a:off x="0" y="0"/>
                      <a:ext cx="6487254" cy="2976335"/>
                    </a:xfrm>
                    <a:prstGeom prst="rect">
                      <a:avLst/>
                    </a:prstGeom>
                    <a:noFill/>
                    <a:ln>
                      <a:noFill/>
                    </a:ln>
                    <a:extLst>
                      <a:ext uri="{53640926-AAD7-44D8-BBD7-CCE9431645EC}">
                        <a14:shadowObscured xmlns:a14="http://schemas.microsoft.com/office/drawing/2010/main"/>
                      </a:ext>
                    </a:extLst>
                  </pic:spPr>
                </pic:pic>
              </a:graphicData>
            </a:graphic>
          </wp:inline>
        </w:drawing>
      </w:r>
    </w:p>
    <w:p w14:paraId="0DCB3D25" w14:textId="362E1CC0" w:rsidR="007A46B6" w:rsidRDefault="007A46B6" w:rsidP="00660139"/>
    <w:p w14:paraId="2211AF91" w14:textId="1B8921E6" w:rsidR="007A46B6" w:rsidRDefault="007A46B6" w:rsidP="00660139"/>
    <w:p w14:paraId="76E62E52" w14:textId="778C01B6" w:rsidR="007A46B6" w:rsidRDefault="007A46B6" w:rsidP="00660139"/>
    <w:p w14:paraId="512AA21F" w14:textId="77777777" w:rsidR="007A46B6" w:rsidRDefault="007A46B6" w:rsidP="00660139"/>
    <w:p w14:paraId="7C3EEF03" w14:textId="40D6DC39" w:rsidR="00660139" w:rsidRPr="00797FFC" w:rsidRDefault="00660139" w:rsidP="00660139">
      <w:pPr>
        <w:rPr>
          <w:b/>
          <w:sz w:val="32"/>
        </w:rPr>
      </w:pPr>
      <w:r w:rsidRPr="00797FFC">
        <w:rPr>
          <w:b/>
          <w:sz w:val="32"/>
        </w:rPr>
        <w:t>Description des cas d’utilisation :</w:t>
      </w:r>
    </w:p>
    <w:p w14:paraId="5E8DC030"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sz w:val="22"/>
          <w:u w:val="single"/>
          <w:lang w:eastAsia="fr-FR"/>
        </w:rPr>
        <w:t>Identification</w:t>
      </w:r>
    </w:p>
    <w:p w14:paraId="7F12DD41"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Nom</w:t>
      </w:r>
      <w:r w:rsidRPr="004C7F63">
        <w:rPr>
          <w:rFonts w:ascii="Arial" w:eastAsia="Times New Roman" w:hAnsi="Arial" w:cs="Arial"/>
          <w:color w:val="000000"/>
          <w:sz w:val="22"/>
          <w:lang w:eastAsia="fr-FR"/>
        </w:rPr>
        <w:t xml:space="preserve"> :  Le jeu des grenouilles et des crapauds</w:t>
      </w:r>
    </w:p>
    <w:p w14:paraId="11BF156E"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Objectif</w:t>
      </w:r>
      <w:r w:rsidRPr="004C7F63">
        <w:rPr>
          <w:rFonts w:ascii="Arial" w:eastAsia="Times New Roman" w:hAnsi="Arial" w:cs="Arial"/>
          <w:color w:val="000000"/>
          <w:sz w:val="22"/>
          <w:lang w:eastAsia="fr-FR"/>
        </w:rPr>
        <w:t xml:space="preserve"> :  Détailler les étapes et vérifications qui se succèdent quand un joueur lance le jeu des grenouilles et des crapauds</w:t>
      </w:r>
    </w:p>
    <w:p w14:paraId="6AA5D887" w14:textId="401BD27E"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Acteur</w:t>
      </w: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principal</w:t>
      </w:r>
      <w:r w:rsidRPr="004C7F63">
        <w:rPr>
          <w:rFonts w:ascii="Arial" w:eastAsia="Times New Roman" w:hAnsi="Arial" w:cs="Arial"/>
          <w:color w:val="000000"/>
          <w:sz w:val="22"/>
          <w:lang w:eastAsia="fr-FR"/>
        </w:rPr>
        <w:t xml:space="preserve"> :  </w:t>
      </w:r>
      <w:r>
        <w:rPr>
          <w:rFonts w:ascii="Arial" w:eastAsia="Times New Roman" w:hAnsi="Arial" w:cs="Arial"/>
          <w:color w:val="000000"/>
          <w:sz w:val="22"/>
          <w:lang w:eastAsia="fr-FR"/>
        </w:rPr>
        <w:t xml:space="preserve">Le joueur </w:t>
      </w:r>
    </w:p>
    <w:p w14:paraId="77709C64"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Date</w:t>
      </w:r>
      <w:r w:rsidRPr="004C7F63">
        <w:rPr>
          <w:rFonts w:ascii="Arial" w:eastAsia="Times New Roman" w:hAnsi="Arial" w:cs="Arial"/>
          <w:color w:val="000000"/>
          <w:sz w:val="22"/>
          <w:lang w:eastAsia="fr-FR"/>
        </w:rPr>
        <w:t xml:space="preserve"> : 06/05/19</w:t>
      </w:r>
    </w:p>
    <w:p w14:paraId="362C9101"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Responsable</w:t>
      </w:r>
      <w:r w:rsidRPr="004C7F63">
        <w:rPr>
          <w:rFonts w:ascii="Arial" w:eastAsia="Times New Roman" w:hAnsi="Arial" w:cs="Arial"/>
          <w:color w:val="000000"/>
          <w:sz w:val="22"/>
          <w:lang w:eastAsia="fr-FR"/>
        </w:rPr>
        <w:t xml:space="preserve"> : Yoan Guiraud </w:t>
      </w:r>
    </w:p>
    <w:p w14:paraId="66C3A3C2"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Version</w:t>
      </w:r>
      <w:r w:rsidRPr="004C7F63">
        <w:rPr>
          <w:rFonts w:ascii="Arial" w:eastAsia="Times New Roman" w:hAnsi="Arial" w:cs="Arial"/>
          <w:color w:val="000000"/>
          <w:sz w:val="22"/>
          <w:lang w:eastAsia="fr-FR"/>
        </w:rPr>
        <w:t xml:space="preserve"> : 2.0</w:t>
      </w:r>
    </w:p>
    <w:p w14:paraId="7A6E45DB"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r w:rsidRPr="004C7F63">
        <w:rPr>
          <w:rFonts w:ascii="Arial" w:eastAsia="Times New Roman" w:hAnsi="Arial" w:cs="Arial"/>
          <w:color w:val="000000"/>
          <w:sz w:val="22"/>
          <w:lang w:eastAsia="fr-FR"/>
        </w:rPr>
        <w:tab/>
      </w:r>
    </w:p>
    <w:p w14:paraId="737AD07A"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sz w:val="22"/>
          <w:u w:val="single"/>
          <w:lang w:eastAsia="fr-FR"/>
        </w:rPr>
        <w:t>Séquencement</w:t>
      </w:r>
    </w:p>
    <w:p w14:paraId="499CC424"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p>
    <w:p w14:paraId="1E1D819B" w14:textId="35FC4FFD"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ab/>
        <w:t xml:space="preserve">Le cas débute lorsque le joueur lance le jeu des grenouilles et des crapauds et arrive dans le menu du jeu : </w:t>
      </w:r>
    </w:p>
    <w:p w14:paraId="6D01D9B1" w14:textId="77777777" w:rsidR="004C7F63" w:rsidRPr="004C7F63" w:rsidRDefault="004C7F63" w:rsidP="004C7F63">
      <w:pPr>
        <w:spacing w:after="0" w:line="240" w:lineRule="auto"/>
        <w:rPr>
          <w:rFonts w:ascii="Times New Roman" w:eastAsia="Times New Roman" w:hAnsi="Times New Roman" w:cs="Times New Roman"/>
          <w:szCs w:val="24"/>
          <w:lang w:eastAsia="fr-FR"/>
        </w:rPr>
      </w:pPr>
    </w:p>
    <w:p w14:paraId="7B0958F4" w14:textId="1EBD43A6"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Précondition</w:t>
      </w:r>
      <w:r w:rsidRPr="004C7F63">
        <w:rPr>
          <w:rFonts w:ascii="Arial" w:eastAsia="Times New Roman" w:hAnsi="Arial" w:cs="Arial"/>
          <w:color w:val="000000"/>
          <w:sz w:val="22"/>
          <w:lang w:eastAsia="fr-FR"/>
        </w:rPr>
        <w:t xml:space="preserve"> : L'utilisateur possède le jeu des grenouilles et des crapauds et lance l’exécutable du jeu. </w:t>
      </w:r>
    </w:p>
    <w:p w14:paraId="30A67A02"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p>
    <w:p w14:paraId="2F9F0990" w14:textId="04DBD058"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Enchaînements</w:t>
      </w: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nominaux</w:t>
      </w:r>
      <w:r w:rsidRPr="004C7F63">
        <w:rPr>
          <w:rFonts w:ascii="Arial" w:eastAsia="Times New Roman" w:hAnsi="Arial" w:cs="Arial"/>
          <w:color w:val="000000"/>
          <w:sz w:val="22"/>
          <w:lang w:eastAsia="fr-FR"/>
        </w:rPr>
        <w:t xml:space="preserve"> : Après que l’utilisateur </w:t>
      </w:r>
      <w:r>
        <w:rPr>
          <w:rFonts w:ascii="Arial" w:eastAsia="Times New Roman" w:hAnsi="Arial" w:cs="Arial"/>
          <w:color w:val="000000"/>
          <w:sz w:val="22"/>
          <w:lang w:eastAsia="fr-FR"/>
        </w:rPr>
        <w:t>ait</w:t>
      </w:r>
      <w:r w:rsidRPr="004C7F63">
        <w:rPr>
          <w:rFonts w:ascii="Arial" w:eastAsia="Times New Roman" w:hAnsi="Arial" w:cs="Arial"/>
          <w:color w:val="000000"/>
          <w:sz w:val="22"/>
          <w:lang w:eastAsia="fr-FR"/>
        </w:rPr>
        <w:t xml:space="preserve"> ouvert le jeu des grenouilles et des crapauds.</w:t>
      </w:r>
    </w:p>
    <w:p w14:paraId="033EAC31" w14:textId="77777777" w:rsidR="004C7F63" w:rsidRPr="004C7F63" w:rsidRDefault="004C7F63" w:rsidP="004C7F63">
      <w:pPr>
        <w:spacing w:after="0" w:line="240" w:lineRule="auto"/>
        <w:rPr>
          <w:rFonts w:ascii="Times New Roman" w:eastAsia="Times New Roman" w:hAnsi="Times New Roman" w:cs="Times New Roman"/>
          <w:szCs w:val="24"/>
          <w:lang w:eastAsia="fr-FR"/>
        </w:rPr>
      </w:pPr>
    </w:p>
    <w:p w14:paraId="166073DF" w14:textId="547F250C"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1. Le joueur arrive dans le menu principal du jeu.</w:t>
      </w:r>
    </w:p>
    <w:p w14:paraId="0D4A01F7" w14:textId="5D0E8490"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2. Il clique sur le bouton “Jouer”</w:t>
      </w:r>
      <w:r w:rsidR="00E216FF">
        <w:rPr>
          <w:rFonts w:ascii="Arial" w:eastAsia="Times New Roman" w:hAnsi="Arial" w:cs="Arial"/>
          <w:color w:val="000000"/>
          <w:sz w:val="22"/>
          <w:lang w:eastAsia="fr-FR"/>
        </w:rPr>
        <w:t>.</w:t>
      </w:r>
    </w:p>
    <w:p w14:paraId="6B3A23F0" w14:textId="3069D781" w:rsidR="004C7F63" w:rsidRDefault="004C7F63" w:rsidP="004C7F63">
      <w:pPr>
        <w:spacing w:after="0" w:line="240" w:lineRule="auto"/>
        <w:rPr>
          <w:rFonts w:ascii="Arial" w:eastAsia="Times New Roman" w:hAnsi="Arial" w:cs="Arial"/>
          <w:color w:val="000000"/>
          <w:sz w:val="22"/>
          <w:lang w:eastAsia="fr-FR"/>
        </w:rPr>
      </w:pPr>
      <w:r w:rsidRPr="004C7F63">
        <w:rPr>
          <w:rFonts w:ascii="Arial" w:eastAsia="Times New Roman" w:hAnsi="Arial" w:cs="Arial"/>
          <w:color w:val="000000"/>
          <w:sz w:val="22"/>
          <w:lang w:eastAsia="fr-FR"/>
        </w:rPr>
        <w:t>3. Il arrive dans l</w:t>
      </w:r>
      <w:r w:rsidR="00D31551">
        <w:rPr>
          <w:rFonts w:ascii="Arial" w:eastAsia="Times New Roman" w:hAnsi="Arial" w:cs="Arial"/>
          <w:color w:val="000000"/>
          <w:sz w:val="22"/>
          <w:lang w:eastAsia="fr-FR"/>
        </w:rPr>
        <w:t>a page de configuration</w:t>
      </w:r>
      <w:r w:rsidR="00575731">
        <w:rPr>
          <w:rFonts w:ascii="Arial" w:eastAsia="Times New Roman" w:hAnsi="Arial" w:cs="Arial"/>
          <w:color w:val="000000"/>
          <w:sz w:val="22"/>
          <w:lang w:eastAsia="fr-FR"/>
        </w:rPr>
        <w:t xml:space="preserve"> de la</w:t>
      </w:r>
      <w:r w:rsidR="00D31551">
        <w:rPr>
          <w:rFonts w:ascii="Arial" w:eastAsia="Times New Roman" w:hAnsi="Arial" w:cs="Arial"/>
          <w:color w:val="000000"/>
          <w:sz w:val="22"/>
          <w:lang w:eastAsia="fr-FR"/>
        </w:rPr>
        <w:t xml:space="preserve"> partie et il choisit </w:t>
      </w:r>
      <w:r w:rsidR="004770FF">
        <w:rPr>
          <w:rFonts w:ascii="Arial" w:eastAsia="Times New Roman" w:hAnsi="Arial" w:cs="Arial"/>
          <w:color w:val="000000"/>
          <w:sz w:val="22"/>
          <w:lang w:eastAsia="fr-FR"/>
        </w:rPr>
        <w:t>le mode de jeu Joueur contre Joueur</w:t>
      </w:r>
      <w:r w:rsidRPr="004C7F63">
        <w:rPr>
          <w:rFonts w:ascii="Arial" w:eastAsia="Times New Roman" w:hAnsi="Arial" w:cs="Arial"/>
          <w:color w:val="000000"/>
          <w:sz w:val="22"/>
          <w:lang w:eastAsia="fr-FR"/>
        </w:rPr>
        <w:t>.</w:t>
      </w:r>
    </w:p>
    <w:p w14:paraId="7A54C6A8" w14:textId="677D3C4A" w:rsidR="004770FF" w:rsidRDefault="004770FF" w:rsidP="004C7F63">
      <w:pPr>
        <w:spacing w:after="0" w:line="240" w:lineRule="auto"/>
        <w:rPr>
          <w:rFonts w:ascii="Arial" w:eastAsia="Times New Roman" w:hAnsi="Arial" w:cs="Arial"/>
          <w:color w:val="000000"/>
          <w:sz w:val="22"/>
          <w:lang w:eastAsia="fr-FR"/>
        </w:rPr>
      </w:pPr>
      <w:r>
        <w:rPr>
          <w:rFonts w:ascii="Arial" w:eastAsia="Times New Roman" w:hAnsi="Arial" w:cs="Arial"/>
          <w:color w:val="000000"/>
          <w:sz w:val="22"/>
          <w:lang w:eastAsia="fr-FR"/>
        </w:rPr>
        <w:t>4. Il choisit un nom d’équipe pour lui et l’autre joueur, choisi</w:t>
      </w:r>
      <w:r w:rsidR="00575731">
        <w:rPr>
          <w:rFonts w:ascii="Arial" w:eastAsia="Times New Roman" w:hAnsi="Arial" w:cs="Arial"/>
          <w:color w:val="000000"/>
          <w:sz w:val="22"/>
          <w:lang w:eastAsia="fr-FR"/>
        </w:rPr>
        <w:t>t</w:t>
      </w:r>
      <w:r>
        <w:rPr>
          <w:rFonts w:ascii="Arial" w:eastAsia="Times New Roman" w:hAnsi="Arial" w:cs="Arial"/>
          <w:color w:val="000000"/>
          <w:sz w:val="22"/>
          <w:lang w:eastAsia="fr-FR"/>
        </w:rPr>
        <w:t xml:space="preserve"> </w:t>
      </w:r>
      <w:r w:rsidR="00736431">
        <w:rPr>
          <w:rFonts w:ascii="Arial" w:eastAsia="Times New Roman" w:hAnsi="Arial" w:cs="Arial"/>
          <w:color w:val="000000"/>
          <w:sz w:val="22"/>
          <w:lang w:eastAsia="fr-FR"/>
        </w:rPr>
        <w:t>une configuration sauvegardée</w:t>
      </w:r>
      <w:r>
        <w:rPr>
          <w:rFonts w:ascii="Arial" w:eastAsia="Times New Roman" w:hAnsi="Arial" w:cs="Arial"/>
          <w:color w:val="000000"/>
          <w:sz w:val="22"/>
          <w:lang w:eastAsia="fr-FR"/>
        </w:rPr>
        <w:t xml:space="preserve"> dans l’application et valide.</w:t>
      </w:r>
    </w:p>
    <w:p w14:paraId="45E63B58" w14:textId="27C9E991" w:rsidR="004770FF" w:rsidRDefault="004770FF" w:rsidP="004C7F63">
      <w:pPr>
        <w:spacing w:after="0" w:line="240" w:lineRule="auto"/>
        <w:rPr>
          <w:rFonts w:ascii="Arial" w:eastAsia="Times New Roman" w:hAnsi="Arial" w:cs="Arial"/>
          <w:color w:val="000000"/>
          <w:sz w:val="22"/>
          <w:lang w:eastAsia="fr-FR"/>
        </w:rPr>
      </w:pPr>
      <w:r>
        <w:rPr>
          <w:rFonts w:ascii="Arial" w:eastAsia="Times New Roman" w:hAnsi="Arial" w:cs="Arial"/>
          <w:color w:val="000000"/>
          <w:sz w:val="22"/>
          <w:lang w:eastAsia="fr-FR"/>
        </w:rPr>
        <w:t>5. Il arrive dans la partie créée selon sa personnalisation et peut commencer à jouer.</w:t>
      </w:r>
    </w:p>
    <w:p w14:paraId="470D55F1" w14:textId="64117DC1" w:rsidR="004770FF" w:rsidRDefault="004770FF" w:rsidP="004C7F63">
      <w:pPr>
        <w:spacing w:after="0" w:line="240" w:lineRule="auto"/>
        <w:rPr>
          <w:rFonts w:ascii="Arial" w:eastAsia="Times New Roman" w:hAnsi="Arial" w:cs="Arial"/>
          <w:color w:val="000000"/>
          <w:sz w:val="22"/>
          <w:lang w:eastAsia="fr-FR"/>
        </w:rPr>
      </w:pPr>
      <w:r>
        <w:rPr>
          <w:rFonts w:ascii="Arial" w:eastAsia="Times New Roman" w:hAnsi="Arial" w:cs="Arial"/>
          <w:color w:val="000000"/>
          <w:sz w:val="22"/>
          <w:lang w:eastAsia="fr-FR"/>
        </w:rPr>
        <w:t>6. Le joueur gagne la partie et accède à la fenêtre VICTOIRE</w:t>
      </w:r>
      <w:r w:rsidR="004E63B8">
        <w:rPr>
          <w:rFonts w:ascii="Arial" w:eastAsia="Times New Roman" w:hAnsi="Arial" w:cs="Arial"/>
          <w:color w:val="000000"/>
          <w:sz w:val="22"/>
          <w:lang w:eastAsia="fr-FR"/>
        </w:rPr>
        <w:t xml:space="preserve"> avec la visualisation de son nom d’équipe en dessous de « victoire</w:t>
      </w:r>
      <w:r w:rsidR="004E63B8">
        <w:rPr>
          <w:rFonts w:ascii="Arial" w:eastAsia="Times New Roman" w:hAnsi="Arial" w:cs="Arial"/>
          <w:color w:val="000000"/>
          <w:sz w:val="22"/>
          <w:lang w:eastAsia="fr-FR"/>
        </w:rPr>
        <w:t> »</w:t>
      </w:r>
      <w:r>
        <w:rPr>
          <w:rFonts w:ascii="Arial" w:eastAsia="Times New Roman" w:hAnsi="Arial" w:cs="Arial"/>
          <w:color w:val="000000"/>
          <w:sz w:val="22"/>
          <w:lang w:eastAsia="fr-FR"/>
        </w:rPr>
        <w:t>.</w:t>
      </w:r>
    </w:p>
    <w:p w14:paraId="0FC7355A" w14:textId="4F61880E" w:rsidR="004770FF" w:rsidRDefault="004770FF" w:rsidP="004C7F63">
      <w:pPr>
        <w:spacing w:after="0" w:line="240" w:lineRule="auto"/>
        <w:rPr>
          <w:rFonts w:ascii="Arial" w:eastAsia="Times New Roman" w:hAnsi="Arial" w:cs="Arial"/>
          <w:color w:val="000000"/>
          <w:sz w:val="22"/>
          <w:lang w:eastAsia="fr-FR"/>
        </w:rPr>
      </w:pPr>
      <w:r>
        <w:rPr>
          <w:rFonts w:ascii="Arial" w:eastAsia="Times New Roman" w:hAnsi="Arial" w:cs="Arial"/>
          <w:color w:val="000000"/>
          <w:sz w:val="22"/>
          <w:lang w:eastAsia="fr-FR"/>
        </w:rPr>
        <w:t>7. Il retourne au menu de l’application.</w:t>
      </w:r>
    </w:p>
    <w:p w14:paraId="6BAD736D" w14:textId="7831FD7A" w:rsidR="004770FF" w:rsidRDefault="004770FF" w:rsidP="004C7F63">
      <w:pPr>
        <w:spacing w:after="0" w:line="240" w:lineRule="auto"/>
        <w:rPr>
          <w:rFonts w:ascii="Arial" w:eastAsia="Times New Roman" w:hAnsi="Arial" w:cs="Arial"/>
          <w:color w:val="000000"/>
          <w:sz w:val="22"/>
          <w:lang w:eastAsia="fr-FR"/>
        </w:rPr>
      </w:pPr>
    </w:p>
    <w:p w14:paraId="60D9D5AA" w14:textId="77777777" w:rsidR="004770FF" w:rsidRPr="004C7F63" w:rsidRDefault="004770FF" w:rsidP="004770FF">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w:t>
      </w:r>
      <w:r w:rsidRPr="004C7F63">
        <w:rPr>
          <w:rFonts w:ascii="Arial" w:eastAsia="Times New Roman" w:hAnsi="Arial" w:cs="Arial"/>
          <w:b/>
          <w:bCs/>
          <w:color w:val="000000"/>
          <w:sz w:val="22"/>
          <w:lang w:eastAsia="fr-FR"/>
        </w:rPr>
        <w:t>Enchaînements</w:t>
      </w: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alternatifs :</w:t>
      </w:r>
    </w:p>
    <w:p w14:paraId="1FE6C1DD" w14:textId="77777777" w:rsidR="004770FF" w:rsidRPr="004C7F63" w:rsidRDefault="004770FF" w:rsidP="004770FF">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p>
    <w:p w14:paraId="72A7EC5C" w14:textId="518621B7" w:rsidR="004770FF" w:rsidRDefault="004770FF" w:rsidP="004770FF">
      <w:pPr>
        <w:spacing w:after="0" w:line="240" w:lineRule="auto"/>
        <w:rPr>
          <w:rFonts w:ascii="Arial" w:eastAsia="Times New Roman" w:hAnsi="Arial" w:cs="Arial"/>
          <w:color w:val="000000"/>
          <w:sz w:val="22"/>
          <w:lang w:eastAsia="fr-FR"/>
        </w:rPr>
      </w:pPr>
      <w:r w:rsidRPr="004C7F63">
        <w:rPr>
          <w:rFonts w:ascii="Arial" w:eastAsia="Times New Roman" w:hAnsi="Arial" w:cs="Arial"/>
          <w:b/>
          <w:bCs/>
          <w:color w:val="000000"/>
          <w:sz w:val="22"/>
          <w:lang w:eastAsia="fr-FR"/>
        </w:rPr>
        <w:t>Point 2 de la séquence nominale</w:t>
      </w:r>
      <w:r>
        <w:rPr>
          <w:rFonts w:ascii="Arial" w:eastAsia="Times New Roman" w:hAnsi="Arial" w:cs="Arial"/>
          <w:b/>
          <w:bCs/>
          <w:color w:val="000000"/>
          <w:sz w:val="22"/>
          <w:lang w:eastAsia="fr-FR"/>
        </w:rPr>
        <w:t xml:space="preserve"> </w:t>
      </w:r>
      <w:r w:rsidRPr="004C7F63">
        <w:rPr>
          <w:rFonts w:ascii="Arial" w:eastAsia="Times New Roman" w:hAnsi="Arial" w:cs="Arial"/>
          <w:b/>
          <w:bCs/>
          <w:color w:val="000000"/>
          <w:sz w:val="22"/>
          <w:lang w:eastAsia="fr-FR"/>
        </w:rPr>
        <w:t>:</w:t>
      </w:r>
      <w:r w:rsidRPr="004C7F63">
        <w:rPr>
          <w:rFonts w:ascii="Arial" w:eastAsia="Times New Roman" w:hAnsi="Arial" w:cs="Arial"/>
          <w:color w:val="000000"/>
          <w:sz w:val="22"/>
          <w:lang w:eastAsia="fr-FR"/>
        </w:rPr>
        <w:t xml:space="preserve"> Le joueur clique sur le logo en forme de triangle dans un cercle du menu principal. Puis il arrive au cas N°3.</w:t>
      </w:r>
    </w:p>
    <w:p w14:paraId="568DF6E2" w14:textId="3DD78CE9" w:rsidR="00BD3957" w:rsidRDefault="00BD3957" w:rsidP="004770FF">
      <w:pPr>
        <w:spacing w:after="0" w:line="240" w:lineRule="auto"/>
        <w:rPr>
          <w:rFonts w:ascii="Times New Roman" w:eastAsia="Times New Roman" w:hAnsi="Times New Roman" w:cs="Times New Roman"/>
          <w:szCs w:val="24"/>
          <w:lang w:eastAsia="fr-FR"/>
        </w:rPr>
      </w:pPr>
    </w:p>
    <w:p w14:paraId="011C4B52" w14:textId="1E90A53B" w:rsidR="00BD3957" w:rsidRPr="004C7F63" w:rsidRDefault="00BD3957" w:rsidP="00BD3957">
      <w:pPr>
        <w:spacing w:after="0" w:line="240" w:lineRule="auto"/>
        <w:rPr>
          <w:rFonts w:ascii="Times New Roman" w:eastAsia="Times New Roman" w:hAnsi="Times New Roman" w:cs="Times New Roman"/>
          <w:szCs w:val="24"/>
          <w:lang w:eastAsia="fr-FR"/>
        </w:rPr>
      </w:pPr>
      <w:r>
        <w:rPr>
          <w:rFonts w:ascii="Arial" w:eastAsia="Times New Roman" w:hAnsi="Arial" w:cs="Arial"/>
          <w:b/>
          <w:bCs/>
          <w:color w:val="000000"/>
          <w:sz w:val="22"/>
          <w:lang w:eastAsia="fr-FR"/>
        </w:rPr>
        <w:t>Point 2</w:t>
      </w:r>
      <w:r w:rsidRPr="004C7F63">
        <w:rPr>
          <w:rFonts w:ascii="Arial" w:eastAsia="Times New Roman" w:hAnsi="Arial" w:cs="Arial"/>
          <w:b/>
          <w:bCs/>
          <w:color w:val="000000"/>
          <w:sz w:val="22"/>
          <w:lang w:eastAsia="fr-FR"/>
        </w:rPr>
        <w:t xml:space="preserve"> de la séquence nominale</w:t>
      </w:r>
      <w:r>
        <w:rPr>
          <w:rFonts w:ascii="Arial" w:eastAsia="Times New Roman" w:hAnsi="Arial" w:cs="Arial"/>
          <w:b/>
          <w:bCs/>
          <w:color w:val="000000"/>
          <w:sz w:val="22"/>
          <w:lang w:eastAsia="fr-FR"/>
        </w:rPr>
        <w:t xml:space="preserve"> </w:t>
      </w:r>
      <w:r w:rsidRPr="004C7F63">
        <w:rPr>
          <w:rFonts w:ascii="Arial" w:eastAsia="Times New Roman" w:hAnsi="Arial" w:cs="Arial"/>
          <w:b/>
          <w:bCs/>
          <w:color w:val="000000"/>
          <w:sz w:val="22"/>
          <w:lang w:eastAsia="fr-FR"/>
        </w:rPr>
        <w:t>:</w:t>
      </w:r>
      <w:r w:rsidRPr="004C7F63">
        <w:rPr>
          <w:rFonts w:ascii="Arial" w:eastAsia="Times New Roman" w:hAnsi="Arial" w:cs="Arial"/>
          <w:color w:val="000000"/>
          <w:sz w:val="22"/>
          <w:lang w:eastAsia="fr-FR"/>
        </w:rPr>
        <w:t xml:space="preserve"> Il clique </w:t>
      </w:r>
      <w:r w:rsidR="00D67157">
        <w:rPr>
          <w:rFonts w:ascii="Arial" w:eastAsia="Times New Roman" w:hAnsi="Arial" w:cs="Arial"/>
          <w:color w:val="000000"/>
          <w:sz w:val="22"/>
          <w:lang w:eastAsia="fr-FR"/>
        </w:rPr>
        <w:t xml:space="preserve">le bouton </w:t>
      </w:r>
      <w:r w:rsidR="00D67157" w:rsidRPr="004C7F63">
        <w:rPr>
          <w:rFonts w:ascii="Arial" w:eastAsia="Times New Roman" w:hAnsi="Arial" w:cs="Arial"/>
          <w:color w:val="000000"/>
          <w:sz w:val="22"/>
          <w:lang w:eastAsia="fr-FR"/>
        </w:rPr>
        <w:t>“</w:t>
      </w:r>
      <w:r w:rsidR="00D67157">
        <w:rPr>
          <w:rFonts w:ascii="Arial" w:eastAsia="Times New Roman" w:hAnsi="Arial" w:cs="Arial"/>
          <w:color w:val="000000"/>
          <w:sz w:val="22"/>
          <w:lang w:eastAsia="fr-FR"/>
        </w:rPr>
        <w:t>Comment jouer ?</w:t>
      </w:r>
      <w:r w:rsidR="00D67157" w:rsidRPr="004C7F63">
        <w:rPr>
          <w:rFonts w:ascii="Arial" w:eastAsia="Times New Roman" w:hAnsi="Arial" w:cs="Arial"/>
          <w:color w:val="000000"/>
          <w:sz w:val="22"/>
          <w:lang w:eastAsia="fr-FR"/>
        </w:rPr>
        <w:t>”</w:t>
      </w:r>
      <w:r w:rsidR="00D67157">
        <w:rPr>
          <w:rFonts w:ascii="Arial" w:eastAsia="Times New Roman" w:hAnsi="Arial" w:cs="Arial"/>
          <w:color w:val="000000"/>
          <w:sz w:val="22"/>
          <w:lang w:eastAsia="fr-FR"/>
        </w:rPr>
        <w:t xml:space="preserve"> </w:t>
      </w:r>
      <w:r w:rsidRPr="004C7F63">
        <w:rPr>
          <w:rFonts w:ascii="Arial" w:eastAsia="Times New Roman" w:hAnsi="Arial" w:cs="Arial"/>
          <w:color w:val="000000"/>
          <w:sz w:val="22"/>
          <w:lang w:eastAsia="fr-FR"/>
        </w:rPr>
        <w:t xml:space="preserve">du menu principal. Puis </w:t>
      </w:r>
      <w:r w:rsidR="00402844">
        <w:rPr>
          <w:rFonts w:ascii="Arial" w:eastAsia="Times New Roman" w:hAnsi="Arial" w:cs="Arial"/>
          <w:color w:val="000000"/>
          <w:sz w:val="22"/>
          <w:lang w:eastAsia="fr-FR"/>
        </w:rPr>
        <w:t xml:space="preserve">la fenêtre </w:t>
      </w:r>
      <w:r w:rsidR="00D67157">
        <w:rPr>
          <w:rFonts w:ascii="Arial" w:eastAsia="Times New Roman" w:hAnsi="Arial" w:cs="Arial"/>
          <w:color w:val="000000"/>
          <w:sz w:val="22"/>
          <w:lang w:eastAsia="fr-FR"/>
        </w:rPr>
        <w:t xml:space="preserve">détaillant les règles du jeu </w:t>
      </w:r>
      <w:r w:rsidR="00402844">
        <w:rPr>
          <w:rFonts w:ascii="Arial" w:eastAsia="Times New Roman" w:hAnsi="Arial" w:cs="Arial"/>
          <w:color w:val="000000"/>
          <w:sz w:val="22"/>
          <w:lang w:eastAsia="fr-FR"/>
        </w:rPr>
        <w:t xml:space="preserve">s’ouvre </w:t>
      </w:r>
      <w:r w:rsidR="00D67157">
        <w:rPr>
          <w:rFonts w:ascii="Arial" w:eastAsia="Times New Roman" w:hAnsi="Arial" w:cs="Arial"/>
          <w:color w:val="000000"/>
          <w:sz w:val="22"/>
          <w:lang w:eastAsia="fr-FR"/>
        </w:rPr>
        <w:t>et il appuie sur le bouton ok</w:t>
      </w:r>
      <w:r w:rsidRPr="004C7F63">
        <w:rPr>
          <w:rFonts w:ascii="Arial" w:eastAsia="Times New Roman" w:hAnsi="Arial" w:cs="Arial"/>
          <w:color w:val="000000"/>
          <w:sz w:val="22"/>
          <w:lang w:eastAsia="fr-FR"/>
        </w:rPr>
        <w:t>.</w:t>
      </w:r>
      <w:r w:rsidR="00D67157">
        <w:rPr>
          <w:rFonts w:ascii="Arial" w:eastAsia="Times New Roman" w:hAnsi="Arial" w:cs="Arial"/>
          <w:color w:val="000000"/>
          <w:sz w:val="22"/>
          <w:lang w:eastAsia="fr-FR"/>
        </w:rPr>
        <w:t xml:space="preserve"> Retour au cas N°7.</w:t>
      </w:r>
    </w:p>
    <w:p w14:paraId="3279AE31" w14:textId="35824123" w:rsidR="00BD3957" w:rsidRDefault="00BD3957" w:rsidP="004770FF">
      <w:pPr>
        <w:spacing w:after="0" w:line="240" w:lineRule="auto"/>
        <w:rPr>
          <w:rFonts w:ascii="Times New Roman" w:eastAsia="Times New Roman" w:hAnsi="Times New Roman" w:cs="Times New Roman"/>
          <w:szCs w:val="24"/>
          <w:lang w:eastAsia="fr-FR"/>
        </w:rPr>
      </w:pPr>
    </w:p>
    <w:p w14:paraId="4A31009F" w14:textId="34D6B298" w:rsidR="00BD3957" w:rsidRDefault="00BD3957" w:rsidP="00BD3957">
      <w:pPr>
        <w:spacing w:after="0" w:line="240" w:lineRule="auto"/>
        <w:rPr>
          <w:rFonts w:ascii="Arial" w:eastAsia="Times New Roman" w:hAnsi="Arial" w:cs="Arial"/>
          <w:color w:val="000000"/>
          <w:sz w:val="22"/>
          <w:lang w:eastAsia="fr-FR"/>
        </w:rPr>
      </w:pPr>
      <w:r>
        <w:rPr>
          <w:rFonts w:ascii="Arial" w:eastAsia="Times New Roman" w:hAnsi="Arial" w:cs="Arial"/>
          <w:b/>
          <w:bCs/>
          <w:color w:val="000000"/>
          <w:sz w:val="22"/>
          <w:lang w:eastAsia="fr-FR"/>
        </w:rPr>
        <w:t>Point 2</w:t>
      </w:r>
      <w:r w:rsidRPr="004C7F63">
        <w:rPr>
          <w:rFonts w:ascii="Arial" w:eastAsia="Times New Roman" w:hAnsi="Arial" w:cs="Arial"/>
          <w:b/>
          <w:bCs/>
          <w:color w:val="000000"/>
          <w:sz w:val="22"/>
          <w:lang w:eastAsia="fr-FR"/>
        </w:rPr>
        <w:t xml:space="preserve"> de la séquence nominale</w:t>
      </w:r>
      <w:r>
        <w:rPr>
          <w:rFonts w:ascii="Arial" w:eastAsia="Times New Roman" w:hAnsi="Arial" w:cs="Arial"/>
          <w:b/>
          <w:bCs/>
          <w:color w:val="000000"/>
          <w:sz w:val="22"/>
          <w:lang w:eastAsia="fr-FR"/>
        </w:rPr>
        <w:t xml:space="preserve"> </w:t>
      </w:r>
      <w:r w:rsidRPr="004C7F63">
        <w:rPr>
          <w:rFonts w:ascii="Arial" w:eastAsia="Times New Roman" w:hAnsi="Arial" w:cs="Arial"/>
          <w:b/>
          <w:bCs/>
          <w:color w:val="000000"/>
          <w:sz w:val="22"/>
          <w:lang w:eastAsia="fr-FR"/>
        </w:rPr>
        <w:t>:</w:t>
      </w:r>
      <w:r w:rsidRPr="004C7F63">
        <w:rPr>
          <w:rFonts w:ascii="Arial" w:eastAsia="Times New Roman" w:hAnsi="Arial" w:cs="Arial"/>
          <w:color w:val="000000"/>
          <w:sz w:val="22"/>
          <w:lang w:eastAsia="fr-FR"/>
        </w:rPr>
        <w:t xml:space="preserve"> </w:t>
      </w:r>
      <w:r>
        <w:rPr>
          <w:rFonts w:ascii="Arial" w:eastAsia="Times New Roman" w:hAnsi="Arial" w:cs="Arial"/>
          <w:color w:val="000000"/>
          <w:sz w:val="22"/>
          <w:lang w:eastAsia="fr-FR"/>
        </w:rPr>
        <w:t xml:space="preserve">Il clique sur le bouton </w:t>
      </w:r>
      <w:r w:rsidR="00D67157" w:rsidRPr="004C7F63">
        <w:rPr>
          <w:rFonts w:ascii="Arial" w:eastAsia="Times New Roman" w:hAnsi="Arial" w:cs="Arial"/>
          <w:color w:val="000000"/>
          <w:sz w:val="22"/>
          <w:lang w:eastAsia="fr-FR"/>
        </w:rPr>
        <w:t>“</w:t>
      </w:r>
      <w:r>
        <w:rPr>
          <w:rFonts w:ascii="Arial" w:eastAsia="Times New Roman" w:hAnsi="Arial" w:cs="Arial"/>
          <w:color w:val="000000"/>
          <w:sz w:val="22"/>
          <w:lang w:eastAsia="fr-FR"/>
        </w:rPr>
        <w:t>Quitter</w:t>
      </w:r>
      <w:r w:rsidR="00D67157" w:rsidRPr="004C7F63">
        <w:rPr>
          <w:rFonts w:ascii="Arial" w:eastAsia="Times New Roman" w:hAnsi="Arial" w:cs="Arial"/>
          <w:color w:val="000000"/>
          <w:sz w:val="22"/>
          <w:lang w:eastAsia="fr-FR"/>
        </w:rPr>
        <w:t>”</w:t>
      </w:r>
      <w:r w:rsidR="00D67157">
        <w:rPr>
          <w:rFonts w:ascii="Arial" w:eastAsia="Times New Roman" w:hAnsi="Arial" w:cs="Arial"/>
          <w:color w:val="000000"/>
          <w:sz w:val="22"/>
          <w:lang w:eastAsia="fr-FR"/>
        </w:rPr>
        <w:t xml:space="preserve"> ou </w:t>
      </w:r>
      <w:r w:rsidR="00D67157" w:rsidRPr="004C7F63">
        <w:rPr>
          <w:rFonts w:ascii="Arial" w:eastAsia="Times New Roman" w:hAnsi="Arial" w:cs="Arial"/>
          <w:color w:val="000000"/>
          <w:sz w:val="22"/>
          <w:lang w:eastAsia="fr-FR"/>
        </w:rPr>
        <w:t>sur la croix en haut à droite du menu principal</w:t>
      </w:r>
      <w:r w:rsidR="00D67157">
        <w:rPr>
          <w:rFonts w:ascii="Arial" w:eastAsia="Times New Roman" w:hAnsi="Arial" w:cs="Arial"/>
          <w:color w:val="000000"/>
          <w:sz w:val="22"/>
          <w:lang w:eastAsia="fr-FR"/>
        </w:rPr>
        <w:t xml:space="preserve"> et l’application se ferme</w:t>
      </w:r>
      <w:r w:rsidRPr="004C7F63">
        <w:rPr>
          <w:rFonts w:ascii="Arial" w:eastAsia="Times New Roman" w:hAnsi="Arial" w:cs="Arial"/>
          <w:color w:val="000000"/>
          <w:sz w:val="22"/>
          <w:lang w:eastAsia="fr-FR"/>
        </w:rPr>
        <w:t>.</w:t>
      </w:r>
      <w:bookmarkStart w:id="23" w:name="_GoBack"/>
      <w:bookmarkEnd w:id="23"/>
    </w:p>
    <w:p w14:paraId="2B8E4870" w14:textId="0C7DB4A7" w:rsidR="00402844" w:rsidRDefault="00402844" w:rsidP="00BD3957">
      <w:pPr>
        <w:spacing w:after="0" w:line="240" w:lineRule="auto"/>
        <w:rPr>
          <w:rFonts w:ascii="Arial" w:eastAsia="Times New Roman" w:hAnsi="Arial" w:cs="Arial"/>
          <w:color w:val="000000"/>
          <w:sz w:val="22"/>
          <w:lang w:eastAsia="fr-FR"/>
        </w:rPr>
      </w:pPr>
    </w:p>
    <w:p w14:paraId="2A1EB38D" w14:textId="29CD4429" w:rsidR="00DF1437" w:rsidRDefault="00402844" w:rsidP="00BD3957">
      <w:pPr>
        <w:spacing w:after="0" w:line="240" w:lineRule="auto"/>
        <w:rPr>
          <w:rFonts w:ascii="Arial" w:eastAsia="Times New Roman" w:hAnsi="Arial" w:cs="Arial"/>
          <w:color w:val="000000"/>
          <w:sz w:val="22"/>
          <w:lang w:eastAsia="fr-FR"/>
        </w:rPr>
      </w:pPr>
      <w:r>
        <w:rPr>
          <w:rFonts w:ascii="Arial" w:eastAsia="Times New Roman" w:hAnsi="Arial" w:cs="Arial"/>
          <w:b/>
          <w:bCs/>
          <w:color w:val="000000"/>
          <w:sz w:val="22"/>
          <w:lang w:eastAsia="fr-FR"/>
        </w:rPr>
        <w:t>Point 2</w:t>
      </w:r>
      <w:r w:rsidRPr="004C7F63">
        <w:rPr>
          <w:rFonts w:ascii="Arial" w:eastAsia="Times New Roman" w:hAnsi="Arial" w:cs="Arial"/>
          <w:b/>
          <w:bCs/>
          <w:color w:val="000000"/>
          <w:sz w:val="22"/>
          <w:lang w:eastAsia="fr-FR"/>
        </w:rPr>
        <w:t xml:space="preserve"> de la séquence nominale</w:t>
      </w:r>
      <w:r>
        <w:rPr>
          <w:rFonts w:ascii="Arial" w:eastAsia="Times New Roman" w:hAnsi="Arial" w:cs="Arial"/>
          <w:b/>
          <w:bCs/>
          <w:color w:val="000000"/>
          <w:sz w:val="22"/>
          <w:lang w:eastAsia="fr-FR"/>
        </w:rPr>
        <w:t xml:space="preserve"> </w:t>
      </w:r>
      <w:r w:rsidRPr="004C7F63">
        <w:rPr>
          <w:rFonts w:ascii="Arial" w:eastAsia="Times New Roman" w:hAnsi="Arial" w:cs="Arial"/>
          <w:b/>
          <w:bCs/>
          <w:color w:val="000000"/>
          <w:sz w:val="22"/>
          <w:lang w:eastAsia="fr-FR"/>
        </w:rPr>
        <w:t>:</w:t>
      </w:r>
      <w:r w:rsidRPr="004C7F63">
        <w:rPr>
          <w:rFonts w:ascii="Arial" w:eastAsia="Times New Roman" w:hAnsi="Arial" w:cs="Arial"/>
          <w:color w:val="000000"/>
          <w:sz w:val="22"/>
          <w:lang w:eastAsia="fr-FR"/>
        </w:rPr>
        <w:t xml:space="preserve"> Il clique sur </w:t>
      </w:r>
      <w:r>
        <w:rPr>
          <w:rFonts w:ascii="Arial" w:eastAsia="Times New Roman" w:hAnsi="Arial" w:cs="Arial"/>
          <w:color w:val="000000"/>
          <w:sz w:val="22"/>
          <w:lang w:eastAsia="fr-FR"/>
        </w:rPr>
        <w:t xml:space="preserve">l‘engrenage situé dans la partie haute </w:t>
      </w:r>
      <w:r w:rsidRPr="004C7F63">
        <w:rPr>
          <w:rFonts w:ascii="Arial" w:eastAsia="Times New Roman" w:hAnsi="Arial" w:cs="Arial"/>
          <w:color w:val="000000"/>
          <w:sz w:val="22"/>
          <w:lang w:eastAsia="fr-FR"/>
        </w:rPr>
        <w:t xml:space="preserve">du menu principal. Puis </w:t>
      </w:r>
      <w:r>
        <w:rPr>
          <w:rFonts w:ascii="Arial" w:eastAsia="Times New Roman" w:hAnsi="Arial" w:cs="Arial"/>
          <w:color w:val="000000"/>
          <w:sz w:val="22"/>
          <w:lang w:eastAsia="fr-FR"/>
        </w:rPr>
        <w:t>la fenêtre de gestion de</w:t>
      </w:r>
      <w:r w:rsidR="003D59A4">
        <w:rPr>
          <w:rFonts w:ascii="Arial" w:eastAsia="Times New Roman" w:hAnsi="Arial" w:cs="Arial"/>
          <w:color w:val="000000"/>
          <w:sz w:val="22"/>
          <w:lang w:eastAsia="fr-FR"/>
        </w:rPr>
        <w:t>s</w:t>
      </w:r>
      <w:r>
        <w:rPr>
          <w:rFonts w:ascii="Arial" w:eastAsia="Times New Roman" w:hAnsi="Arial" w:cs="Arial"/>
          <w:color w:val="000000"/>
          <w:sz w:val="22"/>
          <w:lang w:eastAsia="fr-FR"/>
        </w:rPr>
        <w:t xml:space="preserve"> configurations s’ouvre</w:t>
      </w:r>
      <w:r w:rsidRPr="004C7F63">
        <w:rPr>
          <w:rFonts w:ascii="Arial" w:eastAsia="Times New Roman" w:hAnsi="Arial" w:cs="Arial"/>
          <w:color w:val="000000"/>
          <w:sz w:val="22"/>
          <w:lang w:eastAsia="fr-FR"/>
        </w:rPr>
        <w:t>.</w:t>
      </w:r>
      <w:r>
        <w:rPr>
          <w:rFonts w:ascii="Arial" w:eastAsia="Times New Roman" w:hAnsi="Arial" w:cs="Arial"/>
          <w:color w:val="000000"/>
          <w:sz w:val="22"/>
          <w:lang w:eastAsia="fr-FR"/>
        </w:rPr>
        <w:t xml:space="preserve"> </w:t>
      </w:r>
    </w:p>
    <w:p w14:paraId="3B675638" w14:textId="46A3EE3E" w:rsidR="003D59A4" w:rsidRDefault="007C6BC7" w:rsidP="00BD3957">
      <w:pPr>
        <w:spacing w:after="0" w:line="240" w:lineRule="auto"/>
        <w:rPr>
          <w:rFonts w:ascii="Arial" w:eastAsia="Times New Roman" w:hAnsi="Arial" w:cs="Arial"/>
          <w:color w:val="000000"/>
          <w:sz w:val="22"/>
          <w:lang w:eastAsia="fr-FR"/>
        </w:rPr>
      </w:pPr>
      <w:r>
        <w:rPr>
          <w:rFonts w:ascii="Arial" w:eastAsia="Times New Roman" w:hAnsi="Arial" w:cs="Arial"/>
          <w:color w:val="000000"/>
          <w:sz w:val="22"/>
          <w:lang w:eastAsia="fr-FR"/>
        </w:rPr>
        <w:t xml:space="preserve">- </w:t>
      </w:r>
      <w:r w:rsidR="00DF1437">
        <w:rPr>
          <w:rFonts w:ascii="Arial" w:eastAsia="Times New Roman" w:hAnsi="Arial" w:cs="Arial"/>
          <w:color w:val="000000"/>
          <w:sz w:val="22"/>
          <w:lang w:eastAsia="fr-FR"/>
        </w:rPr>
        <w:t xml:space="preserve">Le joueur </w:t>
      </w:r>
      <w:r w:rsidR="003D59A4">
        <w:rPr>
          <w:rFonts w:ascii="Arial" w:eastAsia="Times New Roman" w:hAnsi="Arial" w:cs="Arial"/>
          <w:color w:val="000000"/>
          <w:sz w:val="22"/>
          <w:lang w:eastAsia="fr-FR"/>
        </w:rPr>
        <w:t xml:space="preserve">clique sur le bouton </w:t>
      </w:r>
      <w:r w:rsidR="003D59A4" w:rsidRPr="004C7F63">
        <w:rPr>
          <w:rFonts w:ascii="Arial" w:eastAsia="Times New Roman" w:hAnsi="Arial" w:cs="Arial"/>
          <w:color w:val="000000"/>
          <w:sz w:val="22"/>
          <w:lang w:eastAsia="fr-FR"/>
        </w:rPr>
        <w:t>“</w:t>
      </w:r>
      <w:r w:rsidR="003D59A4">
        <w:rPr>
          <w:rFonts w:ascii="Arial" w:eastAsia="Times New Roman" w:hAnsi="Arial" w:cs="Arial"/>
          <w:color w:val="000000"/>
          <w:sz w:val="22"/>
          <w:lang w:eastAsia="fr-FR"/>
        </w:rPr>
        <w:t>Ajout</w:t>
      </w:r>
      <w:r w:rsidR="003D59A4">
        <w:rPr>
          <w:rFonts w:ascii="Arial" w:eastAsia="Times New Roman" w:hAnsi="Arial" w:cs="Arial"/>
          <w:color w:val="000000"/>
          <w:sz w:val="22"/>
          <w:lang w:eastAsia="fr-FR"/>
        </w:rPr>
        <w:t>er</w:t>
      </w:r>
      <w:r w:rsidR="003D59A4" w:rsidRPr="004C7F63">
        <w:rPr>
          <w:rFonts w:ascii="Arial" w:eastAsia="Times New Roman" w:hAnsi="Arial" w:cs="Arial"/>
          <w:color w:val="000000"/>
          <w:sz w:val="22"/>
          <w:lang w:eastAsia="fr-FR"/>
        </w:rPr>
        <w:t>”</w:t>
      </w:r>
      <w:r w:rsidR="003D59A4">
        <w:rPr>
          <w:rFonts w:ascii="Arial" w:eastAsia="Times New Roman" w:hAnsi="Arial" w:cs="Arial"/>
          <w:color w:val="000000"/>
          <w:sz w:val="22"/>
          <w:lang w:eastAsia="fr-FR"/>
        </w:rPr>
        <w:t> : Une page création configuration s’ouvre</w:t>
      </w:r>
      <w:r>
        <w:rPr>
          <w:rFonts w:ascii="Arial" w:eastAsia="Times New Roman" w:hAnsi="Arial" w:cs="Arial"/>
          <w:color w:val="000000"/>
          <w:sz w:val="22"/>
          <w:lang w:eastAsia="fr-FR"/>
        </w:rPr>
        <w:t>, puis l’utilisateur doit choisir le nom d’une configuration et place par la suite les pions sur le plateau en entrant la ligne et la colonne de chaque pion.</w:t>
      </w:r>
      <w:r w:rsidR="003D59A4">
        <w:rPr>
          <w:rFonts w:ascii="Arial" w:eastAsia="Times New Roman" w:hAnsi="Arial" w:cs="Arial"/>
          <w:color w:val="000000"/>
          <w:sz w:val="22"/>
          <w:lang w:eastAsia="fr-FR"/>
        </w:rPr>
        <w:t xml:space="preserve"> </w:t>
      </w:r>
    </w:p>
    <w:p w14:paraId="6CB89895" w14:textId="2D420FDE" w:rsidR="003D59A4" w:rsidRDefault="007C6BC7" w:rsidP="00BD3957">
      <w:pPr>
        <w:spacing w:after="0" w:line="240" w:lineRule="auto"/>
        <w:rPr>
          <w:rFonts w:ascii="Arial" w:eastAsia="Times New Roman" w:hAnsi="Arial" w:cs="Arial"/>
          <w:color w:val="000000"/>
          <w:sz w:val="22"/>
          <w:lang w:eastAsia="fr-FR"/>
        </w:rPr>
      </w:pPr>
      <w:r>
        <w:rPr>
          <w:rFonts w:ascii="Arial" w:eastAsia="Times New Roman" w:hAnsi="Arial" w:cs="Arial"/>
          <w:color w:val="000000"/>
          <w:sz w:val="22"/>
          <w:lang w:eastAsia="fr-FR"/>
        </w:rPr>
        <w:t>Ensuite, il doit appuyer sur le bouton valider pour que la configuration créée s’enregistre.</w:t>
      </w:r>
    </w:p>
    <w:p w14:paraId="4D88147A" w14:textId="3D1140BC" w:rsidR="00402844" w:rsidRPr="007C6BC7" w:rsidRDefault="007C6BC7" w:rsidP="00BD3957">
      <w:pPr>
        <w:spacing w:after="0" w:line="240" w:lineRule="auto"/>
        <w:rPr>
          <w:rFonts w:ascii="Arial" w:eastAsia="Times New Roman" w:hAnsi="Arial" w:cs="Arial"/>
          <w:color w:val="000000"/>
          <w:sz w:val="22"/>
          <w:lang w:eastAsia="fr-FR"/>
        </w:rPr>
      </w:pPr>
      <w:r>
        <w:rPr>
          <w:rFonts w:ascii="Arial" w:eastAsia="Times New Roman" w:hAnsi="Arial" w:cs="Arial"/>
          <w:color w:val="000000"/>
          <w:sz w:val="22"/>
          <w:lang w:eastAsia="fr-FR"/>
        </w:rPr>
        <w:t xml:space="preserve">- </w:t>
      </w:r>
      <w:r w:rsidR="003D59A4">
        <w:rPr>
          <w:rFonts w:ascii="Arial" w:eastAsia="Times New Roman" w:hAnsi="Arial" w:cs="Arial"/>
          <w:color w:val="000000"/>
          <w:sz w:val="22"/>
          <w:lang w:eastAsia="fr-FR"/>
        </w:rPr>
        <w:t xml:space="preserve">Le joueur clique sur le bouton </w:t>
      </w:r>
      <w:r w:rsidR="003D59A4" w:rsidRPr="004C7F63">
        <w:rPr>
          <w:rFonts w:ascii="Arial" w:eastAsia="Times New Roman" w:hAnsi="Arial" w:cs="Arial"/>
          <w:color w:val="000000"/>
          <w:sz w:val="22"/>
          <w:lang w:eastAsia="fr-FR"/>
        </w:rPr>
        <w:t>“</w:t>
      </w:r>
      <w:r w:rsidR="003D59A4">
        <w:rPr>
          <w:rFonts w:ascii="Arial" w:eastAsia="Times New Roman" w:hAnsi="Arial" w:cs="Arial"/>
          <w:color w:val="000000"/>
          <w:sz w:val="22"/>
          <w:lang w:eastAsia="fr-FR"/>
        </w:rPr>
        <w:t>Supprim</w:t>
      </w:r>
      <w:r w:rsidR="003D59A4">
        <w:rPr>
          <w:rFonts w:ascii="Arial" w:eastAsia="Times New Roman" w:hAnsi="Arial" w:cs="Arial"/>
          <w:color w:val="000000"/>
          <w:sz w:val="22"/>
          <w:lang w:eastAsia="fr-FR"/>
        </w:rPr>
        <w:t>er</w:t>
      </w:r>
      <w:r w:rsidR="003D59A4" w:rsidRPr="004C7F63">
        <w:rPr>
          <w:rFonts w:ascii="Arial" w:eastAsia="Times New Roman" w:hAnsi="Arial" w:cs="Arial"/>
          <w:color w:val="000000"/>
          <w:sz w:val="22"/>
          <w:lang w:eastAsia="fr-FR"/>
        </w:rPr>
        <w:t>”</w:t>
      </w:r>
      <w:r w:rsidR="003D59A4">
        <w:rPr>
          <w:rFonts w:ascii="Arial" w:eastAsia="Times New Roman" w:hAnsi="Arial" w:cs="Arial"/>
          <w:color w:val="000000"/>
          <w:sz w:val="22"/>
          <w:lang w:eastAsia="fr-FR"/>
        </w:rPr>
        <w:t> :</w:t>
      </w:r>
      <w:r>
        <w:rPr>
          <w:rFonts w:ascii="Arial" w:eastAsia="Times New Roman" w:hAnsi="Arial" w:cs="Arial"/>
          <w:color w:val="000000"/>
          <w:sz w:val="22"/>
          <w:lang w:eastAsia="fr-FR"/>
        </w:rPr>
        <w:t xml:space="preserve"> Il choisit la ou les dessertes à supprimer, puis valide. </w:t>
      </w:r>
      <w:r w:rsidR="00402844">
        <w:rPr>
          <w:rFonts w:ascii="Arial" w:eastAsia="Times New Roman" w:hAnsi="Arial" w:cs="Arial"/>
          <w:color w:val="000000"/>
          <w:sz w:val="22"/>
          <w:lang w:eastAsia="fr-FR"/>
        </w:rPr>
        <w:t>Retour au cas N°7.</w:t>
      </w:r>
    </w:p>
    <w:p w14:paraId="2861BD99" w14:textId="48B35BF7" w:rsidR="00402844" w:rsidRDefault="00402844" w:rsidP="00BD3957">
      <w:pPr>
        <w:spacing w:after="0" w:line="240" w:lineRule="auto"/>
        <w:rPr>
          <w:rFonts w:ascii="Arial" w:eastAsia="Times New Roman" w:hAnsi="Arial" w:cs="Arial"/>
          <w:color w:val="000000"/>
          <w:sz w:val="22"/>
          <w:lang w:eastAsia="fr-FR"/>
        </w:rPr>
      </w:pPr>
    </w:p>
    <w:p w14:paraId="4834A185" w14:textId="4D318142" w:rsidR="00402844" w:rsidRPr="004B403D" w:rsidRDefault="00402844" w:rsidP="00402844">
      <w:pPr>
        <w:spacing w:after="0" w:line="240" w:lineRule="auto"/>
        <w:rPr>
          <w:rFonts w:ascii="Arial" w:eastAsia="Times New Roman" w:hAnsi="Arial" w:cs="Arial"/>
          <w:color w:val="000000"/>
          <w:sz w:val="22"/>
          <w:lang w:eastAsia="fr-FR"/>
        </w:rPr>
      </w:pPr>
      <w:r>
        <w:rPr>
          <w:rFonts w:ascii="Arial" w:eastAsia="Times New Roman" w:hAnsi="Arial" w:cs="Arial"/>
          <w:b/>
          <w:bCs/>
          <w:color w:val="000000"/>
          <w:sz w:val="22"/>
          <w:lang w:eastAsia="fr-FR"/>
        </w:rPr>
        <w:t>Point 2</w:t>
      </w:r>
      <w:r w:rsidRPr="004C7F63">
        <w:rPr>
          <w:rFonts w:ascii="Arial" w:eastAsia="Times New Roman" w:hAnsi="Arial" w:cs="Arial"/>
          <w:b/>
          <w:bCs/>
          <w:color w:val="000000"/>
          <w:sz w:val="22"/>
          <w:lang w:eastAsia="fr-FR"/>
        </w:rPr>
        <w:t xml:space="preserve"> de la séquence nominale</w:t>
      </w:r>
      <w:r>
        <w:rPr>
          <w:rFonts w:ascii="Arial" w:eastAsia="Times New Roman" w:hAnsi="Arial" w:cs="Arial"/>
          <w:b/>
          <w:bCs/>
          <w:color w:val="000000"/>
          <w:sz w:val="22"/>
          <w:lang w:eastAsia="fr-FR"/>
        </w:rPr>
        <w:t xml:space="preserve"> </w:t>
      </w:r>
      <w:r w:rsidRPr="004C7F63">
        <w:rPr>
          <w:rFonts w:ascii="Arial" w:eastAsia="Times New Roman" w:hAnsi="Arial" w:cs="Arial"/>
          <w:b/>
          <w:bCs/>
          <w:color w:val="000000"/>
          <w:sz w:val="22"/>
          <w:lang w:eastAsia="fr-FR"/>
        </w:rPr>
        <w:t>:</w:t>
      </w:r>
      <w:r w:rsidRPr="004C7F63">
        <w:rPr>
          <w:rFonts w:ascii="Arial" w:eastAsia="Times New Roman" w:hAnsi="Arial" w:cs="Arial"/>
          <w:color w:val="000000"/>
          <w:sz w:val="22"/>
          <w:lang w:eastAsia="fr-FR"/>
        </w:rPr>
        <w:t xml:space="preserve"> Il clique sur </w:t>
      </w:r>
      <w:r w:rsidR="00B1685D">
        <w:rPr>
          <w:rFonts w:ascii="Arial" w:eastAsia="Times New Roman" w:hAnsi="Arial" w:cs="Arial"/>
          <w:color w:val="000000"/>
          <w:sz w:val="22"/>
          <w:lang w:eastAsia="fr-FR"/>
        </w:rPr>
        <w:t>la coupe située</w:t>
      </w:r>
      <w:r>
        <w:rPr>
          <w:rFonts w:ascii="Arial" w:eastAsia="Times New Roman" w:hAnsi="Arial" w:cs="Arial"/>
          <w:color w:val="000000"/>
          <w:sz w:val="22"/>
          <w:lang w:eastAsia="fr-FR"/>
        </w:rPr>
        <w:t xml:space="preserve"> dans la partie haute </w:t>
      </w:r>
      <w:r w:rsidRPr="004C7F63">
        <w:rPr>
          <w:rFonts w:ascii="Arial" w:eastAsia="Times New Roman" w:hAnsi="Arial" w:cs="Arial"/>
          <w:color w:val="000000"/>
          <w:sz w:val="22"/>
          <w:lang w:eastAsia="fr-FR"/>
        </w:rPr>
        <w:t xml:space="preserve">du menu principal. Puis </w:t>
      </w:r>
      <w:r>
        <w:rPr>
          <w:rFonts w:ascii="Arial" w:eastAsia="Times New Roman" w:hAnsi="Arial" w:cs="Arial"/>
          <w:color w:val="000000"/>
          <w:sz w:val="22"/>
          <w:lang w:eastAsia="fr-FR"/>
        </w:rPr>
        <w:t>la fenêtre montrant le meilleur joueur de l’application s’ouvre</w:t>
      </w:r>
      <w:r w:rsidRPr="004C7F63">
        <w:rPr>
          <w:rFonts w:ascii="Arial" w:eastAsia="Times New Roman" w:hAnsi="Arial" w:cs="Arial"/>
          <w:color w:val="000000"/>
          <w:sz w:val="22"/>
          <w:lang w:eastAsia="fr-FR"/>
        </w:rPr>
        <w:t>.</w:t>
      </w:r>
      <w:r>
        <w:rPr>
          <w:rFonts w:ascii="Arial" w:eastAsia="Times New Roman" w:hAnsi="Arial" w:cs="Arial"/>
          <w:color w:val="000000"/>
          <w:sz w:val="22"/>
          <w:lang w:eastAsia="fr-FR"/>
        </w:rPr>
        <w:t xml:space="preserve"> Retour au cas N°7.</w:t>
      </w:r>
    </w:p>
    <w:p w14:paraId="38BCF49D" w14:textId="2D0BB2CA" w:rsidR="00D67157" w:rsidRDefault="00D67157" w:rsidP="00BD3957">
      <w:pPr>
        <w:spacing w:after="0" w:line="240" w:lineRule="auto"/>
        <w:rPr>
          <w:rFonts w:ascii="Arial" w:eastAsia="Times New Roman" w:hAnsi="Arial" w:cs="Arial"/>
          <w:color w:val="000000"/>
          <w:sz w:val="22"/>
          <w:lang w:eastAsia="fr-FR"/>
        </w:rPr>
      </w:pPr>
    </w:p>
    <w:p w14:paraId="4B33FF97" w14:textId="59ED533F" w:rsidR="00D67157" w:rsidRDefault="00D67157" w:rsidP="00D67157">
      <w:pPr>
        <w:spacing w:after="0" w:line="240" w:lineRule="auto"/>
        <w:rPr>
          <w:rFonts w:ascii="Arial" w:eastAsia="Times New Roman" w:hAnsi="Arial" w:cs="Arial"/>
          <w:color w:val="000000"/>
          <w:sz w:val="22"/>
          <w:lang w:eastAsia="fr-FR"/>
        </w:rPr>
      </w:pPr>
      <w:r>
        <w:rPr>
          <w:rFonts w:ascii="Arial" w:eastAsia="Times New Roman" w:hAnsi="Arial" w:cs="Arial"/>
          <w:b/>
          <w:bCs/>
          <w:color w:val="000000"/>
          <w:sz w:val="22"/>
          <w:lang w:eastAsia="fr-FR"/>
        </w:rPr>
        <w:t>Point 2</w:t>
      </w:r>
      <w:r w:rsidRPr="004C7F63">
        <w:rPr>
          <w:rFonts w:ascii="Arial" w:eastAsia="Times New Roman" w:hAnsi="Arial" w:cs="Arial"/>
          <w:b/>
          <w:bCs/>
          <w:color w:val="000000"/>
          <w:sz w:val="22"/>
          <w:lang w:eastAsia="fr-FR"/>
        </w:rPr>
        <w:t xml:space="preserve"> de la séquence nominale</w:t>
      </w:r>
      <w:r>
        <w:rPr>
          <w:rFonts w:ascii="Arial" w:eastAsia="Times New Roman" w:hAnsi="Arial" w:cs="Arial"/>
          <w:b/>
          <w:bCs/>
          <w:color w:val="000000"/>
          <w:sz w:val="22"/>
          <w:lang w:eastAsia="fr-FR"/>
        </w:rPr>
        <w:t xml:space="preserve"> </w:t>
      </w:r>
      <w:r w:rsidRPr="004C7F63">
        <w:rPr>
          <w:rFonts w:ascii="Arial" w:eastAsia="Times New Roman" w:hAnsi="Arial" w:cs="Arial"/>
          <w:b/>
          <w:bCs/>
          <w:color w:val="000000"/>
          <w:sz w:val="22"/>
          <w:lang w:eastAsia="fr-FR"/>
        </w:rPr>
        <w:t>:</w:t>
      </w:r>
      <w:r w:rsidRPr="004C7F63">
        <w:rPr>
          <w:rFonts w:ascii="Arial" w:eastAsia="Times New Roman" w:hAnsi="Arial" w:cs="Arial"/>
          <w:color w:val="000000"/>
          <w:sz w:val="22"/>
          <w:lang w:eastAsia="fr-FR"/>
        </w:rPr>
        <w:t xml:space="preserve"> Il clique sur </w:t>
      </w:r>
      <w:r>
        <w:rPr>
          <w:rFonts w:ascii="Arial" w:eastAsia="Times New Roman" w:hAnsi="Arial" w:cs="Arial"/>
          <w:color w:val="000000"/>
          <w:sz w:val="22"/>
          <w:lang w:eastAsia="fr-FR"/>
        </w:rPr>
        <w:t xml:space="preserve">le bonhomme situé dans la partie haute </w:t>
      </w:r>
      <w:r w:rsidRPr="004C7F63">
        <w:rPr>
          <w:rFonts w:ascii="Arial" w:eastAsia="Times New Roman" w:hAnsi="Arial" w:cs="Arial"/>
          <w:color w:val="000000"/>
          <w:sz w:val="22"/>
          <w:lang w:eastAsia="fr-FR"/>
        </w:rPr>
        <w:t xml:space="preserve">du menu principal. Puis </w:t>
      </w:r>
      <w:r w:rsidR="00402844">
        <w:rPr>
          <w:rFonts w:ascii="Arial" w:eastAsia="Times New Roman" w:hAnsi="Arial" w:cs="Arial"/>
          <w:color w:val="000000"/>
          <w:sz w:val="22"/>
          <w:lang w:eastAsia="fr-FR"/>
        </w:rPr>
        <w:t>la fenêtre des créateurs du site qui détaillent les acteurs de cette application s’ouvre</w:t>
      </w:r>
      <w:r w:rsidRPr="004C7F63">
        <w:rPr>
          <w:rFonts w:ascii="Arial" w:eastAsia="Times New Roman" w:hAnsi="Arial" w:cs="Arial"/>
          <w:color w:val="000000"/>
          <w:sz w:val="22"/>
          <w:lang w:eastAsia="fr-FR"/>
        </w:rPr>
        <w:t>.</w:t>
      </w:r>
      <w:r w:rsidR="00402844">
        <w:rPr>
          <w:rFonts w:ascii="Arial" w:eastAsia="Times New Roman" w:hAnsi="Arial" w:cs="Arial"/>
          <w:color w:val="000000"/>
          <w:sz w:val="22"/>
          <w:lang w:eastAsia="fr-FR"/>
        </w:rPr>
        <w:t xml:space="preserve"> Retour au cas N°7.</w:t>
      </w:r>
    </w:p>
    <w:p w14:paraId="009F87C2" w14:textId="77777777" w:rsidR="007C6BC7" w:rsidRDefault="007C6BC7" w:rsidP="00D67157">
      <w:pPr>
        <w:spacing w:after="0" w:line="240" w:lineRule="auto"/>
        <w:rPr>
          <w:rFonts w:ascii="Arial" w:eastAsia="Times New Roman" w:hAnsi="Arial" w:cs="Arial"/>
          <w:color w:val="000000"/>
          <w:sz w:val="22"/>
          <w:lang w:eastAsia="fr-FR"/>
        </w:rPr>
      </w:pPr>
    </w:p>
    <w:p w14:paraId="3CC1A425" w14:textId="2C8134EA" w:rsidR="00603612" w:rsidRDefault="00603612" w:rsidP="00603612">
      <w:pPr>
        <w:spacing w:after="0" w:line="240" w:lineRule="auto"/>
        <w:rPr>
          <w:rFonts w:ascii="Arial" w:eastAsia="Times New Roman" w:hAnsi="Arial" w:cs="Arial"/>
          <w:color w:val="000000"/>
          <w:sz w:val="22"/>
          <w:lang w:eastAsia="fr-FR"/>
        </w:rPr>
      </w:pPr>
      <w:r w:rsidRPr="004C7F63">
        <w:rPr>
          <w:rFonts w:ascii="Arial" w:eastAsia="Times New Roman" w:hAnsi="Arial" w:cs="Arial"/>
          <w:b/>
          <w:bCs/>
          <w:color w:val="000000"/>
          <w:sz w:val="22"/>
          <w:lang w:eastAsia="fr-FR"/>
        </w:rPr>
        <w:t xml:space="preserve">Point </w:t>
      </w:r>
      <w:r>
        <w:rPr>
          <w:rFonts w:ascii="Arial" w:eastAsia="Times New Roman" w:hAnsi="Arial" w:cs="Arial"/>
          <w:b/>
          <w:bCs/>
          <w:color w:val="000000"/>
          <w:sz w:val="22"/>
          <w:lang w:eastAsia="fr-FR"/>
        </w:rPr>
        <w:t>3</w:t>
      </w:r>
      <w:r w:rsidRPr="004C7F63">
        <w:rPr>
          <w:rFonts w:ascii="Arial" w:eastAsia="Times New Roman" w:hAnsi="Arial" w:cs="Arial"/>
          <w:b/>
          <w:bCs/>
          <w:color w:val="000000"/>
          <w:sz w:val="22"/>
          <w:lang w:eastAsia="fr-FR"/>
        </w:rPr>
        <w:t xml:space="preserve"> de la séquence nominale</w:t>
      </w:r>
      <w:r>
        <w:rPr>
          <w:rFonts w:ascii="Arial" w:eastAsia="Times New Roman" w:hAnsi="Arial" w:cs="Arial"/>
          <w:b/>
          <w:bCs/>
          <w:color w:val="000000"/>
          <w:sz w:val="22"/>
          <w:lang w:eastAsia="fr-FR"/>
        </w:rPr>
        <w:t xml:space="preserve"> </w:t>
      </w:r>
      <w:r w:rsidRPr="004C7F63">
        <w:rPr>
          <w:rFonts w:ascii="Arial" w:eastAsia="Times New Roman" w:hAnsi="Arial" w:cs="Arial"/>
          <w:b/>
          <w:bCs/>
          <w:color w:val="000000"/>
          <w:sz w:val="22"/>
          <w:lang w:eastAsia="fr-FR"/>
        </w:rPr>
        <w:t>:</w:t>
      </w:r>
      <w:r w:rsidR="007C6BC7" w:rsidRPr="007C6BC7">
        <w:rPr>
          <w:rFonts w:ascii="Arial" w:eastAsia="Times New Roman" w:hAnsi="Arial" w:cs="Arial"/>
          <w:color w:val="000000"/>
          <w:sz w:val="22"/>
          <w:lang w:eastAsia="fr-FR"/>
        </w:rPr>
        <w:t xml:space="preserve"> </w:t>
      </w:r>
      <w:r w:rsidR="007C6BC7">
        <w:rPr>
          <w:rFonts w:ascii="Arial" w:eastAsia="Times New Roman" w:hAnsi="Arial" w:cs="Arial"/>
          <w:color w:val="000000"/>
          <w:sz w:val="22"/>
          <w:lang w:eastAsia="fr-FR"/>
        </w:rPr>
        <w:t>I</w:t>
      </w:r>
      <w:r w:rsidR="007C6BC7">
        <w:rPr>
          <w:rFonts w:ascii="Arial" w:eastAsia="Times New Roman" w:hAnsi="Arial" w:cs="Arial"/>
          <w:color w:val="000000"/>
          <w:sz w:val="22"/>
          <w:lang w:eastAsia="fr-FR"/>
        </w:rPr>
        <w:t xml:space="preserve">l choisit le mode de jeu </w:t>
      </w:r>
      <w:r w:rsidR="007C6BC7">
        <w:rPr>
          <w:rFonts w:ascii="Arial" w:eastAsia="Times New Roman" w:hAnsi="Arial" w:cs="Arial"/>
          <w:color w:val="000000"/>
          <w:sz w:val="22"/>
          <w:lang w:eastAsia="fr-FR"/>
        </w:rPr>
        <w:t>Casse-tête</w:t>
      </w:r>
      <w:r w:rsidR="007C6BC7" w:rsidRPr="004C7F63">
        <w:rPr>
          <w:rFonts w:ascii="Arial" w:eastAsia="Times New Roman" w:hAnsi="Arial" w:cs="Arial"/>
          <w:color w:val="000000"/>
          <w:sz w:val="22"/>
          <w:lang w:eastAsia="fr-FR"/>
        </w:rPr>
        <w:t>.</w:t>
      </w:r>
      <w:r w:rsidR="007C6BC7">
        <w:rPr>
          <w:rFonts w:ascii="Arial" w:eastAsia="Times New Roman" w:hAnsi="Arial" w:cs="Arial"/>
          <w:color w:val="000000"/>
          <w:sz w:val="22"/>
          <w:lang w:eastAsia="fr-FR"/>
        </w:rPr>
        <w:t xml:space="preserve"> Le joueur peut choisir le nom de son équipe </w:t>
      </w:r>
      <w:r w:rsidR="004E63B8">
        <w:rPr>
          <w:rFonts w:ascii="Arial" w:eastAsia="Times New Roman" w:hAnsi="Arial" w:cs="Arial"/>
          <w:color w:val="000000"/>
          <w:sz w:val="22"/>
          <w:lang w:eastAsia="fr-FR"/>
        </w:rPr>
        <w:t xml:space="preserve">et choisir une configuration. </w:t>
      </w:r>
      <w:r w:rsidRPr="004C7F63">
        <w:rPr>
          <w:rFonts w:ascii="Arial" w:eastAsia="Times New Roman" w:hAnsi="Arial" w:cs="Arial"/>
          <w:color w:val="000000"/>
          <w:sz w:val="22"/>
          <w:lang w:eastAsia="fr-FR"/>
        </w:rPr>
        <w:t>Puis il arrive au cas N°</w:t>
      </w:r>
      <w:r w:rsidR="004E63B8">
        <w:rPr>
          <w:rFonts w:ascii="Arial" w:eastAsia="Times New Roman" w:hAnsi="Arial" w:cs="Arial"/>
          <w:color w:val="000000"/>
          <w:sz w:val="22"/>
          <w:lang w:eastAsia="fr-FR"/>
        </w:rPr>
        <w:t>5</w:t>
      </w:r>
      <w:r w:rsidRPr="004C7F63">
        <w:rPr>
          <w:rFonts w:ascii="Arial" w:eastAsia="Times New Roman" w:hAnsi="Arial" w:cs="Arial"/>
          <w:color w:val="000000"/>
          <w:sz w:val="22"/>
          <w:lang w:eastAsia="fr-FR"/>
        </w:rPr>
        <w:t>.</w:t>
      </w:r>
    </w:p>
    <w:p w14:paraId="6BF2792D" w14:textId="501FB29D" w:rsidR="007C6BC7" w:rsidRDefault="007C6BC7" w:rsidP="00603612">
      <w:pPr>
        <w:spacing w:after="0" w:line="240" w:lineRule="auto"/>
        <w:rPr>
          <w:rFonts w:ascii="Arial" w:eastAsia="Times New Roman" w:hAnsi="Arial" w:cs="Arial"/>
          <w:color w:val="000000"/>
          <w:sz w:val="22"/>
          <w:lang w:eastAsia="fr-FR"/>
        </w:rPr>
      </w:pPr>
    </w:p>
    <w:p w14:paraId="6B140B9F" w14:textId="6EFEFB1C" w:rsidR="007C6BC7" w:rsidRDefault="007C6BC7" w:rsidP="00603612">
      <w:pPr>
        <w:spacing w:after="0" w:line="240" w:lineRule="auto"/>
        <w:rPr>
          <w:rFonts w:ascii="Arial" w:eastAsia="Times New Roman" w:hAnsi="Arial" w:cs="Arial"/>
          <w:color w:val="000000"/>
          <w:sz w:val="22"/>
          <w:lang w:eastAsia="fr-FR"/>
        </w:rPr>
      </w:pPr>
      <w:r w:rsidRPr="004C7F63">
        <w:rPr>
          <w:rFonts w:ascii="Arial" w:eastAsia="Times New Roman" w:hAnsi="Arial" w:cs="Arial"/>
          <w:b/>
          <w:bCs/>
          <w:color w:val="000000"/>
          <w:sz w:val="22"/>
          <w:lang w:eastAsia="fr-FR"/>
        </w:rPr>
        <w:t xml:space="preserve">Point </w:t>
      </w:r>
      <w:r>
        <w:rPr>
          <w:rFonts w:ascii="Arial" w:eastAsia="Times New Roman" w:hAnsi="Arial" w:cs="Arial"/>
          <w:b/>
          <w:bCs/>
          <w:color w:val="000000"/>
          <w:sz w:val="22"/>
          <w:lang w:eastAsia="fr-FR"/>
        </w:rPr>
        <w:t>3</w:t>
      </w:r>
      <w:r w:rsidRPr="004C7F63">
        <w:rPr>
          <w:rFonts w:ascii="Arial" w:eastAsia="Times New Roman" w:hAnsi="Arial" w:cs="Arial"/>
          <w:b/>
          <w:bCs/>
          <w:color w:val="000000"/>
          <w:sz w:val="22"/>
          <w:lang w:eastAsia="fr-FR"/>
        </w:rPr>
        <w:t xml:space="preserve"> de la séquence nominale</w:t>
      </w:r>
      <w:r>
        <w:rPr>
          <w:rFonts w:ascii="Arial" w:eastAsia="Times New Roman" w:hAnsi="Arial" w:cs="Arial"/>
          <w:b/>
          <w:bCs/>
          <w:color w:val="000000"/>
          <w:sz w:val="22"/>
          <w:lang w:eastAsia="fr-FR"/>
        </w:rPr>
        <w:t xml:space="preserve"> </w:t>
      </w:r>
      <w:r w:rsidRPr="004C7F63">
        <w:rPr>
          <w:rFonts w:ascii="Arial" w:eastAsia="Times New Roman" w:hAnsi="Arial" w:cs="Arial"/>
          <w:b/>
          <w:bCs/>
          <w:color w:val="000000"/>
          <w:sz w:val="22"/>
          <w:lang w:eastAsia="fr-FR"/>
        </w:rPr>
        <w:t>:</w:t>
      </w:r>
      <w:r w:rsidRPr="004C7F63">
        <w:rPr>
          <w:rFonts w:ascii="Arial" w:eastAsia="Times New Roman" w:hAnsi="Arial" w:cs="Arial"/>
          <w:color w:val="000000"/>
          <w:sz w:val="22"/>
          <w:lang w:eastAsia="fr-FR"/>
        </w:rPr>
        <w:t xml:space="preserve"> </w:t>
      </w:r>
      <w:r w:rsidR="004E63B8">
        <w:rPr>
          <w:rFonts w:ascii="Arial" w:eastAsia="Times New Roman" w:hAnsi="Arial" w:cs="Arial"/>
          <w:color w:val="000000"/>
          <w:sz w:val="22"/>
          <w:lang w:eastAsia="fr-FR"/>
        </w:rPr>
        <w:t xml:space="preserve">Il choisit le mode de jeu </w:t>
      </w:r>
      <w:r w:rsidR="004E63B8">
        <w:rPr>
          <w:rFonts w:ascii="Arial" w:eastAsia="Times New Roman" w:hAnsi="Arial" w:cs="Arial"/>
          <w:color w:val="000000"/>
          <w:sz w:val="22"/>
          <w:lang w:eastAsia="fr-FR"/>
        </w:rPr>
        <w:t>Joueur Vs Ordinateur</w:t>
      </w:r>
      <w:r w:rsidR="004E63B8" w:rsidRPr="004C7F63">
        <w:rPr>
          <w:rFonts w:ascii="Arial" w:eastAsia="Times New Roman" w:hAnsi="Arial" w:cs="Arial"/>
          <w:color w:val="000000"/>
          <w:sz w:val="22"/>
          <w:lang w:eastAsia="fr-FR"/>
        </w:rPr>
        <w:t>.</w:t>
      </w:r>
      <w:r w:rsidR="004E63B8">
        <w:rPr>
          <w:rFonts w:ascii="Arial" w:eastAsia="Times New Roman" w:hAnsi="Arial" w:cs="Arial"/>
          <w:color w:val="000000"/>
          <w:sz w:val="22"/>
          <w:lang w:eastAsia="fr-FR"/>
        </w:rPr>
        <w:t xml:space="preserve"> Le joueur peut choisir le nom de son équipe et choisir une configuration. </w:t>
      </w:r>
      <w:r w:rsidR="004E63B8" w:rsidRPr="004C7F63">
        <w:rPr>
          <w:rFonts w:ascii="Arial" w:eastAsia="Times New Roman" w:hAnsi="Arial" w:cs="Arial"/>
          <w:color w:val="000000"/>
          <w:sz w:val="22"/>
          <w:lang w:eastAsia="fr-FR"/>
        </w:rPr>
        <w:t>Puis il arrive au cas N°</w:t>
      </w:r>
      <w:r w:rsidR="004E63B8">
        <w:rPr>
          <w:rFonts w:ascii="Arial" w:eastAsia="Times New Roman" w:hAnsi="Arial" w:cs="Arial"/>
          <w:color w:val="000000"/>
          <w:sz w:val="22"/>
          <w:lang w:eastAsia="fr-FR"/>
        </w:rPr>
        <w:t>5</w:t>
      </w:r>
      <w:r w:rsidR="004E63B8" w:rsidRPr="004C7F63">
        <w:rPr>
          <w:rFonts w:ascii="Arial" w:eastAsia="Times New Roman" w:hAnsi="Arial" w:cs="Arial"/>
          <w:color w:val="000000"/>
          <w:sz w:val="22"/>
          <w:lang w:eastAsia="fr-FR"/>
        </w:rPr>
        <w:t>.</w:t>
      </w:r>
    </w:p>
    <w:p w14:paraId="3D4974F5" w14:textId="4618A110" w:rsidR="00603612" w:rsidRDefault="00603612" w:rsidP="00603612">
      <w:pPr>
        <w:spacing w:after="0" w:line="240" w:lineRule="auto"/>
        <w:rPr>
          <w:rFonts w:ascii="Arial" w:eastAsia="Times New Roman" w:hAnsi="Arial" w:cs="Arial"/>
          <w:color w:val="000000"/>
          <w:sz w:val="22"/>
          <w:lang w:eastAsia="fr-FR"/>
        </w:rPr>
      </w:pPr>
    </w:p>
    <w:p w14:paraId="0948CF56" w14:textId="14A5D763" w:rsidR="00603612" w:rsidRDefault="00603612" w:rsidP="00603612">
      <w:pPr>
        <w:spacing w:after="0" w:line="240" w:lineRule="auto"/>
        <w:rPr>
          <w:rFonts w:ascii="Arial" w:eastAsia="Times New Roman" w:hAnsi="Arial" w:cs="Arial"/>
          <w:color w:val="000000"/>
          <w:sz w:val="22"/>
          <w:lang w:eastAsia="fr-FR"/>
        </w:rPr>
      </w:pPr>
      <w:r w:rsidRPr="004C7F63">
        <w:rPr>
          <w:rFonts w:ascii="Arial" w:eastAsia="Times New Roman" w:hAnsi="Arial" w:cs="Arial"/>
          <w:b/>
          <w:bCs/>
          <w:color w:val="000000"/>
          <w:sz w:val="22"/>
          <w:lang w:eastAsia="fr-FR"/>
        </w:rPr>
        <w:t xml:space="preserve">Point </w:t>
      </w:r>
      <w:r>
        <w:rPr>
          <w:rFonts w:ascii="Arial" w:eastAsia="Times New Roman" w:hAnsi="Arial" w:cs="Arial"/>
          <w:b/>
          <w:bCs/>
          <w:color w:val="000000"/>
          <w:sz w:val="22"/>
          <w:lang w:eastAsia="fr-FR"/>
        </w:rPr>
        <w:t>4</w:t>
      </w:r>
      <w:r w:rsidRPr="004C7F63">
        <w:rPr>
          <w:rFonts w:ascii="Arial" w:eastAsia="Times New Roman" w:hAnsi="Arial" w:cs="Arial"/>
          <w:b/>
          <w:bCs/>
          <w:color w:val="000000"/>
          <w:sz w:val="22"/>
          <w:lang w:eastAsia="fr-FR"/>
        </w:rPr>
        <w:t xml:space="preserve"> de la séquence nominale</w:t>
      </w:r>
      <w:r>
        <w:rPr>
          <w:rFonts w:ascii="Arial" w:eastAsia="Times New Roman" w:hAnsi="Arial" w:cs="Arial"/>
          <w:b/>
          <w:bCs/>
          <w:color w:val="000000"/>
          <w:sz w:val="22"/>
          <w:lang w:eastAsia="fr-FR"/>
        </w:rPr>
        <w:t xml:space="preserve"> </w:t>
      </w:r>
      <w:r w:rsidRPr="004C7F63">
        <w:rPr>
          <w:rFonts w:ascii="Arial" w:eastAsia="Times New Roman" w:hAnsi="Arial" w:cs="Arial"/>
          <w:b/>
          <w:bCs/>
          <w:color w:val="000000"/>
          <w:sz w:val="22"/>
          <w:lang w:eastAsia="fr-FR"/>
        </w:rPr>
        <w:t>:</w:t>
      </w:r>
      <w:r w:rsidRPr="004C7F63">
        <w:rPr>
          <w:rFonts w:ascii="Arial" w:eastAsia="Times New Roman" w:hAnsi="Arial" w:cs="Arial"/>
          <w:color w:val="000000"/>
          <w:sz w:val="22"/>
          <w:lang w:eastAsia="fr-FR"/>
        </w:rPr>
        <w:t xml:space="preserve"> </w:t>
      </w:r>
      <w:r w:rsidR="004E63B8">
        <w:rPr>
          <w:rFonts w:ascii="Arial" w:eastAsia="Times New Roman" w:hAnsi="Arial" w:cs="Arial"/>
          <w:color w:val="000000"/>
          <w:sz w:val="22"/>
          <w:lang w:eastAsia="fr-FR"/>
        </w:rPr>
        <w:t xml:space="preserve">Le joueur </w:t>
      </w:r>
      <w:r w:rsidR="004E63B8">
        <w:rPr>
          <w:rFonts w:ascii="Arial" w:eastAsia="Times New Roman" w:hAnsi="Arial" w:cs="Arial"/>
          <w:color w:val="000000"/>
          <w:sz w:val="22"/>
          <w:lang w:eastAsia="fr-FR"/>
        </w:rPr>
        <w:t xml:space="preserve">choisit une configuration </w:t>
      </w:r>
      <w:r w:rsidR="004E63B8">
        <w:rPr>
          <w:rFonts w:ascii="Arial" w:eastAsia="Times New Roman" w:hAnsi="Arial" w:cs="Arial"/>
          <w:color w:val="000000"/>
          <w:sz w:val="22"/>
          <w:lang w:eastAsia="fr-FR"/>
        </w:rPr>
        <w:t xml:space="preserve">par défaut </w:t>
      </w:r>
      <w:r w:rsidR="004E63B8">
        <w:rPr>
          <w:rFonts w:ascii="Arial" w:eastAsia="Times New Roman" w:hAnsi="Arial" w:cs="Arial"/>
          <w:color w:val="000000"/>
          <w:sz w:val="22"/>
          <w:lang w:eastAsia="fr-FR"/>
        </w:rPr>
        <w:t>dans l’application et valide.</w:t>
      </w:r>
      <w:r w:rsidRPr="004C7F63">
        <w:rPr>
          <w:rFonts w:ascii="Arial" w:eastAsia="Times New Roman" w:hAnsi="Arial" w:cs="Arial"/>
          <w:color w:val="000000"/>
          <w:sz w:val="22"/>
          <w:lang w:eastAsia="fr-FR"/>
        </w:rPr>
        <w:t xml:space="preserve"> Puis il arrive au cas N°</w:t>
      </w:r>
      <w:r w:rsidR="004E63B8">
        <w:rPr>
          <w:rFonts w:ascii="Arial" w:eastAsia="Times New Roman" w:hAnsi="Arial" w:cs="Arial"/>
          <w:color w:val="000000"/>
          <w:sz w:val="22"/>
          <w:lang w:eastAsia="fr-FR"/>
        </w:rPr>
        <w:t>5</w:t>
      </w:r>
      <w:r w:rsidRPr="004C7F63">
        <w:rPr>
          <w:rFonts w:ascii="Arial" w:eastAsia="Times New Roman" w:hAnsi="Arial" w:cs="Arial"/>
          <w:color w:val="000000"/>
          <w:sz w:val="22"/>
          <w:lang w:eastAsia="fr-FR"/>
        </w:rPr>
        <w:t>.</w:t>
      </w:r>
    </w:p>
    <w:p w14:paraId="548B64F4" w14:textId="02ACBAAA" w:rsidR="00595A17" w:rsidRDefault="00595A17" w:rsidP="00603612">
      <w:pPr>
        <w:spacing w:after="0" w:line="240" w:lineRule="auto"/>
        <w:rPr>
          <w:rFonts w:ascii="Arial" w:eastAsia="Times New Roman" w:hAnsi="Arial" w:cs="Arial"/>
          <w:color w:val="000000"/>
          <w:sz w:val="22"/>
          <w:lang w:eastAsia="fr-FR"/>
        </w:rPr>
      </w:pPr>
    </w:p>
    <w:p w14:paraId="04D4D208" w14:textId="152ED7B5" w:rsidR="00595A17" w:rsidRDefault="00595A17" w:rsidP="00595A17">
      <w:pPr>
        <w:spacing w:after="0" w:line="240" w:lineRule="auto"/>
        <w:rPr>
          <w:rFonts w:ascii="Arial" w:eastAsia="Times New Roman" w:hAnsi="Arial" w:cs="Arial"/>
          <w:color w:val="000000"/>
          <w:sz w:val="22"/>
          <w:lang w:eastAsia="fr-FR"/>
        </w:rPr>
      </w:pPr>
      <w:r w:rsidRPr="004C7F63">
        <w:rPr>
          <w:rFonts w:ascii="Arial" w:eastAsia="Times New Roman" w:hAnsi="Arial" w:cs="Arial"/>
          <w:b/>
          <w:bCs/>
          <w:color w:val="000000"/>
          <w:sz w:val="22"/>
          <w:lang w:eastAsia="fr-FR"/>
        </w:rPr>
        <w:t xml:space="preserve">Point </w:t>
      </w:r>
      <w:r>
        <w:rPr>
          <w:rFonts w:ascii="Arial" w:eastAsia="Times New Roman" w:hAnsi="Arial" w:cs="Arial"/>
          <w:b/>
          <w:bCs/>
          <w:color w:val="000000"/>
          <w:sz w:val="22"/>
          <w:lang w:eastAsia="fr-FR"/>
        </w:rPr>
        <w:t>6</w:t>
      </w:r>
      <w:r w:rsidRPr="004C7F63">
        <w:rPr>
          <w:rFonts w:ascii="Arial" w:eastAsia="Times New Roman" w:hAnsi="Arial" w:cs="Arial"/>
          <w:b/>
          <w:bCs/>
          <w:color w:val="000000"/>
          <w:sz w:val="22"/>
          <w:lang w:eastAsia="fr-FR"/>
        </w:rPr>
        <w:t xml:space="preserve"> de la séquence nominale</w:t>
      </w:r>
      <w:r>
        <w:rPr>
          <w:rFonts w:ascii="Arial" w:eastAsia="Times New Roman" w:hAnsi="Arial" w:cs="Arial"/>
          <w:b/>
          <w:bCs/>
          <w:color w:val="000000"/>
          <w:sz w:val="22"/>
          <w:lang w:eastAsia="fr-FR"/>
        </w:rPr>
        <w:t xml:space="preserve"> </w:t>
      </w:r>
      <w:r w:rsidRPr="004C7F63">
        <w:rPr>
          <w:rFonts w:ascii="Arial" w:eastAsia="Times New Roman" w:hAnsi="Arial" w:cs="Arial"/>
          <w:b/>
          <w:bCs/>
          <w:color w:val="000000"/>
          <w:sz w:val="22"/>
          <w:lang w:eastAsia="fr-FR"/>
        </w:rPr>
        <w:t>:</w:t>
      </w:r>
      <w:r w:rsidRPr="004C7F63">
        <w:rPr>
          <w:rFonts w:ascii="Arial" w:eastAsia="Times New Roman" w:hAnsi="Arial" w:cs="Arial"/>
          <w:color w:val="000000"/>
          <w:sz w:val="22"/>
          <w:lang w:eastAsia="fr-FR"/>
        </w:rPr>
        <w:t xml:space="preserve"> </w:t>
      </w:r>
      <w:r w:rsidR="004E63B8">
        <w:rPr>
          <w:rFonts w:ascii="Arial" w:eastAsia="Times New Roman" w:hAnsi="Arial" w:cs="Arial"/>
          <w:color w:val="000000"/>
          <w:sz w:val="22"/>
          <w:lang w:eastAsia="fr-FR"/>
        </w:rPr>
        <w:t>Le joueur gagne la partie et accède à la fenêtre VICTOIRE avec la visualisation d</w:t>
      </w:r>
      <w:r w:rsidR="004E63B8">
        <w:rPr>
          <w:rFonts w:ascii="Arial" w:eastAsia="Times New Roman" w:hAnsi="Arial" w:cs="Arial"/>
          <w:color w:val="000000"/>
          <w:sz w:val="22"/>
          <w:lang w:eastAsia="fr-FR"/>
        </w:rPr>
        <w:t xml:space="preserve">u nom de l’équipe de l’ordinateur </w:t>
      </w:r>
      <w:r w:rsidR="004E63B8">
        <w:rPr>
          <w:rFonts w:ascii="Arial" w:eastAsia="Times New Roman" w:hAnsi="Arial" w:cs="Arial"/>
          <w:color w:val="000000"/>
          <w:sz w:val="22"/>
          <w:lang w:eastAsia="fr-FR"/>
        </w:rPr>
        <w:t xml:space="preserve">en dessous </w:t>
      </w:r>
      <w:r w:rsidR="004E63B8">
        <w:rPr>
          <w:rFonts w:ascii="Arial" w:eastAsia="Times New Roman" w:hAnsi="Arial" w:cs="Arial"/>
          <w:color w:val="000000"/>
          <w:sz w:val="22"/>
          <w:lang w:eastAsia="fr-FR"/>
        </w:rPr>
        <w:t>de « victoire »</w:t>
      </w:r>
      <w:r w:rsidR="004E63B8">
        <w:rPr>
          <w:rFonts w:ascii="Arial" w:eastAsia="Times New Roman" w:hAnsi="Arial" w:cs="Arial"/>
          <w:color w:val="000000"/>
          <w:sz w:val="22"/>
          <w:lang w:eastAsia="fr-FR"/>
        </w:rPr>
        <w:t>.</w:t>
      </w:r>
      <w:r w:rsidR="004E63B8">
        <w:rPr>
          <w:rFonts w:ascii="Arial" w:eastAsia="Times New Roman" w:hAnsi="Arial" w:cs="Arial"/>
          <w:color w:val="000000"/>
          <w:sz w:val="22"/>
          <w:lang w:eastAsia="fr-FR"/>
        </w:rPr>
        <w:t xml:space="preserve"> </w:t>
      </w:r>
      <w:r w:rsidRPr="004C7F63">
        <w:rPr>
          <w:rFonts w:ascii="Arial" w:eastAsia="Times New Roman" w:hAnsi="Arial" w:cs="Arial"/>
          <w:color w:val="000000"/>
          <w:sz w:val="22"/>
          <w:lang w:eastAsia="fr-FR"/>
        </w:rPr>
        <w:t>Puis il arrive au cas N°</w:t>
      </w:r>
      <w:r w:rsidR="004E63B8">
        <w:rPr>
          <w:rFonts w:ascii="Arial" w:eastAsia="Times New Roman" w:hAnsi="Arial" w:cs="Arial"/>
          <w:color w:val="000000"/>
          <w:sz w:val="22"/>
          <w:lang w:eastAsia="fr-FR"/>
        </w:rPr>
        <w:t>7</w:t>
      </w:r>
      <w:r w:rsidRPr="004C7F63">
        <w:rPr>
          <w:rFonts w:ascii="Arial" w:eastAsia="Times New Roman" w:hAnsi="Arial" w:cs="Arial"/>
          <w:color w:val="000000"/>
          <w:sz w:val="22"/>
          <w:lang w:eastAsia="fr-FR"/>
        </w:rPr>
        <w:t>.</w:t>
      </w:r>
    </w:p>
    <w:p w14:paraId="3781ACF4" w14:textId="77777777" w:rsidR="00595A17" w:rsidRDefault="00595A17" w:rsidP="00603612">
      <w:pPr>
        <w:spacing w:after="0" w:line="240" w:lineRule="auto"/>
        <w:rPr>
          <w:rFonts w:ascii="Arial" w:eastAsia="Times New Roman" w:hAnsi="Arial" w:cs="Arial"/>
          <w:color w:val="000000"/>
          <w:sz w:val="22"/>
          <w:lang w:eastAsia="fr-FR"/>
        </w:rPr>
      </w:pPr>
    </w:p>
    <w:p w14:paraId="561A46AC" w14:textId="05B690CC" w:rsidR="004C7F63" w:rsidRPr="004C7F63" w:rsidRDefault="004C7F63" w:rsidP="004E63B8">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w:t>
      </w:r>
    </w:p>
    <w:p w14:paraId="4916161E"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sz w:val="22"/>
          <w:lang w:eastAsia="fr-FR"/>
        </w:rPr>
        <w:t xml:space="preserve">   Enchaînements d'exception :</w:t>
      </w:r>
    </w:p>
    <w:p w14:paraId="6F5B4A5F"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sz w:val="22"/>
          <w:lang w:eastAsia="fr-FR"/>
        </w:rPr>
        <w:t xml:space="preserve"> </w:t>
      </w:r>
    </w:p>
    <w:p w14:paraId="1C4117AC" w14:textId="60D53CA1" w:rsidR="004C7F63" w:rsidRDefault="004C7F63" w:rsidP="004C7F63">
      <w:pPr>
        <w:spacing w:after="0" w:line="240" w:lineRule="auto"/>
        <w:rPr>
          <w:rFonts w:ascii="Arial" w:eastAsia="Times New Roman" w:hAnsi="Arial" w:cs="Arial"/>
          <w:color w:val="000000"/>
          <w:sz w:val="22"/>
          <w:lang w:eastAsia="fr-FR"/>
        </w:rPr>
      </w:pPr>
      <w:r w:rsidRPr="004C7F63">
        <w:rPr>
          <w:rFonts w:ascii="Arial" w:eastAsia="Times New Roman" w:hAnsi="Arial" w:cs="Arial"/>
          <w:b/>
          <w:bCs/>
          <w:color w:val="000000"/>
          <w:sz w:val="22"/>
          <w:lang w:eastAsia="fr-FR"/>
        </w:rPr>
        <w:t xml:space="preserve">Point </w:t>
      </w:r>
      <w:r w:rsidR="004E63B8">
        <w:rPr>
          <w:rFonts w:ascii="Arial" w:eastAsia="Times New Roman" w:hAnsi="Arial" w:cs="Arial"/>
          <w:b/>
          <w:bCs/>
          <w:color w:val="000000"/>
          <w:sz w:val="22"/>
          <w:lang w:eastAsia="fr-FR"/>
        </w:rPr>
        <w:t>2</w:t>
      </w:r>
      <w:r w:rsidRPr="004C7F63">
        <w:rPr>
          <w:rFonts w:ascii="Arial" w:eastAsia="Times New Roman" w:hAnsi="Arial" w:cs="Arial"/>
          <w:b/>
          <w:bCs/>
          <w:color w:val="000000"/>
          <w:sz w:val="22"/>
          <w:lang w:eastAsia="fr-FR"/>
        </w:rPr>
        <w:t xml:space="preserve"> de la séquence nominale</w:t>
      </w:r>
      <w:r w:rsidRPr="004C7F63">
        <w:rPr>
          <w:rFonts w:ascii="Arial" w:eastAsia="Times New Roman" w:hAnsi="Arial" w:cs="Arial"/>
          <w:color w:val="000000"/>
          <w:sz w:val="22"/>
          <w:lang w:eastAsia="fr-FR"/>
        </w:rPr>
        <w:t xml:space="preserve"> :</w:t>
      </w:r>
      <w:r w:rsidR="004E63B8">
        <w:rPr>
          <w:rFonts w:ascii="Arial" w:eastAsia="Times New Roman" w:hAnsi="Arial" w:cs="Arial"/>
          <w:color w:val="000000"/>
          <w:sz w:val="22"/>
          <w:lang w:eastAsia="fr-FR"/>
        </w:rPr>
        <w:t xml:space="preserve"> Dans la</w:t>
      </w:r>
      <w:r w:rsidR="004E63B8" w:rsidRPr="004E63B8">
        <w:rPr>
          <w:rFonts w:ascii="Arial" w:eastAsia="Times New Roman" w:hAnsi="Arial" w:cs="Arial"/>
          <w:color w:val="000000"/>
          <w:sz w:val="22"/>
          <w:lang w:eastAsia="fr-FR"/>
        </w:rPr>
        <w:t xml:space="preserve"> </w:t>
      </w:r>
      <w:r w:rsidR="004E63B8">
        <w:rPr>
          <w:rFonts w:ascii="Arial" w:eastAsia="Times New Roman" w:hAnsi="Arial" w:cs="Arial"/>
          <w:color w:val="000000"/>
          <w:sz w:val="22"/>
          <w:lang w:eastAsia="fr-FR"/>
        </w:rPr>
        <w:t>fenêtre de gestion des configurations</w:t>
      </w:r>
      <w:r w:rsidR="004E63B8">
        <w:rPr>
          <w:rFonts w:ascii="Arial" w:eastAsia="Times New Roman" w:hAnsi="Arial" w:cs="Arial"/>
          <w:color w:val="000000"/>
          <w:sz w:val="22"/>
          <w:lang w:eastAsia="fr-FR"/>
        </w:rPr>
        <w:t>, l</w:t>
      </w:r>
      <w:r w:rsidRPr="004C7F63">
        <w:rPr>
          <w:rFonts w:ascii="Arial" w:eastAsia="Times New Roman" w:hAnsi="Arial" w:cs="Arial"/>
          <w:color w:val="000000"/>
          <w:sz w:val="22"/>
          <w:lang w:eastAsia="fr-FR"/>
        </w:rPr>
        <w:t xml:space="preserve">e joueur doit valider </w:t>
      </w:r>
      <w:r w:rsidR="004E63B8" w:rsidRPr="004C7F63">
        <w:rPr>
          <w:rFonts w:ascii="Arial" w:eastAsia="Times New Roman" w:hAnsi="Arial" w:cs="Arial"/>
          <w:color w:val="000000"/>
          <w:sz w:val="22"/>
          <w:lang w:eastAsia="fr-FR"/>
        </w:rPr>
        <w:t>sa configuration ajoutée</w:t>
      </w:r>
      <w:r w:rsidR="004E63B8">
        <w:rPr>
          <w:rFonts w:ascii="Arial" w:eastAsia="Times New Roman" w:hAnsi="Arial" w:cs="Arial"/>
          <w:color w:val="000000"/>
          <w:sz w:val="22"/>
          <w:lang w:eastAsia="fr-FR"/>
        </w:rPr>
        <w:t xml:space="preserve"> ou supprimer</w:t>
      </w:r>
      <w:r w:rsidRPr="004C7F63">
        <w:rPr>
          <w:rFonts w:ascii="Arial" w:eastAsia="Times New Roman" w:hAnsi="Arial" w:cs="Arial"/>
          <w:color w:val="000000"/>
          <w:sz w:val="22"/>
          <w:lang w:eastAsia="fr-FR"/>
        </w:rPr>
        <w:t xml:space="preserve"> grâce au système de sauvegarde de configuration, mais il peut aussi l’annuler.</w:t>
      </w:r>
      <w:r w:rsidR="004E63B8">
        <w:rPr>
          <w:rFonts w:ascii="Arial" w:eastAsia="Times New Roman" w:hAnsi="Arial" w:cs="Arial"/>
          <w:color w:val="000000"/>
          <w:sz w:val="22"/>
          <w:lang w:eastAsia="fr-FR"/>
        </w:rPr>
        <w:t xml:space="preserve"> </w:t>
      </w:r>
    </w:p>
    <w:p w14:paraId="6087C401" w14:textId="101E5F98" w:rsidR="004C7F63" w:rsidRDefault="004E63B8" w:rsidP="00797FFC">
      <w:pPr>
        <w:spacing w:after="0" w:line="240" w:lineRule="auto"/>
        <w:rPr>
          <w:rFonts w:ascii="Arial" w:eastAsia="Times New Roman" w:hAnsi="Arial" w:cs="Arial"/>
          <w:color w:val="000000"/>
          <w:sz w:val="22"/>
          <w:lang w:eastAsia="fr-FR"/>
        </w:rPr>
      </w:pPr>
      <w:r>
        <w:rPr>
          <w:rFonts w:ascii="Arial" w:eastAsia="Times New Roman" w:hAnsi="Arial" w:cs="Arial"/>
          <w:color w:val="000000"/>
          <w:sz w:val="22"/>
          <w:lang w:eastAsia="fr-FR"/>
        </w:rPr>
        <w:t>Il doit aussi entrer des coordonnées valides dans la sélection de la ligne et la colonne d’un pion</w:t>
      </w:r>
      <w:r w:rsidR="00797FFC">
        <w:rPr>
          <w:rFonts w:ascii="Arial" w:eastAsia="Times New Roman" w:hAnsi="Arial" w:cs="Arial"/>
          <w:color w:val="000000"/>
          <w:sz w:val="22"/>
          <w:lang w:eastAsia="fr-FR"/>
        </w:rPr>
        <w:t>.</w:t>
      </w:r>
      <w:r>
        <w:rPr>
          <w:rFonts w:ascii="Arial" w:eastAsia="Times New Roman" w:hAnsi="Arial" w:cs="Arial"/>
          <w:color w:val="000000"/>
          <w:sz w:val="22"/>
          <w:lang w:eastAsia="fr-FR"/>
        </w:rPr>
        <w:t xml:space="preserve"> </w:t>
      </w:r>
    </w:p>
    <w:p w14:paraId="78460F86" w14:textId="77777777" w:rsidR="00797FFC" w:rsidRPr="00797FFC" w:rsidRDefault="00797FFC" w:rsidP="00797FFC">
      <w:pPr>
        <w:spacing w:after="0" w:line="240" w:lineRule="auto"/>
        <w:rPr>
          <w:rFonts w:ascii="Arial" w:eastAsia="Times New Roman" w:hAnsi="Arial" w:cs="Arial"/>
          <w:color w:val="000000"/>
          <w:sz w:val="22"/>
          <w:lang w:eastAsia="fr-FR"/>
        </w:rPr>
      </w:pPr>
    </w:p>
    <w:p w14:paraId="53773E9E"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 xml:space="preserve"> </w:t>
      </w:r>
      <w:r w:rsidRPr="004C7F63">
        <w:rPr>
          <w:rFonts w:ascii="Arial" w:eastAsia="Times New Roman" w:hAnsi="Arial" w:cs="Arial"/>
          <w:b/>
          <w:bCs/>
          <w:color w:val="000000"/>
          <w:sz w:val="22"/>
          <w:lang w:eastAsia="fr-FR"/>
        </w:rPr>
        <w:t xml:space="preserve"> Post condition : </w:t>
      </w:r>
    </w:p>
    <w:p w14:paraId="20AA0E97" w14:textId="77777777" w:rsidR="004C7F63" w:rsidRPr="004C7F63" w:rsidRDefault="004C7F63" w:rsidP="004C7F63">
      <w:pPr>
        <w:spacing w:after="0" w:line="240" w:lineRule="auto"/>
        <w:rPr>
          <w:rFonts w:ascii="Times New Roman" w:eastAsia="Times New Roman" w:hAnsi="Times New Roman" w:cs="Times New Roman"/>
          <w:szCs w:val="24"/>
          <w:lang w:eastAsia="fr-FR"/>
        </w:rPr>
      </w:pPr>
    </w:p>
    <w:p w14:paraId="36FE6C81"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La navigation sur les pages qui s’effectue sera toujours vrai.</w:t>
      </w:r>
    </w:p>
    <w:p w14:paraId="59956CCD"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color w:val="000000"/>
          <w:sz w:val="22"/>
          <w:lang w:eastAsia="fr-FR"/>
        </w:rPr>
        <w:t>Le nombre de crapauds et grenouilles sur le plateau seront toujours équivalents.</w:t>
      </w:r>
    </w:p>
    <w:p w14:paraId="2BEBCD24" w14:textId="32CE888F" w:rsidR="004C7F63" w:rsidRPr="004C7F63" w:rsidRDefault="004C7F63" w:rsidP="00797FFC">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sz w:val="22"/>
          <w:lang w:eastAsia="fr-FR"/>
        </w:rPr>
        <w:t xml:space="preserve"> </w:t>
      </w:r>
    </w:p>
    <w:p w14:paraId="1029B6CC" w14:textId="77777777" w:rsidR="004C7F63" w:rsidRPr="004C7F63" w:rsidRDefault="004C7F63" w:rsidP="004C7F63">
      <w:pPr>
        <w:spacing w:after="0" w:line="240" w:lineRule="auto"/>
        <w:rPr>
          <w:rFonts w:ascii="Times New Roman" w:eastAsia="Times New Roman" w:hAnsi="Times New Roman" w:cs="Times New Roman"/>
          <w:szCs w:val="24"/>
          <w:lang w:eastAsia="fr-FR"/>
        </w:rPr>
      </w:pPr>
      <w:r w:rsidRPr="004C7F63">
        <w:rPr>
          <w:rFonts w:ascii="Arial" w:eastAsia="Times New Roman" w:hAnsi="Arial" w:cs="Arial"/>
          <w:b/>
          <w:bCs/>
          <w:color w:val="000000"/>
          <w:sz w:val="22"/>
          <w:lang w:eastAsia="fr-FR"/>
        </w:rPr>
        <w:t xml:space="preserve">   Remarque : </w:t>
      </w:r>
    </w:p>
    <w:p w14:paraId="2B5665FC" w14:textId="77777777" w:rsidR="004C7F63" w:rsidRPr="004C7F63" w:rsidRDefault="004C7F63" w:rsidP="004C7F63">
      <w:pPr>
        <w:spacing w:after="0" w:line="240" w:lineRule="auto"/>
        <w:rPr>
          <w:rFonts w:ascii="Times New Roman" w:eastAsia="Times New Roman" w:hAnsi="Times New Roman" w:cs="Times New Roman"/>
          <w:szCs w:val="24"/>
          <w:lang w:eastAsia="fr-FR"/>
        </w:rPr>
      </w:pPr>
    </w:p>
    <w:p w14:paraId="2C933F07" w14:textId="635344D6" w:rsidR="004C7F63" w:rsidRDefault="004C7F63" w:rsidP="004C7F63">
      <w:pPr>
        <w:spacing w:after="0" w:line="240" w:lineRule="auto"/>
        <w:rPr>
          <w:rFonts w:ascii="Arial" w:eastAsia="Times New Roman" w:hAnsi="Arial" w:cs="Arial"/>
          <w:color w:val="000000"/>
          <w:sz w:val="22"/>
          <w:lang w:eastAsia="fr-FR"/>
        </w:rPr>
      </w:pPr>
      <w:r w:rsidRPr="004C7F63">
        <w:rPr>
          <w:rFonts w:ascii="Arial" w:eastAsia="Times New Roman" w:hAnsi="Arial" w:cs="Arial"/>
          <w:color w:val="000000"/>
          <w:sz w:val="22"/>
          <w:lang w:eastAsia="fr-FR"/>
        </w:rPr>
        <w:t>Le choix de l’interface pour les résultats du jeu et de la création d’autres boutons dans le menu principal sont possibles de changer dans le futur, ainsi que l'agencement de certaines pages entre certaines actions du joueur.</w:t>
      </w:r>
    </w:p>
    <w:p w14:paraId="0C84BE88" w14:textId="5B8E1363" w:rsidR="00797FFC" w:rsidRDefault="00797FFC" w:rsidP="004C7F63">
      <w:pPr>
        <w:spacing w:after="0" w:line="240" w:lineRule="auto"/>
        <w:rPr>
          <w:rFonts w:ascii="Times New Roman" w:eastAsia="Times New Roman" w:hAnsi="Times New Roman" w:cs="Times New Roman"/>
          <w:szCs w:val="24"/>
          <w:lang w:eastAsia="fr-FR"/>
        </w:rPr>
      </w:pPr>
    </w:p>
    <w:p w14:paraId="748AAEB4" w14:textId="075D2542" w:rsidR="00797FFC" w:rsidRDefault="00797FFC" w:rsidP="004C7F63">
      <w:pPr>
        <w:spacing w:after="0" w:line="240" w:lineRule="auto"/>
        <w:rPr>
          <w:rFonts w:ascii="Times New Roman" w:eastAsia="Times New Roman" w:hAnsi="Times New Roman" w:cs="Times New Roman"/>
          <w:szCs w:val="24"/>
          <w:lang w:eastAsia="fr-FR"/>
        </w:rPr>
      </w:pPr>
    </w:p>
    <w:p w14:paraId="1B6AFDD1" w14:textId="7297EE2D" w:rsidR="00797FFC" w:rsidRDefault="00797FFC" w:rsidP="004C7F63">
      <w:pPr>
        <w:spacing w:after="0" w:line="240" w:lineRule="auto"/>
        <w:rPr>
          <w:rFonts w:ascii="Times New Roman" w:eastAsia="Times New Roman" w:hAnsi="Times New Roman" w:cs="Times New Roman"/>
          <w:szCs w:val="24"/>
          <w:lang w:eastAsia="fr-FR"/>
        </w:rPr>
      </w:pPr>
    </w:p>
    <w:p w14:paraId="4999177A" w14:textId="11268927" w:rsidR="00797FFC" w:rsidRDefault="00797FFC" w:rsidP="004C7F63">
      <w:pPr>
        <w:spacing w:after="0" w:line="240" w:lineRule="auto"/>
        <w:rPr>
          <w:rFonts w:ascii="Times New Roman" w:eastAsia="Times New Roman" w:hAnsi="Times New Roman" w:cs="Times New Roman"/>
          <w:szCs w:val="24"/>
          <w:lang w:eastAsia="fr-FR"/>
        </w:rPr>
      </w:pPr>
    </w:p>
    <w:p w14:paraId="0E684AE1" w14:textId="520D4592" w:rsidR="00797FFC" w:rsidRDefault="00797FFC" w:rsidP="004C7F63">
      <w:pPr>
        <w:spacing w:after="0" w:line="240" w:lineRule="auto"/>
        <w:rPr>
          <w:rFonts w:ascii="Times New Roman" w:eastAsia="Times New Roman" w:hAnsi="Times New Roman" w:cs="Times New Roman"/>
          <w:szCs w:val="24"/>
          <w:lang w:eastAsia="fr-FR"/>
        </w:rPr>
      </w:pPr>
    </w:p>
    <w:p w14:paraId="6232D5D7" w14:textId="53429735" w:rsidR="00797FFC" w:rsidRDefault="00797FFC" w:rsidP="004C7F63">
      <w:pPr>
        <w:spacing w:after="0" w:line="240" w:lineRule="auto"/>
        <w:rPr>
          <w:rFonts w:ascii="Times New Roman" w:eastAsia="Times New Roman" w:hAnsi="Times New Roman" w:cs="Times New Roman"/>
          <w:szCs w:val="24"/>
          <w:lang w:eastAsia="fr-FR"/>
        </w:rPr>
      </w:pPr>
    </w:p>
    <w:p w14:paraId="3CAFC0FE" w14:textId="77777777" w:rsidR="00797FFC" w:rsidRPr="004C7F63" w:rsidRDefault="00797FFC" w:rsidP="004C7F63">
      <w:pPr>
        <w:spacing w:after="0" w:line="240" w:lineRule="auto"/>
        <w:rPr>
          <w:rFonts w:ascii="Times New Roman" w:eastAsia="Times New Roman" w:hAnsi="Times New Roman" w:cs="Times New Roman"/>
          <w:szCs w:val="24"/>
          <w:lang w:eastAsia="fr-FR"/>
        </w:rPr>
      </w:pPr>
    </w:p>
    <w:p w14:paraId="7B7E4410" w14:textId="77777777" w:rsidR="00660139" w:rsidRPr="00F2376A" w:rsidRDefault="00660139" w:rsidP="00660139"/>
    <w:p w14:paraId="41E42847" w14:textId="1697F95C" w:rsidR="00C92223" w:rsidRDefault="00C92223" w:rsidP="00C92223">
      <w:pPr>
        <w:pStyle w:val="Titre1"/>
      </w:pPr>
      <w:bookmarkStart w:id="24" w:name="_Toc10028200"/>
      <w:r>
        <w:t>Organisation du projet</w:t>
      </w:r>
      <w:bookmarkEnd w:id="24"/>
    </w:p>
    <w:p w14:paraId="5B88B8C4" w14:textId="434D492F" w:rsidR="00FB293D" w:rsidRDefault="00BC31F7" w:rsidP="0008705A">
      <w:pPr>
        <w:pStyle w:val="Titre2"/>
      </w:pPr>
      <w:bookmarkStart w:id="25" w:name="_Toc10028201"/>
      <w:r>
        <w:t>Présentation du cycle de vie</w:t>
      </w:r>
      <w:r w:rsidR="00064D65">
        <w:t xml:space="preserve"> et ses conséquences</w:t>
      </w:r>
      <w:bookmarkEnd w:id="25"/>
    </w:p>
    <w:p w14:paraId="06FD60ED" w14:textId="77777777" w:rsidR="00D8642F" w:rsidRPr="00D8642F" w:rsidRDefault="00D8642F" w:rsidP="00D8642F"/>
    <w:p w14:paraId="25633FC3" w14:textId="46612505" w:rsidR="00FB293D" w:rsidRDefault="00FB293D" w:rsidP="00FB293D">
      <w:r>
        <w:t xml:space="preserve">Le cycle itératif permet de diviser </w:t>
      </w:r>
      <w:r w:rsidR="007A5431">
        <w:t xml:space="preserve">le délai </w:t>
      </w:r>
      <w:r>
        <w:t>du projet en itération</w:t>
      </w:r>
      <w:r w:rsidR="007A5431">
        <w:t>. Les itérations du cycle itératif permettent de s’adapter au changement futur</w:t>
      </w:r>
      <w:r w:rsidR="00FF45FF">
        <w:t>,</w:t>
      </w:r>
      <w:r w:rsidR="007A5431">
        <w:t xml:space="preserve"> mais aussi au changement causé par les itérations précédentes.</w:t>
      </w:r>
    </w:p>
    <w:p w14:paraId="4972D8CC" w14:textId="30E9F213" w:rsidR="007A5431" w:rsidRDefault="007A5431" w:rsidP="00FB293D">
      <w:r>
        <w:t xml:space="preserve">Les conséquences de ce cycle sont que </w:t>
      </w:r>
      <w:r w:rsidR="00A85B8A">
        <w:t>nous devons propos</w:t>
      </w:r>
      <w:r w:rsidR="00FF45FF">
        <w:t>er</w:t>
      </w:r>
      <w:r w:rsidR="00A85B8A">
        <w:t xml:space="preserve"> un prototype pour chaque fin d’itération, ce qui oblige à devoir réalis</w:t>
      </w:r>
      <w:r w:rsidR="00FF45FF">
        <w:t>er</w:t>
      </w:r>
      <w:r w:rsidR="00A85B8A">
        <w:t xml:space="preserve"> </w:t>
      </w:r>
      <w:r w:rsidR="00D8642F">
        <w:t>des prototypes fonctionnels</w:t>
      </w:r>
      <w:r w:rsidR="00A85B8A">
        <w:t xml:space="preserve"> pour chaque </w:t>
      </w:r>
      <w:r w:rsidR="00582547">
        <w:t>itération.</w:t>
      </w:r>
    </w:p>
    <w:p w14:paraId="19F884C4" w14:textId="77777777" w:rsidR="00D8642F" w:rsidRPr="00FB293D" w:rsidRDefault="00D8642F" w:rsidP="00FB293D"/>
    <w:p w14:paraId="51AFF875" w14:textId="547F380A" w:rsidR="00D8642F" w:rsidRPr="00D8642F" w:rsidRDefault="00856EA5" w:rsidP="00D8642F">
      <w:pPr>
        <w:pStyle w:val="Titre2"/>
      </w:pPr>
      <w:bookmarkStart w:id="26" w:name="_Toc10028202"/>
      <w:r>
        <w:t>Identifier les rôles</w:t>
      </w:r>
      <w:bookmarkEnd w:id="26"/>
    </w:p>
    <w:p w14:paraId="4FEF92FC" w14:textId="77777777" w:rsidR="0031039B" w:rsidRDefault="0031039B" w:rsidP="0031039B">
      <w:r w:rsidRPr="2CF5DAEC">
        <w:t>Notre projet est composé de 4 membres avec différents rôles :</w:t>
      </w:r>
    </w:p>
    <w:p w14:paraId="34E6A9B6" w14:textId="77777777" w:rsidR="0031039B" w:rsidRDefault="0031039B" w:rsidP="0031039B">
      <w:pPr>
        <w:pStyle w:val="Paragraphedeliste"/>
        <w:numPr>
          <w:ilvl w:val="0"/>
          <w:numId w:val="10"/>
        </w:numPr>
        <w:spacing w:after="0"/>
      </w:pPr>
      <w:r w:rsidRPr="2CF5DAEC">
        <w:t>Responsable MOA : Corinne Servières</w:t>
      </w:r>
    </w:p>
    <w:p w14:paraId="10096EA1" w14:textId="77777777" w:rsidR="0031039B" w:rsidRDefault="0031039B" w:rsidP="0031039B">
      <w:pPr>
        <w:pStyle w:val="Paragraphedeliste"/>
        <w:numPr>
          <w:ilvl w:val="0"/>
          <w:numId w:val="10"/>
        </w:numPr>
        <w:spacing w:after="0"/>
      </w:pPr>
      <w:r w:rsidRPr="2CF5DAEC">
        <w:t>Responsable gestion projet : Frédéric Barrios</w:t>
      </w:r>
    </w:p>
    <w:p w14:paraId="54E5E337" w14:textId="77777777" w:rsidR="0031039B" w:rsidRDefault="0031039B" w:rsidP="0031039B">
      <w:pPr>
        <w:pStyle w:val="Paragraphedeliste"/>
        <w:numPr>
          <w:ilvl w:val="0"/>
          <w:numId w:val="10"/>
        </w:numPr>
      </w:pPr>
      <w:r w:rsidRPr="2CF5DAEC">
        <w:t>Chef de projet MOE et MOA : Yanis Delmas</w:t>
      </w:r>
    </w:p>
    <w:p w14:paraId="124A8ED3" w14:textId="77777777" w:rsidR="0031039B" w:rsidRDefault="0031039B" w:rsidP="0031039B">
      <w:pPr>
        <w:pStyle w:val="Paragraphedeliste"/>
        <w:numPr>
          <w:ilvl w:val="0"/>
          <w:numId w:val="10"/>
        </w:numPr>
        <w:spacing w:after="0"/>
      </w:pPr>
      <w:r w:rsidRPr="2CF5DAEC">
        <w:t>Secrétaire de projet : Yoan Guiraud</w:t>
      </w:r>
    </w:p>
    <w:p w14:paraId="5155DFF6" w14:textId="77777777" w:rsidR="0031039B" w:rsidRDefault="0031039B" w:rsidP="0031039B">
      <w:pPr>
        <w:pStyle w:val="Paragraphedeliste"/>
        <w:numPr>
          <w:ilvl w:val="0"/>
          <w:numId w:val="10"/>
        </w:numPr>
      </w:pPr>
      <w:r w:rsidRPr="2CF5DAEC">
        <w:t>Gestionnaire de configuration : Pierre-Marie Combalbert</w:t>
      </w:r>
    </w:p>
    <w:p w14:paraId="4A44E41A" w14:textId="0BB27A81" w:rsidR="0031039B" w:rsidRDefault="0031039B" w:rsidP="0031039B">
      <w:r w:rsidRPr="2CF5DAEC">
        <w:t>Programmeur : Maël Le-</w:t>
      </w:r>
      <w:proofErr w:type="spellStart"/>
      <w:r w:rsidRPr="2CF5DAEC">
        <w:t>Folgoc</w:t>
      </w:r>
      <w:proofErr w:type="spellEnd"/>
      <w:r w:rsidRPr="2CF5DAEC">
        <w:t>-Pontis</w:t>
      </w:r>
    </w:p>
    <w:p w14:paraId="5912619B" w14:textId="77777777" w:rsidR="00D8642F" w:rsidRPr="0031039B" w:rsidRDefault="00D8642F" w:rsidP="0031039B"/>
    <w:p w14:paraId="4362C1D4" w14:textId="0FFE4877" w:rsidR="00856EA5" w:rsidRPr="00856EA5" w:rsidRDefault="00856EA5" w:rsidP="00856EA5">
      <w:pPr>
        <w:pStyle w:val="Titre2"/>
      </w:pPr>
      <w:bookmarkStart w:id="27" w:name="_Toc10028203"/>
      <w:r>
        <w:t>Plan de communication</w:t>
      </w:r>
      <w:bookmarkEnd w:id="27"/>
    </w:p>
    <w:p w14:paraId="0D786D91" w14:textId="24179DE9" w:rsidR="00D8642F" w:rsidRPr="00D8642F" w:rsidRDefault="00BC31F7" w:rsidP="00D8642F">
      <w:pPr>
        <w:pStyle w:val="Titre3"/>
      </w:pPr>
      <w:bookmarkStart w:id="28" w:name="_Toc10028204"/>
      <w:r>
        <w:t>Localisation géographique des intervenants</w:t>
      </w:r>
      <w:bookmarkEnd w:id="28"/>
    </w:p>
    <w:p w14:paraId="100A97C3" w14:textId="11166292"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Yoan : Foyer saint pierre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016CCDC3" w14:textId="22D033FD"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Pierre-Marie : 26 avenue de Montpelier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61E74FA" w14:textId="28672630"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 xml:space="preserve">Yanis : Rue de </w:t>
      </w:r>
      <w:proofErr w:type="spellStart"/>
      <w:r w:rsidRPr="2CF5DAEC">
        <w:rPr>
          <w:rFonts w:ascii="Calibri" w:eastAsia="Calibri" w:hAnsi="Calibri" w:cs="Calibri"/>
          <w:color w:val="000000" w:themeColor="text1"/>
        </w:rPr>
        <w:t>Saunhac</w:t>
      </w:r>
      <w:proofErr w:type="spellEnd"/>
      <w:r w:rsidRPr="2CF5DAEC">
        <w:rPr>
          <w:rFonts w:ascii="Calibri" w:eastAsia="Calibri" w:hAnsi="Calibri" w:cs="Calibri"/>
          <w:color w:val="000000" w:themeColor="text1"/>
        </w:rPr>
        <w:t xml:space="preserv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A25582D" w14:textId="3911B3DC" w:rsidR="00856EA5" w:rsidRDefault="0031039B" w:rsidP="00D8642F">
      <w:pPr>
        <w:ind w:left="708"/>
        <w:rPr>
          <w:rFonts w:ascii="Calibri" w:eastAsia="Calibri" w:hAnsi="Calibri" w:cs="Calibri"/>
          <w:color w:val="000000" w:themeColor="text1"/>
        </w:rPr>
      </w:pPr>
      <w:r w:rsidRPr="2CF5DAEC">
        <w:rPr>
          <w:rFonts w:ascii="Calibri" w:eastAsia="Calibri" w:hAnsi="Calibri" w:cs="Calibri"/>
          <w:color w:val="000000" w:themeColor="text1"/>
        </w:rPr>
        <w:t>Maël :  Foyer Sainte Thérèse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772DCBF2" w14:textId="77777777" w:rsidR="00797FFC" w:rsidRPr="00D8642F" w:rsidRDefault="00797FFC" w:rsidP="00D8642F">
      <w:pPr>
        <w:ind w:left="708"/>
        <w:rPr>
          <w:rFonts w:ascii="Calibri" w:eastAsia="Calibri" w:hAnsi="Calibri" w:cs="Calibri"/>
          <w:color w:val="000000" w:themeColor="text1"/>
        </w:rPr>
      </w:pPr>
    </w:p>
    <w:p w14:paraId="619618D9" w14:textId="607F203E" w:rsidR="00D8642F" w:rsidRPr="00D8642F" w:rsidRDefault="00BC31F7" w:rsidP="00D8642F">
      <w:pPr>
        <w:pStyle w:val="Titre3"/>
      </w:pPr>
      <w:bookmarkStart w:id="29" w:name="_Toc10028205"/>
      <w:r>
        <w:t>Moyens de communication utilisés</w:t>
      </w:r>
      <w:bookmarkEnd w:id="29"/>
    </w:p>
    <w:p w14:paraId="584634C3" w14:textId="3F75C155" w:rsidR="0031039B" w:rsidRDefault="0031039B" w:rsidP="00A85B8A">
      <w:r w:rsidRPr="2CF5DAEC">
        <w:t>Les moyens de communication utilisé</w:t>
      </w:r>
      <w:r w:rsidR="00925149">
        <w:t>e</w:t>
      </w:r>
      <w:r w:rsidRPr="2CF5DAEC">
        <w:t>s pour les réunions et les échanges de messages sont faits avec Discord, le compte</w:t>
      </w:r>
      <w:r w:rsidR="00925149">
        <w:t xml:space="preserve"> </w:t>
      </w:r>
      <w:r w:rsidRPr="2CF5DAEC">
        <w:t>rendu et les autres documents comme le plan projet par exemple sont réalisés avec Word (format .docx) et peuvent être fournis en PDF (format .</w:t>
      </w:r>
      <w:proofErr w:type="spellStart"/>
      <w:r w:rsidRPr="2CF5DAEC">
        <w:t>pdf</w:t>
      </w:r>
      <w:proofErr w:type="spellEnd"/>
      <w:r w:rsidRPr="2CF5DAEC">
        <w:t>) et tout le suivi de l’avancement du projet avec les sauvegardes continuent des documents et de l’</w:t>
      </w:r>
      <w:r w:rsidR="006B0648" w:rsidRPr="2CF5DAEC">
        <w:t>avanc</w:t>
      </w:r>
      <w:r w:rsidR="006B0648">
        <w:t>ée</w:t>
      </w:r>
      <w:r w:rsidRPr="2CF5DAEC">
        <w:t xml:space="preserve"> du projet se fait à l’aide de GitHub.</w:t>
      </w:r>
    </w:p>
    <w:p w14:paraId="1C0DCB8A" w14:textId="0804E376" w:rsidR="0031039B" w:rsidRPr="00797FFC" w:rsidRDefault="0031039B" w:rsidP="0031039B">
      <w:pPr>
        <w:rPr>
          <w:rFonts w:ascii="Calibri" w:eastAsia="Calibri" w:hAnsi="Calibri" w:cs="Calibri"/>
        </w:rPr>
      </w:pPr>
      <w:r w:rsidRPr="2CF5DAEC">
        <w:t xml:space="preserve">Nous utilisons une communication centralisée grâce au logiciel de communication Discord, ce qui </w:t>
      </w:r>
      <w:r w:rsidRPr="2CF5DAEC">
        <w:rPr>
          <w:rFonts w:ascii="Calibri" w:eastAsia="Calibri" w:hAnsi="Calibri" w:cs="Calibri"/>
        </w:rPr>
        <w:t>implique que toutes les parties prenantes soient reliées à une interface centrale qui stocke toutes les communications en un seul endroit, y compris toutes les documentations et informations nécessaires.</w:t>
      </w:r>
    </w:p>
    <w:p w14:paraId="5173F119" w14:textId="61360051" w:rsidR="00BC31F7" w:rsidRDefault="00BC31F7" w:rsidP="00960922">
      <w:pPr>
        <w:pStyle w:val="Titre3"/>
      </w:pPr>
      <w:bookmarkStart w:id="30" w:name="_Toc10028206"/>
      <w:r>
        <w:t>Réunion projet MOE</w:t>
      </w:r>
      <w:bookmarkEnd w:id="30"/>
    </w:p>
    <w:p w14:paraId="66F17ECE" w14:textId="17D5B411" w:rsidR="0031039B" w:rsidRDefault="0031039B" w:rsidP="00797A4D">
      <w:r w:rsidRPr="2CF5DAEC">
        <w:t>Pour l’organisation des réunions de groupe (MOE), nous nous sommes fixés à une ou deux réunions par semaines et elles ont pour but d'organiser, de planifier et d’améliorer les différents objectifs prévus pour l’itération en cours.</w:t>
      </w:r>
      <w:r w:rsidR="00797A4D">
        <w:t xml:space="preserve"> </w:t>
      </w:r>
      <w:r w:rsidRPr="2CF5DAEC">
        <w:t>Et pour l’organisation des réunions MOA avec Corinne Servières, nous nous sommes fixés à une réunion toute les deux à une semaine et demie (chaque itération) qui a pour objectif de faire un point sur l’itération en cours et la prochaine itération prévue, avec des améliorations, modifications à apporter sur le projet et avec des points incompris ou confus à éclaircir. Ces types de réunions durent en moyenne 30 minutes et se font principalement entre les inters cours ou en fin de journée.</w:t>
      </w:r>
    </w:p>
    <w:p w14:paraId="6FB70342" w14:textId="77777777" w:rsidR="0031039B" w:rsidRPr="0031039B" w:rsidRDefault="0031039B" w:rsidP="0031039B"/>
    <w:p w14:paraId="0A405CC5" w14:textId="4E637498" w:rsidR="00BC31F7" w:rsidRDefault="00BC31F7" w:rsidP="00960922">
      <w:pPr>
        <w:pStyle w:val="Titre3"/>
      </w:pPr>
      <w:bookmarkStart w:id="31" w:name="_Toc10028207"/>
      <w:r>
        <w:t>Comité de pilotage</w:t>
      </w:r>
      <w:bookmarkEnd w:id="31"/>
    </w:p>
    <w:p w14:paraId="587CDAF0" w14:textId="7B2BC248" w:rsidR="00FB50A3" w:rsidRDefault="00FB50A3" w:rsidP="00FB50A3">
      <w:r>
        <w:t>Vu qu’on est un petit groupe de programmeur (4 personnes), le comité de pilotage est formé de tous les membres du groupe. Le fait que tout le monde soit dans le comité de pilotage permet une meilleure communication avec</w:t>
      </w:r>
      <w:r w:rsidR="006B0648">
        <w:t xml:space="preserve"> tout le groupe de développeurs et que tout le monde puisse participer dans l’organisation et donner son avis sur des décisions.</w:t>
      </w:r>
    </w:p>
    <w:p w14:paraId="58C93AC4" w14:textId="77777777" w:rsidR="006B0648" w:rsidRPr="00FB50A3" w:rsidRDefault="006B0648" w:rsidP="00FB50A3"/>
    <w:p w14:paraId="153AC22A" w14:textId="7ACA456D" w:rsidR="00D8642F" w:rsidRPr="00D8642F" w:rsidRDefault="00856EA5" w:rsidP="00D8642F">
      <w:pPr>
        <w:pStyle w:val="Titre2"/>
      </w:pPr>
      <w:bookmarkStart w:id="32" w:name="_Toc10028208"/>
      <w:r>
        <w:t>Assurance qualité</w:t>
      </w:r>
      <w:bookmarkEnd w:id="32"/>
    </w:p>
    <w:p w14:paraId="647F4FB8" w14:textId="3CD64F20" w:rsidR="00D43EC3" w:rsidRDefault="00D43EC3" w:rsidP="00A85B8A">
      <w:r>
        <w:t xml:space="preserve">Nous suivons la convention Java du 12 septembre 1997 pour toute la programmation Java et le formalisme de modélisation est l’UML2 pour toute la partie conception orientée objet. Ensuite, nous utilisons la version 11 de Eclipse et </w:t>
      </w:r>
      <w:r w:rsidR="00582547">
        <w:t>Java Fx</w:t>
      </w:r>
      <w:r>
        <w:t xml:space="preserve"> pour une corrélation des versions entre l’IDE et la programmation de l’interface graphique. Le cycle itératif nous impose d’avoir un contrôle de suivi </w:t>
      </w:r>
      <w:r w:rsidR="00582547">
        <w:t>toutes les deux semaines</w:t>
      </w:r>
      <w:r>
        <w:t xml:space="preserve"> avec la MOA et nous permet de livrer des livrables à chaque itération.</w:t>
      </w:r>
    </w:p>
    <w:p w14:paraId="04A64117" w14:textId="77777777" w:rsidR="00797FFC" w:rsidRDefault="00797FFC" w:rsidP="00A85B8A"/>
    <w:p w14:paraId="0D089702" w14:textId="13C77BE2" w:rsidR="00D8642F" w:rsidRPr="00D8642F" w:rsidRDefault="00D43EC3" w:rsidP="00D8642F">
      <w:pPr>
        <w:pStyle w:val="Titre3"/>
      </w:pPr>
      <w:bookmarkStart w:id="33" w:name="_Toc10028209"/>
      <w:r w:rsidRPr="0012528A">
        <w:t>Manuel qualité et démarche qualité</w:t>
      </w:r>
      <w:bookmarkEnd w:id="33"/>
    </w:p>
    <w:p w14:paraId="509EDD4E" w14:textId="29AAC93B" w:rsidR="00D43EC3" w:rsidRDefault="00D43EC3" w:rsidP="00FC6D5D">
      <w:r>
        <w:t>Le suivi et le contrôle de qualité adopté</w:t>
      </w:r>
      <w:r w:rsidR="00134D34">
        <w:t>e</w:t>
      </w:r>
      <w:r>
        <w:t xml:space="preserve"> nous permet d’avoir un suivi continuel et permet d’avoir du recul sur le projet et les éléments manquants pour la globalité du projet.</w:t>
      </w:r>
    </w:p>
    <w:p w14:paraId="17F6B3CE" w14:textId="77777777" w:rsidR="00D8642F" w:rsidRDefault="00D8642F" w:rsidP="00FC6D5D">
      <w:pPr>
        <w:rPr>
          <w:sz w:val="20"/>
        </w:rPr>
      </w:pPr>
    </w:p>
    <w:p w14:paraId="1826F5A7" w14:textId="23132F39" w:rsidR="00D8642F" w:rsidRPr="00D8642F" w:rsidRDefault="00D43EC3" w:rsidP="00D8642F">
      <w:pPr>
        <w:pStyle w:val="Titre2"/>
        <w:spacing w:line="256" w:lineRule="auto"/>
      </w:pPr>
      <w:bookmarkStart w:id="34" w:name="_Toc10028210"/>
      <w:r>
        <w:t>Ressource matérielle et logicielles</w:t>
      </w:r>
      <w:bookmarkEnd w:id="34"/>
    </w:p>
    <w:sdt>
      <w:sdtPr>
        <w:tag w:val="goog_rdk_0"/>
        <w:id w:val="2024273040"/>
      </w:sdtPr>
      <w:sdtContent>
        <w:p w14:paraId="66AF714B" w14:textId="77777777" w:rsidR="0054719F" w:rsidRDefault="0054719F" w:rsidP="00CB6DB5">
          <w:r>
            <w:t>Logiciels et modules pour la programmation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70"/>
      </w:tblGrid>
      <w:tr w:rsidR="0054719F" w14:paraId="78FC2952" w14:textId="77777777" w:rsidTr="0001166F">
        <w:tc>
          <w:tcPr>
            <w:tcW w:w="1290" w:type="dxa"/>
          </w:tcPr>
          <w:sdt>
            <w:sdtPr>
              <w:tag w:val="goog_rdk_1"/>
              <w:id w:val="-1220897548"/>
            </w:sdtPr>
            <w:sdtContent>
              <w:p w14:paraId="739A4520" w14:textId="77777777" w:rsidR="0054719F" w:rsidRDefault="0054719F" w:rsidP="00CB6DB5">
                <w:pPr>
                  <w:jc w:val="center"/>
                  <w:rPr>
                    <w:sz w:val="20"/>
                    <w:szCs w:val="20"/>
                  </w:rPr>
                </w:pPr>
                <w:r>
                  <w:rPr>
                    <w:noProof/>
                    <w:sz w:val="20"/>
                    <w:szCs w:val="20"/>
                    <w:lang w:eastAsia="fr-FR"/>
                  </w:rPr>
                  <w:drawing>
                    <wp:inline distT="114300" distB="114300" distL="114300" distR="114300" wp14:anchorId="0C7DB0DB" wp14:editId="4CF67256">
                      <wp:extent cx="447992" cy="4543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7992" cy="454392"/>
                              </a:xfrm>
                              <a:prstGeom prst="rect">
                                <a:avLst/>
                              </a:prstGeom>
                              <a:ln/>
                            </pic:spPr>
                          </pic:pic>
                        </a:graphicData>
                      </a:graphic>
                    </wp:inline>
                  </w:drawing>
                </w:r>
              </w:p>
            </w:sdtContent>
          </w:sdt>
        </w:tc>
        <w:tc>
          <w:tcPr>
            <w:tcW w:w="7770" w:type="dxa"/>
          </w:tcPr>
          <w:sdt>
            <w:sdtPr>
              <w:rPr>
                <w:sz w:val="32"/>
              </w:rPr>
              <w:tag w:val="goog_rdk_2"/>
              <w:id w:val="-1395199004"/>
            </w:sdtPr>
            <w:sdtContent>
              <w:p w14:paraId="005AD8A3" w14:textId="1AAC68F1" w:rsidR="0054719F" w:rsidRPr="00147811" w:rsidRDefault="0054719F" w:rsidP="00CB6DB5">
                <w:pPr>
                  <w:rPr>
                    <w:b/>
                    <w:szCs w:val="20"/>
                  </w:rPr>
                </w:pPr>
                <w:r w:rsidRPr="00147811">
                  <w:rPr>
                    <w:b/>
                    <w:szCs w:val="20"/>
                  </w:rPr>
                  <w:t xml:space="preserve">Sublime </w:t>
                </w:r>
                <w:proofErr w:type="spellStart"/>
                <w:r w:rsidR="00582547" w:rsidRPr="00147811">
                  <w:rPr>
                    <w:b/>
                    <w:szCs w:val="20"/>
                  </w:rPr>
                  <w:t>T</w:t>
                </w:r>
                <w:r w:rsidRPr="00147811">
                  <w:rPr>
                    <w:b/>
                    <w:szCs w:val="20"/>
                  </w:rPr>
                  <w:t>ext</w:t>
                </w:r>
                <w:proofErr w:type="spellEnd"/>
                <w:r w:rsidRPr="00147811">
                  <w:rPr>
                    <w:b/>
                    <w:szCs w:val="20"/>
                  </w:rPr>
                  <w:t xml:space="preserve"> </w:t>
                </w:r>
                <w:r w:rsidR="00582547" w:rsidRPr="00147811">
                  <w:rPr>
                    <w:b/>
                    <w:szCs w:val="20"/>
                  </w:rPr>
                  <w:t>3 :</w:t>
                </w:r>
              </w:p>
            </w:sdtContent>
          </w:sdt>
          <w:sdt>
            <w:sdtPr>
              <w:rPr>
                <w:sz w:val="32"/>
              </w:rPr>
              <w:tag w:val="goog_rdk_3"/>
              <w:id w:val="-623692663"/>
            </w:sdtPr>
            <w:sdtContent>
              <w:p w14:paraId="38358A01" w14:textId="77777777" w:rsidR="0054719F" w:rsidRDefault="0054719F" w:rsidP="00CB6DB5">
                <w:pPr>
                  <w:rPr>
                    <w:sz w:val="20"/>
                    <w:szCs w:val="20"/>
                  </w:rPr>
                </w:pPr>
                <w:r w:rsidRPr="00147811">
                  <w:rPr>
                    <w:szCs w:val="20"/>
                  </w:rPr>
                  <w:t>Programmation, Mise en page du code…</w:t>
                </w:r>
              </w:p>
            </w:sdtContent>
          </w:sdt>
        </w:tc>
      </w:tr>
      <w:tr w:rsidR="0054719F" w14:paraId="75A483F8" w14:textId="77777777" w:rsidTr="0001166F">
        <w:tc>
          <w:tcPr>
            <w:tcW w:w="1290" w:type="dxa"/>
          </w:tcPr>
          <w:sdt>
            <w:sdtPr>
              <w:tag w:val="goog_rdk_4"/>
              <w:id w:val="-1306237700"/>
            </w:sdtPr>
            <w:sdtContent>
              <w:p w14:paraId="7CCA18A9" w14:textId="77777777" w:rsidR="0054719F" w:rsidRDefault="0054719F" w:rsidP="00CB6DB5">
                <w:pPr>
                  <w:jc w:val="center"/>
                  <w:rPr>
                    <w:sz w:val="20"/>
                    <w:szCs w:val="20"/>
                  </w:rPr>
                </w:pPr>
                <w:r>
                  <w:rPr>
                    <w:noProof/>
                    <w:sz w:val="20"/>
                    <w:szCs w:val="20"/>
                    <w:lang w:eastAsia="fr-FR"/>
                  </w:rPr>
                  <w:drawing>
                    <wp:inline distT="114300" distB="114300" distL="114300" distR="114300" wp14:anchorId="258D3099" wp14:editId="348E31E1">
                      <wp:extent cx="419417" cy="3961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19417" cy="396117"/>
                              </a:xfrm>
                              <a:prstGeom prst="rect">
                                <a:avLst/>
                              </a:prstGeom>
                              <a:ln/>
                            </pic:spPr>
                          </pic:pic>
                        </a:graphicData>
                      </a:graphic>
                    </wp:inline>
                  </w:drawing>
                </w:r>
              </w:p>
            </w:sdtContent>
          </w:sdt>
        </w:tc>
        <w:tc>
          <w:tcPr>
            <w:tcW w:w="7770" w:type="dxa"/>
          </w:tcPr>
          <w:sdt>
            <w:sdtPr>
              <w:rPr>
                <w:sz w:val="32"/>
              </w:rPr>
              <w:tag w:val="goog_rdk_5"/>
              <w:id w:val="1961912930"/>
            </w:sdtPr>
            <w:sdtContent>
              <w:p w14:paraId="7020FE8F" w14:textId="6286D05F" w:rsidR="0054719F" w:rsidRPr="00147811" w:rsidRDefault="00582547" w:rsidP="00CB6DB5">
                <w:pPr>
                  <w:rPr>
                    <w:b/>
                    <w:szCs w:val="20"/>
                  </w:rPr>
                </w:pPr>
                <w:r w:rsidRPr="00147811">
                  <w:rPr>
                    <w:b/>
                    <w:szCs w:val="20"/>
                  </w:rPr>
                  <w:t>Eclipse :</w:t>
                </w:r>
              </w:p>
            </w:sdtContent>
          </w:sdt>
          <w:sdt>
            <w:sdtPr>
              <w:rPr>
                <w:sz w:val="32"/>
              </w:rPr>
              <w:tag w:val="goog_rdk_6"/>
              <w:id w:val="2084646896"/>
            </w:sdtPr>
            <w:sdtContent>
              <w:p w14:paraId="3CD294D5" w14:textId="77777777" w:rsidR="0054719F" w:rsidRDefault="0054719F" w:rsidP="00CB6DB5">
                <w:pPr>
                  <w:rPr>
                    <w:sz w:val="20"/>
                    <w:szCs w:val="20"/>
                  </w:rPr>
                </w:pPr>
                <w:r w:rsidRPr="00147811">
                  <w:rPr>
                    <w:szCs w:val="20"/>
                  </w:rPr>
                  <w:t>Programmation de l’application</w:t>
                </w:r>
              </w:p>
            </w:sdtContent>
          </w:sdt>
        </w:tc>
      </w:tr>
      <w:tr w:rsidR="0054719F" w14:paraId="11E2F9BD" w14:textId="77777777" w:rsidTr="0001166F">
        <w:tc>
          <w:tcPr>
            <w:tcW w:w="1290" w:type="dxa"/>
          </w:tcPr>
          <w:sdt>
            <w:sdtPr>
              <w:tag w:val="goog_rdk_7"/>
              <w:id w:val="1461378644"/>
            </w:sdtPr>
            <w:sdtContent>
              <w:p w14:paraId="4367C412" w14:textId="77777777" w:rsidR="0054719F" w:rsidRDefault="0054719F" w:rsidP="00CB6DB5">
                <w:pPr>
                  <w:jc w:val="center"/>
                  <w:rPr>
                    <w:sz w:val="20"/>
                    <w:szCs w:val="20"/>
                  </w:rPr>
                </w:pPr>
                <w:r>
                  <w:rPr>
                    <w:noProof/>
                    <w:sz w:val="20"/>
                    <w:szCs w:val="20"/>
                    <w:lang w:eastAsia="fr-FR"/>
                  </w:rPr>
                  <w:drawing>
                    <wp:inline distT="114300" distB="114300" distL="114300" distR="114300" wp14:anchorId="4E1C457A" wp14:editId="2DA230C3">
                      <wp:extent cx="490855" cy="49085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0855" cy="490855"/>
                              </a:xfrm>
                              <a:prstGeom prst="rect">
                                <a:avLst/>
                              </a:prstGeom>
                              <a:ln/>
                            </pic:spPr>
                          </pic:pic>
                        </a:graphicData>
                      </a:graphic>
                    </wp:inline>
                  </w:drawing>
                </w:r>
              </w:p>
            </w:sdtContent>
          </w:sdt>
        </w:tc>
        <w:tc>
          <w:tcPr>
            <w:tcW w:w="7770" w:type="dxa"/>
          </w:tcPr>
          <w:sdt>
            <w:sdtPr>
              <w:rPr>
                <w:sz w:val="32"/>
              </w:rPr>
              <w:tag w:val="goog_rdk_8"/>
              <w:id w:val="-1649194059"/>
            </w:sdtPr>
            <w:sdtContent>
              <w:p w14:paraId="7ED9AD7E" w14:textId="47BE38F8" w:rsidR="0054719F" w:rsidRPr="00147811" w:rsidRDefault="0054719F" w:rsidP="00CB6DB5">
                <w:pPr>
                  <w:rPr>
                    <w:b/>
                    <w:szCs w:val="20"/>
                  </w:rPr>
                </w:pPr>
                <w:r w:rsidRPr="00147811">
                  <w:rPr>
                    <w:b/>
                    <w:szCs w:val="20"/>
                  </w:rPr>
                  <w:t xml:space="preserve">Version JAVA </w:t>
                </w:r>
                <w:r w:rsidR="00582547" w:rsidRPr="00147811">
                  <w:rPr>
                    <w:b/>
                    <w:szCs w:val="20"/>
                  </w:rPr>
                  <w:t>utilisée :</w:t>
                </w:r>
              </w:p>
            </w:sdtContent>
          </w:sdt>
          <w:sdt>
            <w:sdtPr>
              <w:rPr>
                <w:sz w:val="32"/>
              </w:rPr>
              <w:tag w:val="goog_rdk_9"/>
              <w:id w:val="-1389949912"/>
            </w:sdtPr>
            <w:sdtContent>
              <w:p w14:paraId="7FE1BB7F" w14:textId="77777777" w:rsidR="0054719F" w:rsidRDefault="0054719F" w:rsidP="00CB6DB5">
                <w:pPr>
                  <w:rPr>
                    <w:sz w:val="20"/>
                    <w:szCs w:val="20"/>
                  </w:rPr>
                </w:pPr>
                <w:r w:rsidRPr="00147811">
                  <w:rPr>
                    <w:szCs w:val="20"/>
                  </w:rPr>
                  <w:t>JDK 11</w:t>
                </w:r>
              </w:p>
            </w:sdtContent>
          </w:sdt>
        </w:tc>
      </w:tr>
      <w:tr w:rsidR="0054719F" w14:paraId="416B917B" w14:textId="77777777" w:rsidTr="0001166F">
        <w:tc>
          <w:tcPr>
            <w:tcW w:w="1290" w:type="dxa"/>
          </w:tcPr>
          <w:sdt>
            <w:sdtPr>
              <w:tag w:val="goog_rdk_10"/>
              <w:id w:val="-1787804753"/>
            </w:sdtPr>
            <w:sdtContent>
              <w:p w14:paraId="4B939237" w14:textId="77777777" w:rsidR="0054719F" w:rsidRDefault="0054719F" w:rsidP="00CB6DB5">
                <w:pPr>
                  <w:jc w:val="center"/>
                  <w:rPr>
                    <w:sz w:val="20"/>
                    <w:szCs w:val="20"/>
                  </w:rPr>
                </w:pPr>
                <w:r>
                  <w:rPr>
                    <w:noProof/>
                    <w:sz w:val="20"/>
                    <w:szCs w:val="20"/>
                    <w:lang w:eastAsia="fr-FR"/>
                  </w:rPr>
                  <w:drawing>
                    <wp:inline distT="114300" distB="114300" distL="114300" distR="114300" wp14:anchorId="423581B4" wp14:editId="19BDC091">
                      <wp:extent cx="562292" cy="52154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62292" cy="521547"/>
                              </a:xfrm>
                              <a:prstGeom prst="rect">
                                <a:avLst/>
                              </a:prstGeom>
                              <a:ln/>
                            </pic:spPr>
                          </pic:pic>
                        </a:graphicData>
                      </a:graphic>
                    </wp:inline>
                  </w:drawing>
                </w:r>
              </w:p>
            </w:sdtContent>
          </w:sdt>
        </w:tc>
        <w:tc>
          <w:tcPr>
            <w:tcW w:w="7770" w:type="dxa"/>
          </w:tcPr>
          <w:sdt>
            <w:sdtPr>
              <w:rPr>
                <w:sz w:val="32"/>
              </w:rPr>
              <w:tag w:val="goog_rdk_11"/>
              <w:id w:val="-712967468"/>
            </w:sdtPr>
            <w:sdtContent>
              <w:p w14:paraId="775D178D" w14:textId="77777777" w:rsidR="0054719F" w:rsidRPr="00147811" w:rsidRDefault="0054719F" w:rsidP="00CB6DB5">
                <w:pPr>
                  <w:rPr>
                    <w:b/>
                    <w:szCs w:val="20"/>
                  </w:rPr>
                </w:pPr>
                <w:r w:rsidRPr="00147811">
                  <w:rPr>
                    <w:b/>
                    <w:szCs w:val="20"/>
                  </w:rPr>
                  <w:t>Module pour la création de l’interface :</w:t>
                </w:r>
              </w:p>
            </w:sdtContent>
          </w:sdt>
          <w:sdt>
            <w:sdtPr>
              <w:rPr>
                <w:sz w:val="32"/>
              </w:rPr>
              <w:tag w:val="goog_rdk_12"/>
              <w:id w:val="387544568"/>
            </w:sdtPr>
            <w:sdtContent>
              <w:p w14:paraId="495D78AE" w14:textId="77777777" w:rsidR="0054719F" w:rsidRPr="00147811" w:rsidRDefault="0054719F" w:rsidP="00CB6DB5">
                <w:pPr>
                  <w:rPr>
                    <w:color w:val="000000"/>
                    <w:szCs w:val="20"/>
                  </w:rPr>
                </w:pPr>
                <w:r w:rsidRPr="00147811">
                  <w:rPr>
                    <w:rFonts w:ascii="Calibri" w:eastAsia="Calibri" w:hAnsi="Calibri" w:cs="Calibri"/>
                    <w:color w:val="000000"/>
                    <w:szCs w:val="20"/>
                  </w:rPr>
                  <w:t>JAVA FX 11</w:t>
                </w:r>
              </w:p>
            </w:sdtContent>
          </w:sdt>
          <w:sdt>
            <w:sdtPr>
              <w:rPr>
                <w:sz w:val="32"/>
              </w:rPr>
              <w:tag w:val="goog_rdk_13"/>
              <w:id w:val="-98260824"/>
            </w:sdtPr>
            <w:sdtContent>
              <w:p w14:paraId="21EB79D0" w14:textId="77777777" w:rsidR="0054719F" w:rsidRPr="00147811" w:rsidRDefault="0054719F" w:rsidP="00CB6DB5">
                <w:pPr>
                  <w:rPr>
                    <w:color w:val="000000"/>
                    <w:szCs w:val="20"/>
                  </w:rPr>
                </w:pPr>
                <w:proofErr w:type="spellStart"/>
                <w:r w:rsidRPr="00147811">
                  <w:rPr>
                    <w:rFonts w:ascii="Calibri" w:eastAsia="Calibri" w:hAnsi="Calibri" w:cs="Calibri"/>
                    <w:color w:val="000000"/>
                    <w:szCs w:val="20"/>
                  </w:rPr>
                  <w:t>Efxclipse</w:t>
                </w:r>
                <w:proofErr w:type="spellEnd"/>
              </w:p>
            </w:sdtContent>
          </w:sdt>
          <w:sdt>
            <w:sdtPr>
              <w:rPr>
                <w:sz w:val="32"/>
              </w:rPr>
              <w:tag w:val="goog_rdk_14"/>
              <w:id w:val="-1471976013"/>
            </w:sdtPr>
            <w:sdtContent>
              <w:p w14:paraId="61ACE8CB" w14:textId="395A4A96" w:rsidR="0054719F" w:rsidRDefault="0054719F" w:rsidP="00CB6DB5">
                <w:pPr>
                  <w:rPr>
                    <w:color w:val="000000"/>
                    <w:sz w:val="20"/>
                    <w:szCs w:val="20"/>
                  </w:rPr>
                </w:pPr>
                <w:r w:rsidRPr="00147811">
                  <w:rPr>
                    <w:rFonts w:ascii="Calibri" w:eastAsia="Calibri" w:hAnsi="Calibri" w:cs="Calibri"/>
                    <w:color w:val="000000"/>
                    <w:szCs w:val="20"/>
                  </w:rPr>
                  <w:t xml:space="preserve">Java </w:t>
                </w:r>
                <w:proofErr w:type="spellStart"/>
                <w:r w:rsidRPr="00147811">
                  <w:rPr>
                    <w:rFonts w:ascii="Calibri" w:eastAsia="Calibri" w:hAnsi="Calibri" w:cs="Calibri"/>
                    <w:color w:val="000000"/>
                    <w:szCs w:val="20"/>
                  </w:rPr>
                  <w:t>Scene</w:t>
                </w:r>
                <w:proofErr w:type="spellEnd"/>
                <w:r w:rsidRPr="00147811">
                  <w:rPr>
                    <w:rFonts w:ascii="Calibri" w:eastAsia="Calibri" w:hAnsi="Calibri" w:cs="Calibri"/>
                    <w:color w:val="000000"/>
                    <w:szCs w:val="20"/>
                  </w:rPr>
                  <w:t xml:space="preserve"> </w:t>
                </w:r>
                <w:r w:rsidR="00582547" w:rsidRPr="00147811">
                  <w:rPr>
                    <w:rFonts w:ascii="Calibri" w:eastAsia="Calibri" w:hAnsi="Calibri" w:cs="Calibri"/>
                    <w:color w:val="000000"/>
                    <w:szCs w:val="20"/>
                  </w:rPr>
                  <w:t>Builder</w:t>
                </w:r>
                <w:r w:rsidRPr="00147811">
                  <w:rPr>
                    <w:rFonts w:ascii="Calibri" w:eastAsia="Calibri" w:hAnsi="Calibri" w:cs="Calibri"/>
                    <w:color w:val="000000"/>
                    <w:szCs w:val="20"/>
                  </w:rPr>
                  <w:t xml:space="preserve"> 2.0</w:t>
                </w:r>
              </w:p>
            </w:sdtContent>
          </w:sdt>
        </w:tc>
      </w:tr>
    </w:tbl>
    <w:sdt>
      <w:sdtPr>
        <w:tag w:val="goog_rdk_15"/>
        <w:id w:val="-964349717"/>
      </w:sdtPr>
      <w:sdtContent>
        <w:p w14:paraId="56B8FE70" w14:textId="77777777" w:rsidR="0054719F" w:rsidRDefault="00960922" w:rsidP="00CB6DB5"/>
      </w:sdtContent>
    </w:sdt>
    <w:sdt>
      <w:sdtPr>
        <w:tag w:val="goog_rdk_16"/>
        <w:id w:val="-269633947"/>
      </w:sdtPr>
      <w:sdtContent>
        <w:p w14:paraId="1205F7F7" w14:textId="77777777" w:rsidR="0054719F" w:rsidRDefault="0054719F" w:rsidP="00CB6DB5">
          <w:r>
            <w:t>Logiciels de partage fichier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7740"/>
      </w:tblGrid>
      <w:tr w:rsidR="0054719F" w14:paraId="0982C3EE" w14:textId="77777777" w:rsidTr="0001166F">
        <w:tc>
          <w:tcPr>
            <w:tcW w:w="1320" w:type="dxa"/>
          </w:tcPr>
          <w:sdt>
            <w:sdtPr>
              <w:tag w:val="goog_rdk_17"/>
              <w:id w:val="-1484454264"/>
            </w:sdtPr>
            <w:sdtContent>
              <w:p w14:paraId="0A067A14" w14:textId="77777777" w:rsidR="0054719F" w:rsidRDefault="0054719F" w:rsidP="00CB6DB5">
                <w:pPr>
                  <w:jc w:val="center"/>
                  <w:rPr>
                    <w:sz w:val="20"/>
                    <w:szCs w:val="20"/>
                  </w:rPr>
                </w:pPr>
                <w:r>
                  <w:rPr>
                    <w:noProof/>
                    <w:sz w:val="20"/>
                    <w:szCs w:val="20"/>
                    <w:lang w:eastAsia="fr-FR"/>
                  </w:rPr>
                  <w:drawing>
                    <wp:inline distT="114300" distB="114300" distL="114300" distR="114300" wp14:anchorId="1F913CEA" wp14:editId="21DAA65D">
                      <wp:extent cx="704850" cy="393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704850" cy="393700"/>
                              </a:xfrm>
                              <a:prstGeom prst="rect">
                                <a:avLst/>
                              </a:prstGeom>
                              <a:ln/>
                            </pic:spPr>
                          </pic:pic>
                        </a:graphicData>
                      </a:graphic>
                    </wp:inline>
                  </w:drawing>
                </w:r>
              </w:p>
            </w:sdtContent>
          </w:sdt>
        </w:tc>
        <w:tc>
          <w:tcPr>
            <w:tcW w:w="7740" w:type="dxa"/>
          </w:tcPr>
          <w:sdt>
            <w:sdtPr>
              <w:rPr>
                <w:sz w:val="32"/>
              </w:rPr>
              <w:tag w:val="goog_rdk_18"/>
              <w:id w:val="-543373035"/>
            </w:sdtPr>
            <w:sdtContent>
              <w:p w14:paraId="3585FF59" w14:textId="77777777" w:rsidR="0054719F" w:rsidRPr="00147811" w:rsidRDefault="0054719F" w:rsidP="00CB6DB5">
                <w:pPr>
                  <w:rPr>
                    <w:b/>
                    <w:szCs w:val="20"/>
                  </w:rPr>
                </w:pPr>
                <w:r w:rsidRPr="00147811">
                  <w:rPr>
                    <w:b/>
                    <w:szCs w:val="20"/>
                  </w:rPr>
                  <w:t>Git hub desktop :</w:t>
                </w:r>
              </w:p>
            </w:sdtContent>
          </w:sdt>
          <w:sdt>
            <w:sdtPr>
              <w:rPr>
                <w:sz w:val="32"/>
              </w:rPr>
              <w:tag w:val="goog_rdk_19"/>
              <w:id w:val="-1709021055"/>
            </w:sdtPr>
            <w:sdtContent>
              <w:p w14:paraId="70A1C801" w14:textId="77777777" w:rsidR="0054719F" w:rsidRDefault="0054719F" w:rsidP="00CB6DB5">
                <w:pPr>
                  <w:rPr>
                    <w:sz w:val="20"/>
                    <w:szCs w:val="20"/>
                  </w:rPr>
                </w:pPr>
                <w:r w:rsidRPr="00147811">
                  <w:rPr>
                    <w:szCs w:val="20"/>
                  </w:rPr>
                  <w:t>Mise en commun des fichiers de l’application après chaque modification</w:t>
                </w:r>
              </w:p>
            </w:sdtContent>
          </w:sdt>
        </w:tc>
      </w:tr>
      <w:tr w:rsidR="0054719F" w14:paraId="0DF023E3" w14:textId="77777777" w:rsidTr="0001166F">
        <w:tc>
          <w:tcPr>
            <w:tcW w:w="1320" w:type="dxa"/>
          </w:tcPr>
          <w:sdt>
            <w:sdtPr>
              <w:tag w:val="goog_rdk_20"/>
              <w:id w:val="1985659106"/>
            </w:sdtPr>
            <w:sdtContent>
              <w:p w14:paraId="78A334C9" w14:textId="77777777" w:rsidR="0054719F" w:rsidRDefault="0054719F" w:rsidP="00CB6DB5">
                <w:pPr>
                  <w:jc w:val="center"/>
                  <w:rPr>
                    <w:sz w:val="20"/>
                    <w:szCs w:val="20"/>
                  </w:rPr>
                </w:pPr>
                <w:r>
                  <w:rPr>
                    <w:noProof/>
                    <w:sz w:val="20"/>
                    <w:szCs w:val="20"/>
                    <w:lang w:eastAsia="fr-FR"/>
                  </w:rPr>
                  <w:drawing>
                    <wp:inline distT="114300" distB="114300" distL="114300" distR="114300" wp14:anchorId="5C2D10F4" wp14:editId="47F0524F">
                      <wp:extent cx="704850" cy="46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704850" cy="469900"/>
                              </a:xfrm>
                              <a:prstGeom prst="rect">
                                <a:avLst/>
                              </a:prstGeom>
                              <a:ln/>
                            </pic:spPr>
                          </pic:pic>
                        </a:graphicData>
                      </a:graphic>
                    </wp:inline>
                  </w:drawing>
                </w:r>
              </w:p>
            </w:sdtContent>
          </w:sdt>
        </w:tc>
        <w:tc>
          <w:tcPr>
            <w:tcW w:w="7740" w:type="dxa"/>
          </w:tcPr>
          <w:sdt>
            <w:sdtPr>
              <w:tag w:val="goog_rdk_21"/>
              <w:id w:val="-238863621"/>
            </w:sdtPr>
            <w:sdtContent>
              <w:p w14:paraId="282CED1F" w14:textId="77777777" w:rsidR="0054719F" w:rsidRPr="00147811" w:rsidRDefault="0054719F" w:rsidP="00CB6DB5">
                <w:pPr>
                  <w:rPr>
                    <w:b/>
                    <w:szCs w:val="20"/>
                  </w:rPr>
                </w:pPr>
                <w:r w:rsidRPr="00147811">
                  <w:rPr>
                    <w:b/>
                    <w:szCs w:val="20"/>
                  </w:rPr>
                  <w:t>Google Drive :</w:t>
                </w:r>
              </w:p>
            </w:sdtContent>
          </w:sdt>
          <w:sdt>
            <w:sdtPr>
              <w:tag w:val="goog_rdk_22"/>
              <w:id w:val="55744357"/>
            </w:sdtPr>
            <w:sdtContent>
              <w:p w14:paraId="5E917987" w14:textId="77777777" w:rsidR="0054719F" w:rsidRPr="00147811" w:rsidRDefault="0054719F" w:rsidP="00CB6DB5">
                <w:pPr>
                  <w:rPr>
                    <w:szCs w:val="20"/>
                  </w:rPr>
                </w:pPr>
                <w:r w:rsidRPr="00147811">
                  <w:rPr>
                    <w:szCs w:val="20"/>
                  </w:rPr>
                  <w:t>Partage des documents du plan de projet qui sont plus facilement accessible sur les ordinateurs non équipés de git hub desktop</w:t>
                </w:r>
              </w:p>
            </w:sdtContent>
          </w:sdt>
        </w:tc>
      </w:tr>
    </w:tbl>
    <w:sdt>
      <w:sdtPr>
        <w:tag w:val="goog_rdk_23"/>
        <w:id w:val="1528602542"/>
      </w:sdtPr>
      <w:sdtContent>
        <w:p w14:paraId="509D67E6" w14:textId="77777777" w:rsidR="0054719F" w:rsidRDefault="00960922" w:rsidP="00CB6DB5"/>
      </w:sdtContent>
    </w:sdt>
    <w:sdt>
      <w:sdtPr>
        <w:tag w:val="goog_rdk_24"/>
        <w:id w:val="756487876"/>
      </w:sdtPr>
      <w:sdtContent>
        <w:p w14:paraId="41A7B161" w14:textId="77777777" w:rsidR="0054719F" w:rsidRDefault="0054719F" w:rsidP="00CB6DB5">
          <w:r>
            <w:t>Logiciels de communication dans le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7695"/>
      </w:tblGrid>
      <w:tr w:rsidR="0054719F" w14:paraId="1FD614FD" w14:textId="77777777" w:rsidTr="0001166F">
        <w:tc>
          <w:tcPr>
            <w:tcW w:w="1365" w:type="dxa"/>
          </w:tcPr>
          <w:sdt>
            <w:sdtPr>
              <w:tag w:val="goog_rdk_25"/>
              <w:id w:val="-1701152474"/>
            </w:sdtPr>
            <w:sdtContent>
              <w:p w14:paraId="594CB35F" w14:textId="77777777" w:rsidR="0054719F" w:rsidRDefault="0054719F" w:rsidP="00CB6DB5">
                <w:pPr>
                  <w:rPr>
                    <w:sz w:val="20"/>
                    <w:szCs w:val="20"/>
                  </w:rPr>
                </w:pPr>
                <w:r>
                  <w:rPr>
                    <w:noProof/>
                    <w:sz w:val="20"/>
                    <w:szCs w:val="20"/>
                    <w:lang w:eastAsia="fr-FR"/>
                  </w:rPr>
                  <w:drawing>
                    <wp:inline distT="114300" distB="114300" distL="114300" distR="114300" wp14:anchorId="6992693A" wp14:editId="30DBCFAE">
                      <wp:extent cx="733425" cy="381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733425" cy="381000"/>
                              </a:xfrm>
                              <a:prstGeom prst="rect">
                                <a:avLst/>
                              </a:prstGeom>
                              <a:ln/>
                            </pic:spPr>
                          </pic:pic>
                        </a:graphicData>
                      </a:graphic>
                    </wp:inline>
                  </w:drawing>
                </w:r>
              </w:p>
            </w:sdtContent>
          </w:sdt>
        </w:tc>
        <w:tc>
          <w:tcPr>
            <w:tcW w:w="7695" w:type="dxa"/>
          </w:tcPr>
          <w:sdt>
            <w:sdtPr>
              <w:rPr>
                <w:sz w:val="32"/>
              </w:rPr>
              <w:tag w:val="goog_rdk_26"/>
              <w:id w:val="-223673728"/>
            </w:sdtPr>
            <w:sdtContent>
              <w:p w14:paraId="6E8A3B3F" w14:textId="77777777" w:rsidR="0054719F" w:rsidRPr="00147811" w:rsidRDefault="0054719F" w:rsidP="00CB6DB5">
                <w:pPr>
                  <w:rPr>
                    <w:b/>
                    <w:szCs w:val="20"/>
                  </w:rPr>
                </w:pPr>
                <w:r w:rsidRPr="00147811">
                  <w:rPr>
                    <w:b/>
                    <w:szCs w:val="20"/>
                  </w:rPr>
                  <w:t>Discord :</w:t>
                </w:r>
              </w:p>
            </w:sdtContent>
          </w:sdt>
          <w:sdt>
            <w:sdtPr>
              <w:rPr>
                <w:sz w:val="32"/>
              </w:rPr>
              <w:tag w:val="goog_rdk_27"/>
              <w:id w:val="818458587"/>
            </w:sdtPr>
            <w:sdtContent>
              <w:p w14:paraId="480FC3C4" w14:textId="77777777" w:rsidR="0054719F" w:rsidRDefault="0054719F" w:rsidP="00CB6DB5">
                <w:pPr>
                  <w:rPr>
                    <w:sz w:val="20"/>
                    <w:szCs w:val="20"/>
                  </w:rPr>
                </w:pPr>
                <w:r w:rsidRPr="00147811">
                  <w:rPr>
                    <w:szCs w:val="20"/>
                  </w:rPr>
                  <w:t>Logiciel pour communiquer et mettre en commun, organiser les réunions et les tâches à accomplir</w:t>
                </w:r>
              </w:p>
            </w:sdtContent>
          </w:sdt>
        </w:tc>
      </w:tr>
      <w:tr w:rsidR="0054719F" w14:paraId="55716CC6" w14:textId="77777777" w:rsidTr="0001166F">
        <w:tc>
          <w:tcPr>
            <w:tcW w:w="1365" w:type="dxa"/>
          </w:tcPr>
          <w:sdt>
            <w:sdtPr>
              <w:tag w:val="goog_rdk_28"/>
              <w:id w:val="-622770689"/>
            </w:sdtPr>
            <w:sdtContent>
              <w:p w14:paraId="72EFFF21" w14:textId="77777777" w:rsidR="0054719F" w:rsidRDefault="00960922" w:rsidP="00CB6DB5">
                <w:pPr>
                  <w:rPr>
                    <w:sz w:val="20"/>
                    <w:szCs w:val="20"/>
                  </w:rPr>
                </w:pPr>
              </w:p>
            </w:sdtContent>
          </w:sdt>
        </w:tc>
        <w:tc>
          <w:tcPr>
            <w:tcW w:w="7695" w:type="dxa"/>
          </w:tcPr>
          <w:sdt>
            <w:sdtPr>
              <w:rPr>
                <w:sz w:val="32"/>
              </w:rPr>
              <w:tag w:val="goog_rdk_29"/>
              <w:id w:val="-1367291158"/>
            </w:sdtPr>
            <w:sdtContent>
              <w:p w14:paraId="7C1B914A" w14:textId="006C1CC3" w:rsidR="0054719F" w:rsidRPr="00147811" w:rsidRDefault="0054719F" w:rsidP="00CB6DB5">
                <w:pPr>
                  <w:rPr>
                    <w:b/>
                    <w:szCs w:val="20"/>
                  </w:rPr>
                </w:pPr>
                <w:r w:rsidRPr="00147811">
                  <w:rPr>
                    <w:b/>
                    <w:szCs w:val="20"/>
                  </w:rPr>
                  <w:t xml:space="preserve">Modules de </w:t>
                </w:r>
                <w:r w:rsidR="00582547" w:rsidRPr="00147811">
                  <w:rPr>
                    <w:b/>
                    <w:szCs w:val="20"/>
                  </w:rPr>
                  <w:t>D</w:t>
                </w:r>
                <w:r w:rsidRPr="00147811">
                  <w:rPr>
                    <w:b/>
                    <w:szCs w:val="20"/>
                  </w:rPr>
                  <w:t>iscord :</w:t>
                </w:r>
              </w:p>
            </w:sdtContent>
          </w:sdt>
          <w:sdt>
            <w:sdtPr>
              <w:rPr>
                <w:sz w:val="32"/>
              </w:rPr>
              <w:tag w:val="goog_rdk_30"/>
              <w:id w:val="-523086412"/>
            </w:sdtPr>
            <w:sdtContent>
              <w:p w14:paraId="48A1D146" w14:textId="77777777" w:rsidR="0054719F" w:rsidRPr="00147811" w:rsidRDefault="0054719F" w:rsidP="00CB6DB5">
                <w:pPr>
                  <w:rPr>
                    <w:szCs w:val="20"/>
                  </w:rPr>
                </w:pPr>
                <w:r w:rsidRPr="00147811">
                  <w:rPr>
                    <w:szCs w:val="20"/>
                  </w:rPr>
                  <w:t xml:space="preserve">Module pour avertir après chaque commit tous les utilisateurs du projet en les notifiant après chaque commit d’un message. </w:t>
                </w:r>
              </w:p>
            </w:sdtContent>
          </w:sdt>
          <w:sdt>
            <w:sdtPr>
              <w:rPr>
                <w:sz w:val="32"/>
              </w:rPr>
              <w:tag w:val="goog_rdk_31"/>
              <w:id w:val="516198630"/>
            </w:sdtPr>
            <w:sdtContent>
              <w:p w14:paraId="02E63AFB" w14:textId="77777777" w:rsidR="0054719F" w:rsidRDefault="0054719F" w:rsidP="00CB6DB5">
                <w:pPr>
                  <w:rPr>
                    <w:sz w:val="20"/>
                    <w:szCs w:val="20"/>
                  </w:rPr>
                </w:pPr>
                <w:r w:rsidRPr="00147811">
                  <w:rPr>
                    <w:szCs w:val="20"/>
                  </w:rPr>
                  <w:t>De plus chaque membre du projet possède l’application sur son pc et son téléphone pour être notifié en permanence</w:t>
                </w:r>
              </w:p>
            </w:sdtContent>
          </w:sdt>
        </w:tc>
      </w:tr>
    </w:tbl>
    <w:sdt>
      <w:sdtPr>
        <w:tag w:val="goog_rdk_32"/>
        <w:id w:val="904955620"/>
      </w:sdtPr>
      <w:sdtContent>
        <w:p w14:paraId="7B66CD9B" w14:textId="77777777" w:rsidR="0054719F" w:rsidRDefault="00960922" w:rsidP="00CB6DB5"/>
      </w:sdtContent>
    </w:sdt>
    <w:sdt>
      <w:sdtPr>
        <w:tag w:val="goog_rdk_33"/>
        <w:id w:val="1201828449"/>
      </w:sdtPr>
      <w:sdtContent>
        <w:p w14:paraId="31EAB6CF" w14:textId="77777777" w:rsidR="0054719F" w:rsidRDefault="0054719F" w:rsidP="00CB6DB5">
          <w:r>
            <w:t>Logiciels pour la rédaction des documents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7635"/>
      </w:tblGrid>
      <w:tr w:rsidR="0054719F" w14:paraId="6FFBE615" w14:textId="77777777" w:rsidTr="0001166F">
        <w:tc>
          <w:tcPr>
            <w:tcW w:w="1425" w:type="dxa"/>
          </w:tcPr>
          <w:sdt>
            <w:sdtPr>
              <w:tag w:val="goog_rdk_34"/>
              <w:id w:val="1188411954"/>
            </w:sdtPr>
            <w:sdtContent>
              <w:p w14:paraId="1473F4A6" w14:textId="77777777" w:rsidR="0054719F" w:rsidRDefault="0054719F" w:rsidP="00CB6DB5">
                <w:pPr>
                  <w:jc w:val="center"/>
                  <w:rPr>
                    <w:sz w:val="20"/>
                    <w:szCs w:val="20"/>
                  </w:rPr>
                </w:pPr>
                <w:r>
                  <w:rPr>
                    <w:noProof/>
                    <w:sz w:val="20"/>
                    <w:szCs w:val="20"/>
                    <w:lang w:eastAsia="fr-FR"/>
                  </w:rPr>
                  <w:drawing>
                    <wp:inline distT="114300" distB="114300" distL="114300" distR="114300" wp14:anchorId="7BBB187B" wp14:editId="53A71175">
                      <wp:extent cx="648017" cy="64801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48017" cy="648017"/>
                              </a:xfrm>
                              <a:prstGeom prst="rect">
                                <a:avLst/>
                              </a:prstGeom>
                              <a:ln/>
                            </pic:spPr>
                          </pic:pic>
                        </a:graphicData>
                      </a:graphic>
                    </wp:inline>
                  </w:drawing>
                </w:r>
              </w:p>
            </w:sdtContent>
          </w:sdt>
        </w:tc>
        <w:tc>
          <w:tcPr>
            <w:tcW w:w="7635" w:type="dxa"/>
          </w:tcPr>
          <w:sdt>
            <w:sdtPr>
              <w:rPr>
                <w:sz w:val="32"/>
              </w:rPr>
              <w:tag w:val="goog_rdk_35"/>
              <w:id w:val="-2125463732"/>
            </w:sdtPr>
            <w:sdtContent>
              <w:p w14:paraId="3F7D48CA" w14:textId="77777777" w:rsidR="0054719F" w:rsidRPr="00147811" w:rsidRDefault="0054719F" w:rsidP="00CB6DB5">
                <w:pPr>
                  <w:rPr>
                    <w:b/>
                    <w:szCs w:val="20"/>
                  </w:rPr>
                </w:pPr>
                <w:r w:rsidRPr="00147811">
                  <w:rPr>
                    <w:b/>
                    <w:szCs w:val="20"/>
                  </w:rPr>
                  <w:t>Google docs :</w:t>
                </w:r>
              </w:p>
            </w:sdtContent>
          </w:sdt>
          <w:sdt>
            <w:sdtPr>
              <w:rPr>
                <w:sz w:val="32"/>
              </w:rPr>
              <w:tag w:val="goog_rdk_36"/>
              <w:id w:val="-2092760185"/>
            </w:sdtPr>
            <w:sdtContent>
              <w:p w14:paraId="445E47F9" w14:textId="77777777" w:rsidR="0054719F" w:rsidRDefault="0054719F" w:rsidP="00CB6DB5">
                <w:pPr>
                  <w:rPr>
                    <w:sz w:val="20"/>
                    <w:szCs w:val="20"/>
                  </w:rPr>
                </w:pPr>
                <w:r w:rsidRPr="00147811">
                  <w:rPr>
                    <w:szCs w:val="20"/>
                  </w:rPr>
                  <w:t>Pour rédiger des documents en direct avec les différents membres pour penser la rédaction des documents ensemble</w:t>
                </w:r>
              </w:p>
            </w:sdtContent>
          </w:sdt>
        </w:tc>
      </w:tr>
      <w:tr w:rsidR="0054719F" w14:paraId="08F4C7BC" w14:textId="77777777" w:rsidTr="0001166F">
        <w:tc>
          <w:tcPr>
            <w:tcW w:w="1425" w:type="dxa"/>
          </w:tcPr>
          <w:sdt>
            <w:sdtPr>
              <w:tag w:val="goog_rdk_37"/>
              <w:id w:val="-1662387433"/>
            </w:sdtPr>
            <w:sdtContent>
              <w:p w14:paraId="2DB6B089" w14:textId="77777777" w:rsidR="0054719F" w:rsidRDefault="0054719F" w:rsidP="00CB6DB5">
                <w:pPr>
                  <w:jc w:val="center"/>
                  <w:rPr>
                    <w:sz w:val="20"/>
                    <w:szCs w:val="20"/>
                  </w:rPr>
                </w:pPr>
                <w:r>
                  <w:rPr>
                    <w:noProof/>
                    <w:sz w:val="20"/>
                    <w:szCs w:val="20"/>
                    <w:lang w:eastAsia="fr-FR"/>
                  </w:rPr>
                  <w:drawing>
                    <wp:inline distT="114300" distB="114300" distL="114300" distR="114300" wp14:anchorId="4B558933" wp14:editId="2B7D3F3F">
                      <wp:extent cx="581342" cy="5813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81342" cy="581342"/>
                              </a:xfrm>
                              <a:prstGeom prst="rect">
                                <a:avLst/>
                              </a:prstGeom>
                              <a:ln/>
                            </pic:spPr>
                          </pic:pic>
                        </a:graphicData>
                      </a:graphic>
                    </wp:inline>
                  </w:drawing>
                </w:r>
              </w:p>
            </w:sdtContent>
          </w:sdt>
        </w:tc>
        <w:tc>
          <w:tcPr>
            <w:tcW w:w="7635" w:type="dxa"/>
          </w:tcPr>
          <w:sdt>
            <w:sdtPr>
              <w:rPr>
                <w:sz w:val="32"/>
              </w:rPr>
              <w:tag w:val="goog_rdk_38"/>
              <w:id w:val="284857417"/>
            </w:sdtPr>
            <w:sdtContent>
              <w:p w14:paraId="549F49D1" w14:textId="77777777" w:rsidR="0054719F" w:rsidRPr="00147811" w:rsidRDefault="0054719F" w:rsidP="00CB6DB5">
                <w:pPr>
                  <w:rPr>
                    <w:szCs w:val="20"/>
                  </w:rPr>
                </w:pPr>
                <w:r w:rsidRPr="00960922">
                  <w:rPr>
                    <w:b/>
                    <w:szCs w:val="20"/>
                  </w:rPr>
                  <w:t>W</w:t>
                </w:r>
                <w:r w:rsidRPr="00147811">
                  <w:rPr>
                    <w:b/>
                    <w:szCs w:val="20"/>
                  </w:rPr>
                  <w:t>ord :</w:t>
                </w:r>
              </w:p>
            </w:sdtContent>
          </w:sdt>
          <w:sdt>
            <w:sdtPr>
              <w:rPr>
                <w:sz w:val="32"/>
              </w:rPr>
              <w:tag w:val="goog_rdk_39"/>
              <w:id w:val="538548895"/>
            </w:sdtPr>
            <w:sdtContent>
              <w:p w14:paraId="7DDFACCA" w14:textId="77777777" w:rsidR="0054719F" w:rsidRDefault="0054719F" w:rsidP="00CB6DB5">
                <w:pPr>
                  <w:rPr>
                    <w:sz w:val="20"/>
                    <w:szCs w:val="20"/>
                  </w:rPr>
                </w:pPr>
                <w:r w:rsidRPr="00147811">
                  <w:rPr>
                    <w:szCs w:val="20"/>
                  </w:rPr>
                  <w:t>Rédactions des documents ne nécessitants pas d’être rédigé par plusieurs personne ou d’être accessible depuis plusieurs endroit</w:t>
                </w:r>
              </w:p>
            </w:sdtContent>
          </w:sdt>
        </w:tc>
      </w:tr>
    </w:tbl>
    <w:sdt>
      <w:sdtPr>
        <w:tag w:val="goog_rdk_40"/>
        <w:id w:val="480970887"/>
      </w:sdtPr>
      <w:sdtContent>
        <w:p w14:paraId="319F1EA3" w14:textId="77777777" w:rsidR="0054719F" w:rsidRDefault="00960922" w:rsidP="00CB6DB5"/>
      </w:sdtContent>
    </w:sdt>
    <w:sdt>
      <w:sdtPr>
        <w:tag w:val="goog_rdk_41"/>
        <w:id w:val="1677997561"/>
      </w:sdtPr>
      <w:sdtContent>
        <w:p w14:paraId="4067148D" w14:textId="77777777" w:rsidR="0054719F" w:rsidRDefault="0054719F" w:rsidP="00CB6DB5">
          <w:r>
            <w:t>Logiciels pour la présentation des documents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7590"/>
      </w:tblGrid>
      <w:tr w:rsidR="0054719F" w14:paraId="38FD9F77" w14:textId="77777777" w:rsidTr="0001166F">
        <w:tc>
          <w:tcPr>
            <w:tcW w:w="1470" w:type="dxa"/>
          </w:tcPr>
          <w:sdt>
            <w:sdtPr>
              <w:tag w:val="goog_rdk_42"/>
              <w:id w:val="-495112242"/>
            </w:sdtPr>
            <w:sdtContent>
              <w:p w14:paraId="4D8C4E0C" w14:textId="77777777" w:rsidR="0054719F" w:rsidRDefault="0054719F" w:rsidP="00CB6DB5">
                <w:pPr>
                  <w:jc w:val="center"/>
                  <w:rPr>
                    <w:sz w:val="20"/>
                    <w:szCs w:val="20"/>
                  </w:rPr>
                </w:pPr>
                <w:r>
                  <w:rPr>
                    <w:noProof/>
                    <w:sz w:val="20"/>
                    <w:szCs w:val="20"/>
                    <w:lang w:eastAsia="fr-FR"/>
                  </w:rPr>
                  <w:drawing>
                    <wp:inline distT="114300" distB="114300" distL="114300" distR="114300" wp14:anchorId="7EF025EE" wp14:editId="5DEC17B1">
                      <wp:extent cx="800100" cy="419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800100" cy="419100"/>
                              </a:xfrm>
                              <a:prstGeom prst="rect">
                                <a:avLst/>
                              </a:prstGeom>
                              <a:ln/>
                            </pic:spPr>
                          </pic:pic>
                        </a:graphicData>
                      </a:graphic>
                    </wp:inline>
                  </w:drawing>
                </w:r>
              </w:p>
            </w:sdtContent>
          </w:sdt>
        </w:tc>
        <w:tc>
          <w:tcPr>
            <w:tcW w:w="7590" w:type="dxa"/>
          </w:tcPr>
          <w:sdt>
            <w:sdtPr>
              <w:rPr>
                <w:sz w:val="32"/>
              </w:rPr>
              <w:tag w:val="goog_rdk_43"/>
              <w:id w:val="1204911117"/>
            </w:sdtPr>
            <w:sdtContent>
              <w:p w14:paraId="1A9B009F" w14:textId="77777777" w:rsidR="0054719F" w:rsidRPr="00147811" w:rsidRDefault="0054719F" w:rsidP="00CB6DB5">
                <w:pPr>
                  <w:rPr>
                    <w:b/>
                    <w:szCs w:val="20"/>
                  </w:rPr>
                </w:pPr>
                <w:r w:rsidRPr="00147811">
                  <w:rPr>
                    <w:b/>
                    <w:szCs w:val="20"/>
                  </w:rPr>
                  <w:t>Prezi :</w:t>
                </w:r>
              </w:p>
            </w:sdtContent>
          </w:sdt>
          <w:sdt>
            <w:sdtPr>
              <w:rPr>
                <w:sz w:val="32"/>
              </w:rPr>
              <w:tag w:val="goog_rdk_44"/>
              <w:id w:val="1550567765"/>
            </w:sdtPr>
            <w:sdtContent>
              <w:p w14:paraId="47739A92" w14:textId="34FB400C" w:rsidR="0054719F" w:rsidRDefault="0054719F" w:rsidP="00CB6DB5">
                <w:pPr>
                  <w:rPr>
                    <w:sz w:val="20"/>
                    <w:szCs w:val="20"/>
                  </w:rPr>
                </w:pPr>
                <w:r w:rsidRPr="00147811">
                  <w:rPr>
                    <w:szCs w:val="20"/>
                  </w:rPr>
                  <w:t>Afin de créer le diaporama final qui sera présenté le jour de l’oral de projet</w:t>
                </w:r>
              </w:p>
            </w:sdtContent>
          </w:sdt>
        </w:tc>
      </w:tr>
      <w:tr w:rsidR="0054719F" w14:paraId="6D0AFEF9" w14:textId="77777777" w:rsidTr="0001166F">
        <w:tc>
          <w:tcPr>
            <w:tcW w:w="1470" w:type="dxa"/>
          </w:tcPr>
          <w:sdt>
            <w:sdtPr>
              <w:tag w:val="goog_rdk_45"/>
              <w:id w:val="619197815"/>
            </w:sdtPr>
            <w:sdtContent>
              <w:p w14:paraId="74DB7C8E" w14:textId="77777777" w:rsidR="0054719F" w:rsidRDefault="0054719F" w:rsidP="00CB6DB5">
                <w:pPr>
                  <w:jc w:val="center"/>
                  <w:rPr>
                    <w:sz w:val="20"/>
                    <w:szCs w:val="20"/>
                  </w:rPr>
                </w:pPr>
                <w:r>
                  <w:rPr>
                    <w:noProof/>
                    <w:sz w:val="20"/>
                    <w:szCs w:val="20"/>
                    <w:lang w:eastAsia="fr-FR"/>
                  </w:rPr>
                  <w:drawing>
                    <wp:inline distT="114300" distB="114300" distL="114300" distR="114300" wp14:anchorId="4555C16F" wp14:editId="05EA9AE4">
                      <wp:extent cx="800100" cy="44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800100" cy="444500"/>
                              </a:xfrm>
                              <a:prstGeom prst="rect">
                                <a:avLst/>
                              </a:prstGeom>
                              <a:ln/>
                            </pic:spPr>
                          </pic:pic>
                        </a:graphicData>
                      </a:graphic>
                    </wp:inline>
                  </w:drawing>
                </w:r>
              </w:p>
            </w:sdtContent>
          </w:sdt>
          <w:sdt>
            <w:sdtPr>
              <w:tag w:val="goog_rdk_46"/>
              <w:id w:val="1470636033"/>
            </w:sdtPr>
            <w:sdtContent>
              <w:p w14:paraId="23465C1B" w14:textId="77777777" w:rsidR="0054719F" w:rsidRDefault="0054719F" w:rsidP="00CB6DB5">
                <w:pPr>
                  <w:jc w:val="center"/>
                  <w:rPr>
                    <w:sz w:val="20"/>
                    <w:szCs w:val="20"/>
                  </w:rPr>
                </w:pPr>
                <w:r>
                  <w:rPr>
                    <w:noProof/>
                    <w:sz w:val="20"/>
                    <w:szCs w:val="20"/>
                    <w:lang w:eastAsia="fr-FR"/>
                  </w:rPr>
                  <w:drawing>
                    <wp:inline distT="114300" distB="114300" distL="114300" distR="114300" wp14:anchorId="1444CEF5" wp14:editId="2EC45456">
                      <wp:extent cx="530019" cy="44799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30019" cy="447992"/>
                              </a:xfrm>
                              <a:prstGeom prst="rect">
                                <a:avLst/>
                              </a:prstGeom>
                              <a:ln/>
                            </pic:spPr>
                          </pic:pic>
                        </a:graphicData>
                      </a:graphic>
                    </wp:inline>
                  </w:drawing>
                </w:r>
              </w:p>
            </w:sdtContent>
          </w:sdt>
        </w:tc>
        <w:tc>
          <w:tcPr>
            <w:tcW w:w="7590" w:type="dxa"/>
          </w:tcPr>
          <w:bookmarkStart w:id="35" w:name="_heading=h.gjdgxs" w:colFirst="0" w:colLast="0" w:displacedByCustomXml="next"/>
          <w:bookmarkEnd w:id="35" w:displacedByCustomXml="next"/>
          <w:sdt>
            <w:sdtPr>
              <w:rPr>
                <w:sz w:val="32"/>
              </w:rPr>
              <w:tag w:val="goog_rdk_47"/>
              <w:id w:val="610868283"/>
            </w:sdtPr>
            <w:sdtContent>
              <w:p w14:paraId="5D484FD9" w14:textId="77777777" w:rsidR="0054719F" w:rsidRPr="00147811" w:rsidRDefault="0054719F" w:rsidP="00CB6DB5">
                <w:pPr>
                  <w:rPr>
                    <w:b/>
                    <w:szCs w:val="20"/>
                  </w:rPr>
                </w:pPr>
                <w:r w:rsidRPr="00147811">
                  <w:rPr>
                    <w:b/>
                    <w:szCs w:val="20"/>
                  </w:rPr>
                  <w:t>Google Slides + Powerpoint :</w:t>
                </w:r>
              </w:p>
            </w:sdtContent>
          </w:sdt>
          <w:sdt>
            <w:sdtPr>
              <w:rPr>
                <w:sz w:val="32"/>
              </w:rPr>
              <w:tag w:val="goog_rdk_48"/>
              <w:id w:val="1421222112"/>
            </w:sdtPr>
            <w:sdtContent>
              <w:p w14:paraId="3A2C2215" w14:textId="77777777" w:rsidR="0054719F" w:rsidRPr="00147811" w:rsidRDefault="0054719F" w:rsidP="00CB6DB5">
                <w:pPr>
                  <w:rPr>
                    <w:szCs w:val="20"/>
                  </w:rPr>
                </w:pPr>
                <w:r w:rsidRPr="00147811">
                  <w:rPr>
                    <w:szCs w:val="20"/>
                  </w:rPr>
                  <w:t>Création du diaporama de secours (Version hors ligne)</w:t>
                </w:r>
              </w:p>
            </w:sdtContent>
          </w:sdt>
          <w:sdt>
            <w:sdtPr>
              <w:rPr>
                <w:sz w:val="32"/>
              </w:rPr>
              <w:tag w:val="goog_rdk_49"/>
              <w:id w:val="-1910839322"/>
            </w:sdtPr>
            <w:sdtContent>
              <w:p w14:paraId="4A2448D5" w14:textId="77777777" w:rsidR="0054719F" w:rsidRDefault="0054719F" w:rsidP="00CB6DB5">
                <w:pPr>
                  <w:rPr>
                    <w:sz w:val="20"/>
                    <w:szCs w:val="20"/>
                  </w:rPr>
                </w:pPr>
                <w:r w:rsidRPr="00147811">
                  <w:rPr>
                    <w:szCs w:val="20"/>
                  </w:rPr>
                  <w:t>+ Création au même moment des différentes diapositives et du choix des éléments à présenter (Non possible avec Prezi qui ne peut être modifié que par un seul utilisateur)</w:t>
                </w:r>
              </w:p>
            </w:sdtContent>
          </w:sdt>
        </w:tc>
      </w:tr>
    </w:tbl>
    <w:sdt>
      <w:sdtPr>
        <w:tag w:val="goog_rdk_50"/>
        <w:id w:val="-679343210"/>
      </w:sdtPr>
      <w:sdtContent>
        <w:p w14:paraId="59E4905D" w14:textId="77777777" w:rsidR="0054719F" w:rsidRDefault="00960922" w:rsidP="0054719F"/>
      </w:sdtContent>
    </w:sdt>
    <w:sdt>
      <w:sdtPr>
        <w:tag w:val="goog_rdk_51"/>
        <w:id w:val="-1274554644"/>
      </w:sdtPr>
      <w:sdtContent>
        <w:p w14:paraId="30832E02" w14:textId="48899792" w:rsidR="0054719F" w:rsidRDefault="0054719F" w:rsidP="0054719F">
          <w:r>
            <w:t>Logiciels pour la modélisation</w:t>
          </w:r>
          <w:r w:rsidR="00CB6DB5">
            <w:t xml:space="preserve"> </w:t>
          </w:r>
          <w:r>
            <w:t>:</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7455"/>
      </w:tblGrid>
      <w:tr w:rsidR="0054719F" w14:paraId="09906EB1" w14:textId="77777777" w:rsidTr="0001166F">
        <w:trPr>
          <w:trHeight w:val="440"/>
        </w:trPr>
        <w:tc>
          <w:tcPr>
            <w:tcW w:w="1605" w:type="dxa"/>
          </w:tcPr>
          <w:sdt>
            <w:sdtPr>
              <w:tag w:val="goog_rdk_52"/>
              <w:id w:val="2048025709"/>
            </w:sdtPr>
            <w:sdtContent>
              <w:p w14:paraId="3388BD9F" w14:textId="77777777" w:rsidR="0054719F" w:rsidRDefault="0054719F" w:rsidP="00CB6DB5">
                <w:pPr>
                  <w:jc w:val="center"/>
                  <w:rPr>
                    <w:sz w:val="20"/>
                    <w:szCs w:val="20"/>
                  </w:rPr>
                </w:pPr>
                <w:r>
                  <w:rPr>
                    <w:noProof/>
                    <w:sz w:val="20"/>
                    <w:szCs w:val="20"/>
                    <w:lang w:eastAsia="fr-FR"/>
                  </w:rPr>
                  <w:drawing>
                    <wp:inline distT="114300" distB="114300" distL="114300" distR="114300" wp14:anchorId="3CE43E16" wp14:editId="1B2E997A">
                      <wp:extent cx="476567" cy="47656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76567" cy="476567"/>
                              </a:xfrm>
                              <a:prstGeom prst="rect">
                                <a:avLst/>
                              </a:prstGeom>
                              <a:ln/>
                            </pic:spPr>
                          </pic:pic>
                        </a:graphicData>
                      </a:graphic>
                    </wp:inline>
                  </w:drawing>
                </w:r>
              </w:p>
            </w:sdtContent>
          </w:sdt>
        </w:tc>
        <w:tc>
          <w:tcPr>
            <w:tcW w:w="7455" w:type="dxa"/>
          </w:tcPr>
          <w:sdt>
            <w:sdtPr>
              <w:tag w:val="goog_rdk_53"/>
              <w:id w:val="162518489"/>
            </w:sdtPr>
            <w:sdtEndPr>
              <w:rPr>
                <w:b/>
              </w:rPr>
            </w:sdtEndPr>
            <w:sdtContent>
              <w:p w14:paraId="1FDF4DC3" w14:textId="77777777" w:rsidR="0054719F" w:rsidRPr="00147811" w:rsidRDefault="0054719F" w:rsidP="00CB6DB5">
                <w:pPr>
                  <w:rPr>
                    <w:b/>
                  </w:rPr>
                </w:pPr>
                <w:proofErr w:type="spellStart"/>
                <w:r w:rsidRPr="00147811">
                  <w:rPr>
                    <w:b/>
                  </w:rPr>
                  <w:t>Modelio</w:t>
                </w:r>
                <w:proofErr w:type="spellEnd"/>
                <w:r w:rsidRPr="00147811">
                  <w:rPr>
                    <w:b/>
                  </w:rPr>
                  <w:t> :</w:t>
                </w:r>
              </w:p>
            </w:sdtContent>
          </w:sdt>
          <w:sdt>
            <w:sdtPr>
              <w:tag w:val="goog_rdk_54"/>
              <w:id w:val="1424688390"/>
            </w:sdtPr>
            <w:sdtContent>
              <w:p w14:paraId="54B6F2E0" w14:textId="77777777" w:rsidR="0054719F" w:rsidRDefault="0054719F" w:rsidP="00CB6DB5">
                <w:r w:rsidRPr="00147811">
                  <w:t xml:space="preserve">Création diagramme de cas d’utilisation + diagramme de classe </w:t>
                </w:r>
              </w:p>
            </w:sdtContent>
          </w:sdt>
        </w:tc>
      </w:tr>
      <w:tr w:rsidR="0054719F" w14:paraId="39710B0F" w14:textId="77777777" w:rsidTr="0001166F">
        <w:tc>
          <w:tcPr>
            <w:tcW w:w="1605" w:type="dxa"/>
          </w:tcPr>
          <w:sdt>
            <w:sdtPr>
              <w:tag w:val="goog_rdk_55"/>
              <w:id w:val="186413543"/>
            </w:sdtPr>
            <w:sdtContent>
              <w:p w14:paraId="04F344AF" w14:textId="77777777" w:rsidR="0054719F" w:rsidRDefault="0054719F" w:rsidP="0001166F">
                <w:pPr>
                  <w:jc w:val="center"/>
                  <w:rPr>
                    <w:sz w:val="20"/>
                    <w:szCs w:val="20"/>
                  </w:rPr>
                </w:pPr>
                <w:r>
                  <w:rPr>
                    <w:noProof/>
                    <w:sz w:val="20"/>
                    <w:szCs w:val="20"/>
                    <w:lang w:eastAsia="fr-FR"/>
                  </w:rPr>
                  <w:drawing>
                    <wp:inline distT="114300" distB="114300" distL="114300" distR="114300" wp14:anchorId="65C29BBC" wp14:editId="75DD60E6">
                      <wp:extent cx="648017" cy="6480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48017" cy="648017"/>
                              </a:xfrm>
                              <a:prstGeom prst="rect">
                                <a:avLst/>
                              </a:prstGeom>
                              <a:ln/>
                            </pic:spPr>
                          </pic:pic>
                        </a:graphicData>
                      </a:graphic>
                    </wp:inline>
                  </w:drawing>
                </w:r>
              </w:p>
            </w:sdtContent>
          </w:sdt>
        </w:tc>
        <w:tc>
          <w:tcPr>
            <w:tcW w:w="7455" w:type="dxa"/>
          </w:tcPr>
          <w:sdt>
            <w:sdtPr>
              <w:tag w:val="goog_rdk_56"/>
              <w:id w:val="315146676"/>
            </w:sdtPr>
            <w:sdtEndPr>
              <w:rPr>
                <w:b/>
              </w:rPr>
            </w:sdtEndPr>
            <w:sdtContent>
              <w:p w14:paraId="039EB2E3" w14:textId="77777777" w:rsidR="0054719F" w:rsidRPr="00147811" w:rsidRDefault="0054719F" w:rsidP="00CB6DB5">
                <w:pPr>
                  <w:rPr>
                    <w:b/>
                  </w:rPr>
                </w:pPr>
                <w:r w:rsidRPr="00147811">
                  <w:rPr>
                    <w:b/>
                  </w:rPr>
                  <w:t>Win Design :</w:t>
                </w:r>
              </w:p>
            </w:sdtContent>
          </w:sdt>
          <w:sdt>
            <w:sdtPr>
              <w:tag w:val="goog_rdk_57"/>
              <w:id w:val="-1949847154"/>
            </w:sdtPr>
            <w:sdtContent>
              <w:p w14:paraId="7A41629D" w14:textId="77777777" w:rsidR="0054719F" w:rsidRDefault="0054719F" w:rsidP="00CB6DB5">
                <w:r>
                  <w:t>Création des premiers documents pour les premières échéances</w:t>
                </w:r>
              </w:p>
            </w:sdtContent>
          </w:sdt>
        </w:tc>
      </w:tr>
    </w:tbl>
    <w:p w14:paraId="40C21930" w14:textId="04D422F3" w:rsidR="0054719F" w:rsidRDefault="0054719F" w:rsidP="0054719F"/>
    <w:p w14:paraId="594D6D30" w14:textId="6188A0D1" w:rsidR="00CB6DB5" w:rsidRDefault="00CB6DB5" w:rsidP="0054719F">
      <w:r>
        <w:t>Logiciel pour la gestion de projet :</w:t>
      </w:r>
    </w:p>
    <w:tbl>
      <w:tblPr>
        <w:tblStyle w:val="Grilledutableau"/>
        <w:tblW w:w="0" w:type="auto"/>
        <w:tblInd w:w="0" w:type="dxa"/>
        <w:tblLook w:val="04A0" w:firstRow="1" w:lastRow="0" w:firstColumn="1" w:lastColumn="0" w:noHBand="0" w:noVBand="1"/>
      </w:tblPr>
      <w:tblGrid>
        <w:gridCol w:w="1696"/>
        <w:gridCol w:w="7366"/>
      </w:tblGrid>
      <w:tr w:rsidR="00CB6DB5" w14:paraId="12581E83" w14:textId="77777777" w:rsidTr="00CB6DB5">
        <w:tc>
          <w:tcPr>
            <w:tcW w:w="1696" w:type="dxa"/>
          </w:tcPr>
          <w:p w14:paraId="25727AC0" w14:textId="7C99AC66" w:rsidR="00CB6DB5" w:rsidRDefault="00303974" w:rsidP="00303974">
            <w:pPr>
              <w:jc w:val="center"/>
            </w:pPr>
            <w:r>
              <w:rPr>
                <w:noProof/>
                <w:lang w:eastAsia="fr-FR"/>
              </w:rPr>
              <w:drawing>
                <wp:inline distT="0" distB="0" distL="0" distR="0" wp14:anchorId="6BB63D01" wp14:editId="475F4D27">
                  <wp:extent cx="665201" cy="621303"/>
                  <wp:effectExtent l="0" t="0" r="1905" b="7620"/>
                  <wp:docPr id="4" name="Image 4" descr="C:\Users\yanis\AppData\Local\Microsoft\Windows\INetCache\Content.MSO\7FF50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is\AppData\Local\Microsoft\Windows\INetCache\Content.MSO\7FF50CF6.tmp"/>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584" r="25133"/>
                          <a:stretch/>
                        </pic:blipFill>
                        <pic:spPr bwMode="auto">
                          <a:xfrm>
                            <a:off x="0" y="0"/>
                            <a:ext cx="671998" cy="6276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66" w:type="dxa"/>
          </w:tcPr>
          <w:p w14:paraId="33102EF9" w14:textId="47468852" w:rsidR="00CB6DB5" w:rsidRPr="00CB6DB5" w:rsidRDefault="00CB6DB5" w:rsidP="0054719F">
            <w:pPr>
              <w:rPr>
                <w:b/>
              </w:rPr>
            </w:pPr>
            <w:proofErr w:type="spellStart"/>
            <w:r w:rsidRPr="00CB6DB5">
              <w:rPr>
                <w:b/>
              </w:rPr>
              <w:t>Gantt</w:t>
            </w:r>
            <w:r>
              <w:rPr>
                <w:b/>
              </w:rPr>
              <w:t>Project</w:t>
            </w:r>
            <w:proofErr w:type="spellEnd"/>
            <w:r>
              <w:rPr>
                <w:b/>
              </w:rPr>
              <w:t xml:space="preserve"> </w:t>
            </w:r>
            <w:r w:rsidRPr="00CB6DB5">
              <w:rPr>
                <w:b/>
              </w:rPr>
              <w:t>:</w:t>
            </w:r>
          </w:p>
          <w:p w14:paraId="33DBCD1A" w14:textId="0C71BD68" w:rsidR="00CB6DB5" w:rsidRDefault="00CB6DB5" w:rsidP="0054719F">
            <w:r>
              <w:t>Création des diagrammes de Gantt</w:t>
            </w:r>
          </w:p>
        </w:tc>
      </w:tr>
    </w:tbl>
    <w:p w14:paraId="518E5787" w14:textId="77777777" w:rsidR="00CB6DB5" w:rsidRDefault="00CB6DB5" w:rsidP="0054719F"/>
    <w:sdt>
      <w:sdtPr>
        <w:tag w:val="goog_rdk_59"/>
        <w:id w:val="524446454"/>
        <w:showingPlcHdr/>
      </w:sdtPr>
      <w:sdtContent>
        <w:p w14:paraId="714D1F00" w14:textId="2E1FA264" w:rsidR="0054719F" w:rsidRDefault="00303974" w:rsidP="0054719F">
          <w:r>
            <w:t xml:space="preserve">     </w:t>
          </w:r>
        </w:p>
      </w:sdtContent>
    </w:sdt>
    <w:sdt>
      <w:sdtPr>
        <w:tag w:val="goog_rdk_60"/>
        <w:id w:val="-1398970120"/>
      </w:sdtPr>
      <w:sdtContent>
        <w:p w14:paraId="60B367DC" w14:textId="77777777" w:rsidR="00797FFC" w:rsidRDefault="00797FFC" w:rsidP="0054719F"/>
        <w:p w14:paraId="05959EA6" w14:textId="77777777" w:rsidR="00797FFC" w:rsidRDefault="00797FFC" w:rsidP="0054719F"/>
        <w:p w14:paraId="435B1B01" w14:textId="77777777" w:rsidR="00797FFC" w:rsidRDefault="00797FFC" w:rsidP="0054719F"/>
        <w:p w14:paraId="2722511E" w14:textId="77777777" w:rsidR="00797FFC" w:rsidRDefault="00797FFC" w:rsidP="0054719F"/>
        <w:p w14:paraId="7E1D252E" w14:textId="77777777" w:rsidR="00797FFC" w:rsidRDefault="00797FFC" w:rsidP="0054719F"/>
        <w:p w14:paraId="07EDD559" w14:textId="77777777" w:rsidR="00797FFC" w:rsidRDefault="00797FFC" w:rsidP="0054719F"/>
        <w:p w14:paraId="0AAF877D" w14:textId="77777777" w:rsidR="00797FFC" w:rsidRDefault="00797FFC" w:rsidP="0054719F"/>
        <w:p w14:paraId="5424A2BB" w14:textId="77777777" w:rsidR="00797FFC" w:rsidRDefault="00797FFC" w:rsidP="0054719F"/>
        <w:p w14:paraId="36AB37AA" w14:textId="0AED7EC3" w:rsidR="0054719F" w:rsidRDefault="0054719F" w:rsidP="0054719F">
          <w:r>
            <w:t xml:space="preserve">Ressource </w:t>
          </w:r>
          <w:r w:rsidR="00AE0D93">
            <w:t>matérielle :</w:t>
          </w:r>
        </w:p>
      </w:sdtContent>
    </w:sdt>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
        <w:gridCol w:w="1512"/>
        <w:gridCol w:w="1512"/>
        <w:gridCol w:w="1512"/>
        <w:gridCol w:w="1512"/>
        <w:gridCol w:w="1512"/>
      </w:tblGrid>
      <w:tr w:rsidR="0054719F" w14:paraId="16C73B21" w14:textId="77777777" w:rsidTr="0001166F">
        <w:tc>
          <w:tcPr>
            <w:tcW w:w="1512" w:type="dxa"/>
            <w:shd w:val="clear" w:color="auto" w:fill="auto"/>
            <w:tcMar>
              <w:top w:w="100" w:type="dxa"/>
              <w:left w:w="100" w:type="dxa"/>
              <w:bottom w:w="100" w:type="dxa"/>
              <w:right w:w="100" w:type="dxa"/>
            </w:tcMar>
          </w:tcPr>
          <w:sdt>
            <w:sdtPr>
              <w:tag w:val="goog_rdk_61"/>
              <w:id w:val="1351061123"/>
            </w:sdtPr>
            <w:sdtContent>
              <w:p w14:paraId="6183478D" w14:textId="77777777" w:rsidR="0054719F" w:rsidRDefault="0054719F" w:rsidP="0001166F">
                <w:pPr>
                  <w:widowControl w:val="0"/>
                  <w:pBdr>
                    <w:top w:val="nil"/>
                    <w:left w:val="nil"/>
                    <w:bottom w:val="nil"/>
                    <w:right w:val="nil"/>
                    <w:between w:val="nil"/>
                  </w:pBdr>
                  <w:spacing w:after="0" w:line="240" w:lineRule="auto"/>
                </w:pPr>
                <w:r>
                  <w:t>1er PC</w:t>
                </w:r>
              </w:p>
            </w:sdtContent>
          </w:sdt>
          <w:sdt>
            <w:sdtPr>
              <w:tag w:val="goog_rdk_62"/>
              <w:id w:val="-1989551945"/>
            </w:sdtPr>
            <w:sdtContent>
              <w:p w14:paraId="045CE16A" w14:textId="77777777" w:rsidR="0054719F" w:rsidRDefault="00960922" w:rsidP="0001166F">
                <w:pPr>
                  <w:widowControl w:val="0"/>
                  <w:pBdr>
                    <w:top w:val="nil"/>
                    <w:left w:val="nil"/>
                    <w:bottom w:val="nil"/>
                    <w:right w:val="nil"/>
                    <w:between w:val="nil"/>
                  </w:pBdr>
                  <w:spacing w:after="0" w:line="240" w:lineRule="auto"/>
                </w:pPr>
              </w:p>
            </w:sdtContent>
          </w:sdt>
          <w:sdt>
            <w:sdtPr>
              <w:tag w:val="goog_rdk_63"/>
              <w:id w:val="1448046502"/>
            </w:sdtPr>
            <w:sdtContent>
              <w:p w14:paraId="7A405647" w14:textId="465911A2" w:rsidR="0054719F" w:rsidRDefault="00582547" w:rsidP="0001166F">
                <w:pPr>
                  <w:widowControl w:val="0"/>
                  <w:pBdr>
                    <w:top w:val="nil"/>
                    <w:left w:val="nil"/>
                    <w:bottom w:val="nil"/>
                    <w:right w:val="nil"/>
                    <w:between w:val="nil"/>
                  </w:pBdr>
                  <w:spacing w:after="0" w:line="240" w:lineRule="auto"/>
                </w:pPr>
                <w:r>
                  <w:t>Ecran :</w:t>
                </w:r>
              </w:p>
            </w:sdtContent>
          </w:sdt>
          <w:sdt>
            <w:sdtPr>
              <w:tag w:val="goog_rdk_64"/>
              <w:id w:val="-1818568725"/>
            </w:sdtPr>
            <w:sdtContent>
              <w:p w14:paraId="113AD988" w14:textId="77777777" w:rsidR="0054719F" w:rsidRDefault="0054719F" w:rsidP="0001166F">
                <w:pPr>
                  <w:widowControl w:val="0"/>
                  <w:pBdr>
                    <w:top w:val="nil"/>
                    <w:left w:val="nil"/>
                    <w:bottom w:val="nil"/>
                    <w:right w:val="nil"/>
                    <w:between w:val="nil"/>
                  </w:pBdr>
                  <w:spacing w:after="0" w:line="240" w:lineRule="auto"/>
                </w:pPr>
                <w:r>
                  <w:t>VG248QE</w:t>
                </w:r>
              </w:p>
            </w:sdtContent>
          </w:sdt>
          <w:sdt>
            <w:sdtPr>
              <w:tag w:val="goog_rdk_65"/>
              <w:id w:val="-1023701241"/>
            </w:sdtPr>
            <w:sdtContent>
              <w:p w14:paraId="19B7F413" w14:textId="77777777" w:rsidR="0054719F" w:rsidRDefault="00960922" w:rsidP="0001166F">
                <w:pPr>
                  <w:widowControl w:val="0"/>
                  <w:pBdr>
                    <w:top w:val="nil"/>
                    <w:left w:val="nil"/>
                    <w:bottom w:val="nil"/>
                    <w:right w:val="nil"/>
                    <w:between w:val="nil"/>
                  </w:pBdr>
                  <w:spacing w:after="0" w:line="240" w:lineRule="auto"/>
                </w:pPr>
              </w:p>
            </w:sdtContent>
          </w:sdt>
          <w:sdt>
            <w:sdtPr>
              <w:tag w:val="goog_rdk_66"/>
              <w:id w:val="1582182086"/>
            </w:sdtPr>
            <w:sdtContent>
              <w:p w14:paraId="411B432F" w14:textId="67609945"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67"/>
              <w:id w:val="-1071420575"/>
            </w:sdtPr>
            <w:sdtContent>
              <w:p w14:paraId="4DED4A73" w14:textId="77777777" w:rsidR="0054719F" w:rsidRDefault="0054719F" w:rsidP="0001166F">
                <w:pPr>
                  <w:widowControl w:val="0"/>
                  <w:pBdr>
                    <w:top w:val="nil"/>
                    <w:left w:val="nil"/>
                    <w:bottom w:val="nil"/>
                    <w:right w:val="nil"/>
                    <w:between w:val="nil"/>
                  </w:pBdr>
                  <w:spacing w:after="0" w:line="240" w:lineRule="auto"/>
                </w:pPr>
                <w:r>
                  <w:t>I7-6700K</w:t>
                </w:r>
              </w:p>
            </w:sdtContent>
          </w:sdt>
          <w:sdt>
            <w:sdtPr>
              <w:tag w:val="goog_rdk_68"/>
              <w:id w:val="-1170635912"/>
            </w:sdtPr>
            <w:sdtContent>
              <w:p w14:paraId="234DF898" w14:textId="77777777" w:rsidR="0054719F" w:rsidRDefault="00960922" w:rsidP="0001166F">
                <w:pPr>
                  <w:widowControl w:val="0"/>
                  <w:pBdr>
                    <w:top w:val="nil"/>
                    <w:left w:val="nil"/>
                    <w:bottom w:val="nil"/>
                    <w:right w:val="nil"/>
                    <w:between w:val="nil"/>
                  </w:pBdr>
                  <w:spacing w:after="0" w:line="240" w:lineRule="auto"/>
                </w:pPr>
              </w:p>
            </w:sdtContent>
          </w:sdt>
          <w:sdt>
            <w:sdtPr>
              <w:tag w:val="goog_rdk_69"/>
              <w:id w:val="-199478143"/>
            </w:sdtPr>
            <w:sdtContent>
              <w:p w14:paraId="01469865" w14:textId="6A683ADA"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70"/>
              <w:id w:val="-2141322592"/>
            </w:sdtPr>
            <w:sdtContent>
              <w:p w14:paraId="0C50FE83" w14:textId="77777777" w:rsidR="0054719F" w:rsidRDefault="0054719F" w:rsidP="0001166F">
                <w:pPr>
                  <w:widowControl w:val="0"/>
                  <w:pBdr>
                    <w:top w:val="nil"/>
                    <w:left w:val="nil"/>
                    <w:bottom w:val="nil"/>
                    <w:right w:val="nil"/>
                    <w:between w:val="nil"/>
                  </w:pBdr>
                  <w:spacing w:after="0" w:line="240" w:lineRule="auto"/>
                </w:pPr>
                <w:r>
                  <w:t>GTX 970</w:t>
                </w:r>
              </w:p>
            </w:sdtContent>
          </w:sdt>
          <w:sdt>
            <w:sdtPr>
              <w:tag w:val="goog_rdk_71"/>
              <w:id w:val="-62723203"/>
            </w:sdtPr>
            <w:sdtContent>
              <w:p w14:paraId="1A409453" w14:textId="77777777" w:rsidR="0054719F" w:rsidRDefault="00960922" w:rsidP="0001166F">
                <w:pPr>
                  <w:widowControl w:val="0"/>
                  <w:pBdr>
                    <w:top w:val="nil"/>
                    <w:left w:val="nil"/>
                    <w:bottom w:val="nil"/>
                    <w:right w:val="nil"/>
                    <w:between w:val="nil"/>
                  </w:pBdr>
                  <w:spacing w:after="0" w:line="240" w:lineRule="auto"/>
                </w:pPr>
              </w:p>
            </w:sdtContent>
          </w:sdt>
          <w:sdt>
            <w:sdtPr>
              <w:tag w:val="goog_rdk_72"/>
              <w:id w:val="-2037800317"/>
            </w:sdtPr>
            <w:sdtContent>
              <w:p w14:paraId="3A8703FD" w14:textId="77777777" w:rsidR="0054719F" w:rsidRDefault="00960922" w:rsidP="0001166F">
                <w:pPr>
                  <w:widowControl w:val="0"/>
                  <w:pBdr>
                    <w:top w:val="nil"/>
                    <w:left w:val="nil"/>
                    <w:bottom w:val="nil"/>
                    <w:right w:val="nil"/>
                    <w:between w:val="nil"/>
                  </w:pBdr>
                  <w:spacing w:after="0" w:line="240" w:lineRule="auto"/>
                </w:pPr>
              </w:p>
            </w:sdtContent>
          </w:sdt>
          <w:sdt>
            <w:sdtPr>
              <w:tag w:val="goog_rdk_73"/>
              <w:id w:val="-829370725"/>
            </w:sdtPr>
            <w:sdtContent>
              <w:p w14:paraId="68B0DC35" w14:textId="1DE3C6B4"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74"/>
              <w:id w:val="1867402311"/>
            </w:sdtPr>
            <w:sdtContent>
              <w:p w14:paraId="63FCD6F0" w14:textId="77777777" w:rsidR="0054719F" w:rsidRDefault="0054719F" w:rsidP="0001166F">
                <w:pPr>
                  <w:widowControl w:val="0"/>
                  <w:pBdr>
                    <w:top w:val="nil"/>
                    <w:left w:val="nil"/>
                    <w:bottom w:val="nil"/>
                    <w:right w:val="nil"/>
                    <w:between w:val="nil"/>
                  </w:pBdr>
                  <w:spacing w:after="0" w:line="240" w:lineRule="auto"/>
                </w:pPr>
                <w:r>
                  <w:t>ASUS MAXIMUS VIII</w:t>
                </w:r>
              </w:p>
            </w:sdtContent>
          </w:sdt>
          <w:sdt>
            <w:sdtPr>
              <w:tag w:val="goog_rdk_75"/>
              <w:id w:val="-1555687196"/>
            </w:sdtPr>
            <w:sdtContent>
              <w:p w14:paraId="75CE8E6D" w14:textId="77777777" w:rsidR="0054719F" w:rsidRDefault="00960922" w:rsidP="0001166F">
                <w:pPr>
                  <w:widowControl w:val="0"/>
                  <w:pBdr>
                    <w:top w:val="nil"/>
                    <w:left w:val="nil"/>
                    <w:bottom w:val="nil"/>
                    <w:right w:val="nil"/>
                    <w:between w:val="nil"/>
                  </w:pBdr>
                  <w:spacing w:after="0" w:line="240" w:lineRule="auto"/>
                </w:pPr>
              </w:p>
            </w:sdtContent>
          </w:sdt>
          <w:sdt>
            <w:sdtPr>
              <w:tag w:val="goog_rdk_76"/>
              <w:id w:val="1063366924"/>
            </w:sdtPr>
            <w:sdtContent>
              <w:p w14:paraId="103AD241" w14:textId="05489BE1" w:rsidR="0054719F" w:rsidRDefault="00582547" w:rsidP="0001166F">
                <w:pPr>
                  <w:widowControl w:val="0"/>
                  <w:pBdr>
                    <w:top w:val="nil"/>
                    <w:left w:val="nil"/>
                    <w:bottom w:val="nil"/>
                    <w:right w:val="nil"/>
                    <w:between w:val="nil"/>
                  </w:pBdr>
                  <w:spacing w:after="0" w:line="240" w:lineRule="auto"/>
                </w:pPr>
                <w:r>
                  <w:t>Ram :</w:t>
                </w:r>
              </w:p>
            </w:sdtContent>
          </w:sdt>
          <w:sdt>
            <w:sdtPr>
              <w:tag w:val="goog_rdk_77"/>
              <w:id w:val="1875108983"/>
            </w:sdtPr>
            <w:sdtContent>
              <w:p w14:paraId="3BA0B565" w14:textId="77777777" w:rsidR="0054719F" w:rsidRDefault="0054719F" w:rsidP="0001166F">
                <w:pPr>
                  <w:widowControl w:val="0"/>
                  <w:pBdr>
                    <w:top w:val="nil"/>
                    <w:left w:val="nil"/>
                    <w:bottom w:val="nil"/>
                    <w:right w:val="nil"/>
                    <w:between w:val="nil"/>
                  </w:pBdr>
                  <w:spacing w:after="0" w:line="240" w:lineRule="auto"/>
                </w:pPr>
                <w:r>
                  <w:t>32GB de RAM</w:t>
                </w:r>
              </w:p>
            </w:sdtContent>
          </w:sdt>
        </w:tc>
        <w:tc>
          <w:tcPr>
            <w:tcW w:w="1512" w:type="dxa"/>
            <w:shd w:val="clear" w:color="auto" w:fill="auto"/>
            <w:tcMar>
              <w:top w:w="100" w:type="dxa"/>
              <w:left w:w="100" w:type="dxa"/>
              <w:bottom w:w="100" w:type="dxa"/>
              <w:right w:w="100" w:type="dxa"/>
            </w:tcMar>
          </w:tcPr>
          <w:sdt>
            <w:sdtPr>
              <w:tag w:val="goog_rdk_78"/>
              <w:id w:val="203069624"/>
            </w:sdtPr>
            <w:sdtContent>
              <w:p w14:paraId="1F5BBCDC" w14:textId="77777777" w:rsidR="0054719F" w:rsidRDefault="0054719F" w:rsidP="0001166F">
                <w:pPr>
                  <w:widowControl w:val="0"/>
                  <w:pBdr>
                    <w:top w:val="nil"/>
                    <w:left w:val="nil"/>
                    <w:bottom w:val="nil"/>
                    <w:right w:val="nil"/>
                    <w:between w:val="nil"/>
                  </w:pBdr>
                  <w:spacing w:after="0" w:line="240" w:lineRule="auto"/>
                </w:pPr>
                <w:r>
                  <w:t>2ème PC</w:t>
                </w:r>
              </w:p>
            </w:sdtContent>
          </w:sdt>
          <w:sdt>
            <w:sdtPr>
              <w:tag w:val="goog_rdk_79"/>
              <w:id w:val="885996464"/>
            </w:sdtPr>
            <w:sdtContent>
              <w:p w14:paraId="1D68FD3F" w14:textId="77777777" w:rsidR="0054719F" w:rsidRDefault="00960922" w:rsidP="0001166F">
                <w:pPr>
                  <w:widowControl w:val="0"/>
                  <w:pBdr>
                    <w:top w:val="nil"/>
                    <w:left w:val="nil"/>
                    <w:bottom w:val="nil"/>
                    <w:right w:val="nil"/>
                    <w:between w:val="nil"/>
                  </w:pBdr>
                  <w:spacing w:after="0" w:line="240" w:lineRule="auto"/>
                </w:pPr>
              </w:p>
            </w:sdtContent>
          </w:sdt>
          <w:sdt>
            <w:sdtPr>
              <w:tag w:val="goog_rdk_80"/>
              <w:id w:val="830258013"/>
            </w:sdtPr>
            <w:sdtContent>
              <w:p w14:paraId="5FC80BA3" w14:textId="331D7C34" w:rsidR="0054719F" w:rsidRDefault="00582547" w:rsidP="0001166F">
                <w:pPr>
                  <w:widowControl w:val="0"/>
                  <w:spacing w:after="0" w:line="240" w:lineRule="auto"/>
                </w:pPr>
                <w:r>
                  <w:t>Ecran :</w:t>
                </w:r>
              </w:p>
            </w:sdtContent>
          </w:sdt>
          <w:sdt>
            <w:sdtPr>
              <w:tag w:val="goog_rdk_81"/>
              <w:id w:val="1004706590"/>
            </w:sdtPr>
            <w:sdtContent>
              <w:p w14:paraId="18735D6F" w14:textId="77777777" w:rsidR="0054719F" w:rsidRDefault="0054719F" w:rsidP="0001166F">
                <w:pPr>
                  <w:widowControl w:val="0"/>
                  <w:spacing w:after="0" w:line="240" w:lineRule="auto"/>
                </w:pPr>
                <w:r>
                  <w:t>ILLYAMA</w:t>
                </w:r>
              </w:p>
            </w:sdtContent>
          </w:sdt>
          <w:sdt>
            <w:sdtPr>
              <w:tag w:val="goog_rdk_82"/>
              <w:id w:val="574562433"/>
            </w:sdtPr>
            <w:sdtContent>
              <w:p w14:paraId="1CD43069" w14:textId="77777777" w:rsidR="0054719F" w:rsidRDefault="00960922" w:rsidP="0001166F">
                <w:pPr>
                  <w:widowControl w:val="0"/>
                  <w:spacing w:after="0" w:line="240" w:lineRule="auto"/>
                </w:pPr>
              </w:p>
            </w:sdtContent>
          </w:sdt>
          <w:sdt>
            <w:sdtPr>
              <w:tag w:val="goog_rdk_83"/>
              <w:id w:val="834186403"/>
            </w:sdtPr>
            <w:sdtContent>
              <w:p w14:paraId="1351F1C2" w14:textId="4DDE4C5C" w:rsidR="0054719F" w:rsidRDefault="00582547" w:rsidP="0001166F">
                <w:pPr>
                  <w:widowControl w:val="0"/>
                  <w:spacing w:after="0" w:line="240" w:lineRule="auto"/>
                </w:pPr>
                <w:r>
                  <w:t>Processeur :</w:t>
                </w:r>
              </w:p>
            </w:sdtContent>
          </w:sdt>
          <w:sdt>
            <w:sdtPr>
              <w:tag w:val="goog_rdk_84"/>
              <w:id w:val="1303419852"/>
            </w:sdtPr>
            <w:sdtContent>
              <w:p w14:paraId="49B44923" w14:textId="77777777" w:rsidR="0054719F" w:rsidRDefault="0054719F" w:rsidP="0001166F">
                <w:pPr>
                  <w:widowControl w:val="0"/>
                  <w:pBdr>
                    <w:top w:val="nil"/>
                    <w:left w:val="nil"/>
                    <w:bottom w:val="nil"/>
                    <w:right w:val="nil"/>
                    <w:between w:val="nil"/>
                  </w:pBdr>
                  <w:spacing w:after="0" w:line="240" w:lineRule="auto"/>
                </w:pPr>
                <w:r>
                  <w:t>I5</w:t>
                </w:r>
              </w:p>
            </w:sdtContent>
          </w:sdt>
          <w:sdt>
            <w:sdtPr>
              <w:tag w:val="goog_rdk_85"/>
              <w:id w:val="1104548647"/>
            </w:sdtPr>
            <w:sdtContent>
              <w:p w14:paraId="24669D42" w14:textId="77777777" w:rsidR="0054719F" w:rsidRDefault="00960922" w:rsidP="0001166F">
                <w:pPr>
                  <w:widowControl w:val="0"/>
                  <w:pBdr>
                    <w:top w:val="nil"/>
                    <w:left w:val="nil"/>
                    <w:bottom w:val="nil"/>
                    <w:right w:val="nil"/>
                    <w:between w:val="nil"/>
                  </w:pBdr>
                  <w:spacing w:after="0" w:line="240" w:lineRule="auto"/>
                </w:pPr>
              </w:p>
            </w:sdtContent>
          </w:sdt>
          <w:sdt>
            <w:sdtPr>
              <w:tag w:val="goog_rdk_86"/>
              <w:id w:val="33243820"/>
            </w:sdtPr>
            <w:sdtContent>
              <w:p w14:paraId="0FABA2C7" w14:textId="6E418DB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87"/>
              <w:id w:val="330962377"/>
            </w:sdtPr>
            <w:sdtContent>
              <w:p w14:paraId="46906FCE" w14:textId="77777777" w:rsidR="0054719F" w:rsidRDefault="0054719F" w:rsidP="0001166F">
                <w:pPr>
                  <w:widowControl w:val="0"/>
                  <w:pBdr>
                    <w:top w:val="nil"/>
                    <w:left w:val="nil"/>
                    <w:bottom w:val="nil"/>
                    <w:right w:val="nil"/>
                    <w:between w:val="nil"/>
                  </w:pBdr>
                  <w:spacing w:after="0" w:line="240" w:lineRule="auto"/>
                </w:pPr>
                <w:r>
                  <w:t>GTX 960</w:t>
                </w:r>
              </w:p>
            </w:sdtContent>
          </w:sdt>
          <w:sdt>
            <w:sdtPr>
              <w:tag w:val="goog_rdk_88"/>
              <w:id w:val="162972406"/>
            </w:sdtPr>
            <w:sdtContent>
              <w:p w14:paraId="2E1DFE90" w14:textId="77777777" w:rsidR="0054719F" w:rsidRDefault="00960922" w:rsidP="0001166F">
                <w:pPr>
                  <w:widowControl w:val="0"/>
                  <w:pBdr>
                    <w:top w:val="nil"/>
                    <w:left w:val="nil"/>
                    <w:bottom w:val="nil"/>
                    <w:right w:val="nil"/>
                    <w:between w:val="nil"/>
                  </w:pBdr>
                  <w:spacing w:after="0" w:line="240" w:lineRule="auto"/>
                </w:pPr>
              </w:p>
            </w:sdtContent>
          </w:sdt>
          <w:sdt>
            <w:sdtPr>
              <w:tag w:val="goog_rdk_89"/>
              <w:id w:val="-1177727918"/>
            </w:sdtPr>
            <w:sdtContent>
              <w:p w14:paraId="4FBBB427" w14:textId="77777777" w:rsidR="0054719F" w:rsidRDefault="00960922" w:rsidP="0001166F">
                <w:pPr>
                  <w:widowControl w:val="0"/>
                  <w:pBdr>
                    <w:top w:val="nil"/>
                    <w:left w:val="nil"/>
                    <w:bottom w:val="nil"/>
                    <w:right w:val="nil"/>
                    <w:between w:val="nil"/>
                  </w:pBdr>
                  <w:spacing w:after="0" w:line="240" w:lineRule="auto"/>
                </w:pPr>
              </w:p>
            </w:sdtContent>
          </w:sdt>
          <w:sdt>
            <w:sdtPr>
              <w:tag w:val="goog_rdk_90"/>
              <w:id w:val="755180219"/>
            </w:sdtPr>
            <w:sdtContent>
              <w:p w14:paraId="6EFB0DD6" w14:textId="68C08122"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91"/>
              <w:id w:val="-1633472127"/>
            </w:sdtPr>
            <w:sdtContent>
              <w:p w14:paraId="304ECA7F" w14:textId="77777777" w:rsidR="0054719F" w:rsidRDefault="0054719F" w:rsidP="0001166F">
                <w:pPr>
                  <w:widowControl w:val="0"/>
                  <w:pBdr>
                    <w:top w:val="nil"/>
                    <w:left w:val="nil"/>
                    <w:bottom w:val="nil"/>
                    <w:right w:val="nil"/>
                    <w:between w:val="nil"/>
                  </w:pBdr>
                  <w:spacing w:after="0" w:line="240" w:lineRule="auto"/>
                </w:pPr>
                <w:r>
                  <w:t>MSI</w:t>
                </w:r>
              </w:p>
            </w:sdtContent>
          </w:sdt>
          <w:sdt>
            <w:sdtPr>
              <w:tag w:val="goog_rdk_92"/>
              <w:id w:val="1975173310"/>
            </w:sdtPr>
            <w:sdtContent>
              <w:p w14:paraId="59BB386F" w14:textId="77777777" w:rsidR="0054719F" w:rsidRDefault="00960922" w:rsidP="0001166F">
                <w:pPr>
                  <w:widowControl w:val="0"/>
                  <w:pBdr>
                    <w:top w:val="nil"/>
                    <w:left w:val="nil"/>
                    <w:bottom w:val="nil"/>
                    <w:right w:val="nil"/>
                    <w:between w:val="nil"/>
                  </w:pBdr>
                  <w:spacing w:after="0" w:line="240" w:lineRule="auto"/>
                </w:pPr>
              </w:p>
            </w:sdtContent>
          </w:sdt>
          <w:sdt>
            <w:sdtPr>
              <w:tag w:val="goog_rdk_93"/>
              <w:id w:val="-1481682244"/>
            </w:sdtPr>
            <w:sdtContent>
              <w:p w14:paraId="7E70F368" w14:textId="77777777" w:rsidR="0054719F" w:rsidRDefault="00960922" w:rsidP="0001166F">
                <w:pPr>
                  <w:widowControl w:val="0"/>
                  <w:pBdr>
                    <w:top w:val="nil"/>
                    <w:left w:val="nil"/>
                    <w:bottom w:val="nil"/>
                    <w:right w:val="nil"/>
                    <w:between w:val="nil"/>
                  </w:pBdr>
                  <w:spacing w:after="0" w:line="240" w:lineRule="auto"/>
                </w:pPr>
              </w:p>
            </w:sdtContent>
          </w:sdt>
          <w:sdt>
            <w:sdtPr>
              <w:tag w:val="goog_rdk_94"/>
              <w:id w:val="1399632180"/>
            </w:sdtPr>
            <w:sdtContent>
              <w:p w14:paraId="4E36CB00" w14:textId="6A9B6583" w:rsidR="0054719F" w:rsidRDefault="00582547" w:rsidP="0001166F">
                <w:pPr>
                  <w:widowControl w:val="0"/>
                  <w:pBdr>
                    <w:top w:val="nil"/>
                    <w:left w:val="nil"/>
                    <w:bottom w:val="nil"/>
                    <w:right w:val="nil"/>
                    <w:between w:val="nil"/>
                  </w:pBdr>
                  <w:spacing w:after="0" w:line="240" w:lineRule="auto"/>
                </w:pPr>
                <w:r>
                  <w:t>Ram :</w:t>
                </w:r>
              </w:p>
            </w:sdtContent>
          </w:sdt>
          <w:sdt>
            <w:sdtPr>
              <w:tag w:val="goog_rdk_95"/>
              <w:id w:val="-2102335131"/>
            </w:sdtPr>
            <w:sdtContent>
              <w:p w14:paraId="2716A055"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96"/>
              <w:id w:val="869184342"/>
            </w:sdtPr>
            <w:sdtContent>
              <w:p w14:paraId="2A11B4D9" w14:textId="77777777" w:rsidR="0054719F" w:rsidRDefault="00960922"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97"/>
              <w:id w:val="1402637360"/>
            </w:sdtPr>
            <w:sdtContent>
              <w:p w14:paraId="0453A5C1" w14:textId="77777777" w:rsidR="0054719F" w:rsidRDefault="0054719F" w:rsidP="0001166F">
                <w:pPr>
                  <w:widowControl w:val="0"/>
                  <w:pBdr>
                    <w:top w:val="nil"/>
                    <w:left w:val="nil"/>
                    <w:bottom w:val="nil"/>
                    <w:right w:val="nil"/>
                    <w:between w:val="nil"/>
                  </w:pBdr>
                  <w:spacing w:after="0" w:line="240" w:lineRule="auto"/>
                </w:pPr>
                <w:r>
                  <w:t>3ème PC</w:t>
                </w:r>
              </w:p>
            </w:sdtContent>
          </w:sdt>
          <w:sdt>
            <w:sdtPr>
              <w:tag w:val="goog_rdk_98"/>
              <w:id w:val="1933705778"/>
            </w:sdtPr>
            <w:sdtContent>
              <w:p w14:paraId="180A8414" w14:textId="77777777" w:rsidR="0054719F" w:rsidRDefault="00960922" w:rsidP="0001166F">
                <w:pPr>
                  <w:widowControl w:val="0"/>
                  <w:pBdr>
                    <w:top w:val="nil"/>
                    <w:left w:val="nil"/>
                    <w:bottom w:val="nil"/>
                    <w:right w:val="nil"/>
                    <w:between w:val="nil"/>
                  </w:pBdr>
                  <w:spacing w:after="0" w:line="240" w:lineRule="auto"/>
                </w:pPr>
              </w:p>
            </w:sdtContent>
          </w:sdt>
          <w:sdt>
            <w:sdtPr>
              <w:tag w:val="goog_rdk_99"/>
              <w:id w:val="1995993553"/>
            </w:sdtPr>
            <w:sdtContent>
              <w:p w14:paraId="6679B81F" w14:textId="086A5572" w:rsidR="0054719F" w:rsidRDefault="00582547" w:rsidP="0001166F">
                <w:pPr>
                  <w:widowControl w:val="0"/>
                  <w:pBdr>
                    <w:top w:val="nil"/>
                    <w:left w:val="nil"/>
                    <w:bottom w:val="nil"/>
                    <w:right w:val="nil"/>
                    <w:between w:val="nil"/>
                  </w:pBdr>
                  <w:spacing w:after="0" w:line="240" w:lineRule="auto"/>
                </w:pPr>
                <w:r>
                  <w:t>Ecran :</w:t>
                </w:r>
              </w:p>
            </w:sdtContent>
          </w:sdt>
          <w:sdt>
            <w:sdtPr>
              <w:tag w:val="goog_rdk_100"/>
              <w:id w:val="89820842"/>
            </w:sdtPr>
            <w:sdtContent>
              <w:p w14:paraId="66997AB1" w14:textId="77777777" w:rsidR="0054719F" w:rsidRDefault="00960922" w:rsidP="0001166F">
                <w:pPr>
                  <w:widowControl w:val="0"/>
                  <w:pBdr>
                    <w:top w:val="nil"/>
                    <w:left w:val="nil"/>
                    <w:bottom w:val="nil"/>
                    <w:right w:val="nil"/>
                    <w:between w:val="nil"/>
                  </w:pBdr>
                  <w:spacing w:after="0" w:line="240" w:lineRule="auto"/>
                </w:pPr>
              </w:p>
            </w:sdtContent>
          </w:sdt>
          <w:sdt>
            <w:sdtPr>
              <w:tag w:val="goog_rdk_101"/>
              <w:id w:val="1671832647"/>
            </w:sdtPr>
            <w:sdtContent>
              <w:p w14:paraId="2904B4B0" w14:textId="77777777" w:rsidR="0054719F" w:rsidRDefault="00960922" w:rsidP="0001166F">
                <w:pPr>
                  <w:widowControl w:val="0"/>
                  <w:pBdr>
                    <w:top w:val="nil"/>
                    <w:left w:val="nil"/>
                    <w:bottom w:val="nil"/>
                    <w:right w:val="nil"/>
                    <w:between w:val="nil"/>
                  </w:pBdr>
                  <w:spacing w:after="0" w:line="240" w:lineRule="auto"/>
                </w:pPr>
              </w:p>
            </w:sdtContent>
          </w:sdt>
          <w:sdt>
            <w:sdtPr>
              <w:tag w:val="goog_rdk_102"/>
              <w:id w:val="-209191930"/>
            </w:sdtPr>
            <w:sdtContent>
              <w:p w14:paraId="34949C5B" w14:textId="161689AA"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103"/>
              <w:id w:val="-804625134"/>
            </w:sdtPr>
            <w:sdtContent>
              <w:p w14:paraId="443F0F6C" w14:textId="77777777" w:rsidR="0054719F" w:rsidRDefault="0054719F" w:rsidP="0001166F">
                <w:pPr>
                  <w:widowControl w:val="0"/>
                  <w:pBdr>
                    <w:top w:val="nil"/>
                    <w:left w:val="nil"/>
                    <w:bottom w:val="nil"/>
                    <w:right w:val="nil"/>
                    <w:between w:val="nil"/>
                  </w:pBdr>
                  <w:spacing w:after="0" w:line="240" w:lineRule="auto"/>
                </w:pPr>
                <w:r>
                  <w:t xml:space="preserve">AMD </w:t>
                </w:r>
              </w:p>
            </w:sdtContent>
          </w:sdt>
          <w:sdt>
            <w:sdtPr>
              <w:tag w:val="goog_rdk_104"/>
              <w:id w:val="-1307931260"/>
            </w:sdtPr>
            <w:sdtContent>
              <w:p w14:paraId="423F7D33" w14:textId="77777777" w:rsidR="0054719F" w:rsidRDefault="00960922" w:rsidP="0001166F">
                <w:pPr>
                  <w:widowControl w:val="0"/>
                  <w:pBdr>
                    <w:top w:val="nil"/>
                    <w:left w:val="nil"/>
                    <w:bottom w:val="nil"/>
                    <w:right w:val="nil"/>
                    <w:between w:val="nil"/>
                  </w:pBdr>
                  <w:spacing w:after="0" w:line="240" w:lineRule="auto"/>
                </w:pPr>
              </w:p>
            </w:sdtContent>
          </w:sdt>
          <w:sdt>
            <w:sdtPr>
              <w:tag w:val="goog_rdk_105"/>
              <w:id w:val="1470171242"/>
            </w:sdtPr>
            <w:sdtContent>
              <w:p w14:paraId="18B2D4A3" w14:textId="2C58688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106"/>
              <w:id w:val="572628473"/>
            </w:sdtPr>
            <w:sdtContent>
              <w:p w14:paraId="1F943327" w14:textId="77777777" w:rsidR="0054719F" w:rsidRDefault="0054719F" w:rsidP="0001166F">
                <w:pPr>
                  <w:widowControl w:val="0"/>
                  <w:pBdr>
                    <w:top w:val="nil"/>
                    <w:left w:val="nil"/>
                    <w:bottom w:val="nil"/>
                    <w:right w:val="nil"/>
                    <w:between w:val="nil"/>
                  </w:pBdr>
                  <w:spacing w:after="0" w:line="240" w:lineRule="auto"/>
                </w:pPr>
                <w:r>
                  <w:t xml:space="preserve">Radeon </w:t>
                </w:r>
                <w:proofErr w:type="spellStart"/>
                <w:r>
                  <w:t>sapphire</w:t>
                </w:r>
                <w:proofErr w:type="spellEnd"/>
                <w:r>
                  <w:t xml:space="preserve"> 7550</w:t>
                </w:r>
              </w:p>
            </w:sdtContent>
          </w:sdt>
          <w:sdt>
            <w:sdtPr>
              <w:tag w:val="goog_rdk_107"/>
              <w:id w:val="-949855912"/>
            </w:sdtPr>
            <w:sdtContent>
              <w:p w14:paraId="137B3304" w14:textId="77777777" w:rsidR="0054719F" w:rsidRDefault="00960922" w:rsidP="0001166F">
                <w:pPr>
                  <w:widowControl w:val="0"/>
                  <w:pBdr>
                    <w:top w:val="nil"/>
                    <w:left w:val="nil"/>
                    <w:bottom w:val="nil"/>
                    <w:right w:val="nil"/>
                    <w:between w:val="nil"/>
                  </w:pBdr>
                  <w:spacing w:after="0" w:line="240" w:lineRule="auto"/>
                </w:pPr>
              </w:p>
            </w:sdtContent>
          </w:sdt>
          <w:sdt>
            <w:sdtPr>
              <w:tag w:val="goog_rdk_108"/>
              <w:id w:val="-546294537"/>
            </w:sdtPr>
            <w:sdtContent>
              <w:p w14:paraId="7860DDBE" w14:textId="77777777" w:rsidR="0054719F" w:rsidRDefault="0054719F" w:rsidP="0001166F">
                <w:pPr>
                  <w:widowControl w:val="0"/>
                  <w:pBdr>
                    <w:top w:val="nil"/>
                    <w:left w:val="nil"/>
                    <w:bottom w:val="nil"/>
                    <w:right w:val="nil"/>
                    <w:between w:val="nil"/>
                  </w:pBdr>
                  <w:spacing w:after="0" w:line="240" w:lineRule="auto"/>
                </w:pPr>
                <w:r>
                  <w:t>Carte mère</w:t>
                </w:r>
              </w:p>
            </w:sdtContent>
          </w:sdt>
          <w:sdt>
            <w:sdtPr>
              <w:tag w:val="goog_rdk_109"/>
              <w:id w:val="1244994355"/>
            </w:sdtPr>
            <w:sdtContent>
              <w:p w14:paraId="3727B231" w14:textId="77777777" w:rsidR="0054719F" w:rsidRDefault="0054719F" w:rsidP="0001166F">
                <w:pPr>
                  <w:widowControl w:val="0"/>
                  <w:pBdr>
                    <w:top w:val="nil"/>
                    <w:left w:val="nil"/>
                    <w:bottom w:val="nil"/>
                    <w:right w:val="nil"/>
                    <w:between w:val="nil"/>
                  </w:pBdr>
                  <w:spacing w:after="0" w:line="240" w:lineRule="auto"/>
                </w:pPr>
                <w:r>
                  <w:t>ASUS</w:t>
                </w:r>
              </w:p>
            </w:sdtContent>
          </w:sdt>
          <w:sdt>
            <w:sdtPr>
              <w:tag w:val="goog_rdk_110"/>
              <w:id w:val="-1052609755"/>
            </w:sdtPr>
            <w:sdtContent>
              <w:p w14:paraId="08EBD87F" w14:textId="77777777" w:rsidR="0054719F" w:rsidRDefault="00960922" w:rsidP="0001166F">
                <w:pPr>
                  <w:widowControl w:val="0"/>
                  <w:pBdr>
                    <w:top w:val="nil"/>
                    <w:left w:val="nil"/>
                    <w:bottom w:val="nil"/>
                    <w:right w:val="nil"/>
                    <w:between w:val="nil"/>
                  </w:pBdr>
                  <w:spacing w:after="0" w:line="240" w:lineRule="auto"/>
                </w:pPr>
              </w:p>
            </w:sdtContent>
          </w:sdt>
          <w:sdt>
            <w:sdtPr>
              <w:tag w:val="goog_rdk_111"/>
              <w:id w:val="-1375070162"/>
            </w:sdtPr>
            <w:sdtContent>
              <w:p w14:paraId="5ADD39AE" w14:textId="77777777" w:rsidR="0054719F" w:rsidRDefault="00960922" w:rsidP="0001166F">
                <w:pPr>
                  <w:widowControl w:val="0"/>
                  <w:pBdr>
                    <w:top w:val="nil"/>
                    <w:left w:val="nil"/>
                    <w:bottom w:val="nil"/>
                    <w:right w:val="nil"/>
                    <w:between w:val="nil"/>
                  </w:pBdr>
                  <w:spacing w:after="0" w:line="240" w:lineRule="auto"/>
                </w:pPr>
              </w:p>
            </w:sdtContent>
          </w:sdt>
          <w:sdt>
            <w:sdtPr>
              <w:tag w:val="goog_rdk_112"/>
              <w:id w:val="-180829226"/>
            </w:sdtPr>
            <w:sdtContent>
              <w:p w14:paraId="73FAB53B" w14:textId="0208003F" w:rsidR="0054719F" w:rsidRDefault="00582547" w:rsidP="0001166F">
                <w:pPr>
                  <w:widowControl w:val="0"/>
                  <w:pBdr>
                    <w:top w:val="nil"/>
                    <w:left w:val="nil"/>
                    <w:bottom w:val="nil"/>
                    <w:right w:val="nil"/>
                    <w:between w:val="nil"/>
                  </w:pBdr>
                  <w:spacing w:after="0" w:line="240" w:lineRule="auto"/>
                </w:pPr>
                <w:r>
                  <w:t>Ram :</w:t>
                </w:r>
              </w:p>
            </w:sdtContent>
          </w:sdt>
          <w:sdt>
            <w:sdtPr>
              <w:tag w:val="goog_rdk_113"/>
              <w:id w:val="1059142240"/>
            </w:sdtPr>
            <w:sdtContent>
              <w:p w14:paraId="74077D49"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114"/>
              <w:id w:val="-945698699"/>
            </w:sdtPr>
            <w:sdtContent>
              <w:p w14:paraId="5E5E463D" w14:textId="77777777" w:rsidR="0054719F" w:rsidRDefault="00960922"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115"/>
              <w:id w:val="-2057774311"/>
            </w:sdtPr>
            <w:sdtContent>
              <w:p w14:paraId="61B98194" w14:textId="77777777" w:rsidR="0054719F" w:rsidRDefault="0054719F" w:rsidP="0001166F">
                <w:pPr>
                  <w:widowControl w:val="0"/>
                  <w:pBdr>
                    <w:top w:val="nil"/>
                    <w:left w:val="nil"/>
                    <w:bottom w:val="nil"/>
                    <w:right w:val="nil"/>
                    <w:between w:val="nil"/>
                  </w:pBdr>
                  <w:spacing w:after="0" w:line="240" w:lineRule="auto"/>
                </w:pPr>
                <w:r>
                  <w:t>4ème PC</w:t>
                </w:r>
              </w:p>
            </w:sdtContent>
          </w:sdt>
          <w:sdt>
            <w:sdtPr>
              <w:tag w:val="goog_rdk_116"/>
              <w:id w:val="-952632155"/>
            </w:sdtPr>
            <w:sdtContent>
              <w:p w14:paraId="24ACE86E" w14:textId="77777777" w:rsidR="0054719F" w:rsidRDefault="00960922" w:rsidP="0001166F">
                <w:pPr>
                  <w:widowControl w:val="0"/>
                  <w:pBdr>
                    <w:top w:val="nil"/>
                    <w:left w:val="nil"/>
                    <w:bottom w:val="nil"/>
                    <w:right w:val="nil"/>
                    <w:between w:val="nil"/>
                  </w:pBdr>
                  <w:spacing w:after="0" w:line="240" w:lineRule="auto"/>
                </w:pPr>
              </w:p>
            </w:sdtContent>
          </w:sdt>
          <w:sdt>
            <w:sdtPr>
              <w:tag w:val="goog_rdk_117"/>
              <w:id w:val="-1005985261"/>
            </w:sdtPr>
            <w:sdtContent>
              <w:p w14:paraId="185D7963" w14:textId="77777777" w:rsidR="0054719F" w:rsidRDefault="0054719F" w:rsidP="0001166F">
                <w:pPr>
                  <w:widowControl w:val="0"/>
                  <w:pBdr>
                    <w:top w:val="nil"/>
                    <w:left w:val="nil"/>
                    <w:bottom w:val="nil"/>
                    <w:right w:val="nil"/>
                    <w:between w:val="nil"/>
                  </w:pBdr>
                  <w:spacing w:after="0" w:line="240" w:lineRule="auto"/>
                </w:pPr>
                <w:r>
                  <w:t>ASUS X302LJ</w:t>
                </w:r>
              </w:p>
            </w:sdtContent>
          </w:sdt>
          <w:sdt>
            <w:sdtPr>
              <w:tag w:val="goog_rdk_118"/>
              <w:id w:val="1653642950"/>
            </w:sdtPr>
            <w:sdtContent>
              <w:p w14:paraId="550691FF" w14:textId="77777777" w:rsidR="0054719F" w:rsidRDefault="0054719F" w:rsidP="0001166F">
                <w:pPr>
                  <w:widowControl w:val="0"/>
                  <w:pBdr>
                    <w:top w:val="nil"/>
                    <w:left w:val="nil"/>
                    <w:bottom w:val="nil"/>
                    <w:right w:val="nil"/>
                    <w:between w:val="nil"/>
                  </w:pBdr>
                  <w:spacing w:after="0" w:line="240" w:lineRule="auto"/>
                </w:pPr>
                <w:r>
                  <w:t>(PORTABLE)</w:t>
                </w:r>
              </w:p>
            </w:sdtContent>
          </w:sdt>
        </w:tc>
        <w:tc>
          <w:tcPr>
            <w:tcW w:w="1512" w:type="dxa"/>
            <w:shd w:val="clear" w:color="auto" w:fill="auto"/>
            <w:tcMar>
              <w:top w:w="100" w:type="dxa"/>
              <w:left w:w="100" w:type="dxa"/>
              <w:bottom w:w="100" w:type="dxa"/>
              <w:right w:w="100" w:type="dxa"/>
            </w:tcMar>
          </w:tcPr>
          <w:sdt>
            <w:sdtPr>
              <w:tag w:val="goog_rdk_119"/>
              <w:id w:val="2042466913"/>
            </w:sdtPr>
            <w:sdtContent>
              <w:p w14:paraId="781BC4F7" w14:textId="77777777" w:rsidR="0054719F" w:rsidRDefault="0054719F" w:rsidP="0001166F">
                <w:pPr>
                  <w:widowControl w:val="0"/>
                  <w:pBdr>
                    <w:top w:val="nil"/>
                    <w:left w:val="nil"/>
                    <w:bottom w:val="nil"/>
                    <w:right w:val="nil"/>
                    <w:between w:val="nil"/>
                  </w:pBdr>
                  <w:spacing w:after="0" w:line="240" w:lineRule="auto"/>
                </w:pPr>
                <w:r>
                  <w:t>5ème PC</w:t>
                </w:r>
              </w:p>
            </w:sdtContent>
          </w:sdt>
          <w:sdt>
            <w:sdtPr>
              <w:tag w:val="goog_rdk_120"/>
              <w:id w:val="-419642219"/>
            </w:sdtPr>
            <w:sdtContent>
              <w:p w14:paraId="5C60360F" w14:textId="77777777" w:rsidR="0054719F" w:rsidRDefault="00960922" w:rsidP="0001166F">
                <w:pPr>
                  <w:widowControl w:val="0"/>
                  <w:pBdr>
                    <w:top w:val="nil"/>
                    <w:left w:val="nil"/>
                    <w:bottom w:val="nil"/>
                    <w:right w:val="nil"/>
                    <w:between w:val="nil"/>
                  </w:pBdr>
                  <w:spacing w:after="0" w:line="240" w:lineRule="auto"/>
                </w:pPr>
              </w:p>
            </w:sdtContent>
          </w:sdt>
          <w:sdt>
            <w:sdtPr>
              <w:tag w:val="goog_rdk_121"/>
              <w:id w:val="-37900824"/>
            </w:sdtPr>
            <w:sdtContent>
              <w:p w14:paraId="7206C0E0" w14:textId="77777777" w:rsidR="0054719F" w:rsidRDefault="0054719F" w:rsidP="0001166F">
                <w:pPr>
                  <w:widowControl w:val="0"/>
                  <w:pBdr>
                    <w:top w:val="nil"/>
                    <w:left w:val="nil"/>
                    <w:bottom w:val="nil"/>
                    <w:right w:val="nil"/>
                    <w:between w:val="nil"/>
                  </w:pBdr>
                  <w:spacing w:after="0" w:line="240" w:lineRule="auto"/>
                </w:pPr>
                <w:r>
                  <w:t>PC PORTABLE</w:t>
                </w:r>
              </w:p>
            </w:sdtContent>
          </w:sdt>
        </w:tc>
        <w:tc>
          <w:tcPr>
            <w:tcW w:w="1512" w:type="dxa"/>
            <w:shd w:val="clear" w:color="auto" w:fill="auto"/>
            <w:tcMar>
              <w:top w:w="100" w:type="dxa"/>
              <w:left w:w="100" w:type="dxa"/>
              <w:bottom w:w="100" w:type="dxa"/>
              <w:right w:w="100" w:type="dxa"/>
            </w:tcMar>
          </w:tcPr>
          <w:sdt>
            <w:sdtPr>
              <w:tag w:val="goog_rdk_122"/>
              <w:id w:val="80334111"/>
            </w:sdtPr>
            <w:sdtContent>
              <w:p w14:paraId="08225301" w14:textId="77777777" w:rsidR="0054719F" w:rsidRDefault="0054719F" w:rsidP="0001166F">
                <w:pPr>
                  <w:widowControl w:val="0"/>
                  <w:pBdr>
                    <w:top w:val="nil"/>
                    <w:left w:val="nil"/>
                    <w:bottom w:val="nil"/>
                    <w:right w:val="nil"/>
                    <w:between w:val="nil"/>
                  </w:pBdr>
                  <w:spacing w:after="0" w:line="240" w:lineRule="auto"/>
                </w:pPr>
                <w:r>
                  <w:t>6ème PC</w:t>
                </w:r>
              </w:p>
            </w:sdtContent>
          </w:sdt>
          <w:sdt>
            <w:sdtPr>
              <w:tag w:val="goog_rdk_123"/>
              <w:id w:val="-1989553936"/>
            </w:sdtPr>
            <w:sdtContent>
              <w:p w14:paraId="27D70A22" w14:textId="77777777" w:rsidR="0054719F" w:rsidRDefault="00960922" w:rsidP="0001166F">
                <w:pPr>
                  <w:widowControl w:val="0"/>
                  <w:pBdr>
                    <w:top w:val="nil"/>
                    <w:left w:val="nil"/>
                    <w:bottom w:val="nil"/>
                    <w:right w:val="nil"/>
                    <w:between w:val="nil"/>
                  </w:pBdr>
                  <w:spacing w:after="0" w:line="240" w:lineRule="auto"/>
                </w:pPr>
              </w:p>
            </w:sdtContent>
          </w:sdt>
          <w:sdt>
            <w:sdtPr>
              <w:tag w:val="goog_rdk_124"/>
              <w:id w:val="-3904356"/>
            </w:sdtPr>
            <w:sdtContent>
              <w:p w14:paraId="7FAC79BD" w14:textId="77777777" w:rsidR="0054719F" w:rsidRDefault="0054719F" w:rsidP="0001166F">
                <w:pPr>
                  <w:widowControl w:val="0"/>
                  <w:pBdr>
                    <w:top w:val="nil"/>
                    <w:left w:val="nil"/>
                    <w:bottom w:val="nil"/>
                    <w:right w:val="nil"/>
                    <w:between w:val="nil"/>
                  </w:pBdr>
                  <w:spacing w:after="0" w:line="240" w:lineRule="auto"/>
                </w:pPr>
                <w:r>
                  <w:t>Ordinateur Région</w:t>
                </w:r>
              </w:p>
            </w:sdtContent>
          </w:sdt>
        </w:tc>
      </w:tr>
    </w:tbl>
    <w:sdt>
      <w:sdtPr>
        <w:tag w:val="goog_rdk_125"/>
        <w:id w:val="-28951955"/>
        <w:showingPlcHdr/>
      </w:sdtPr>
      <w:sdtContent>
        <w:p w14:paraId="74341104" w14:textId="6E5C915E" w:rsidR="0054719F" w:rsidRDefault="00D8642F" w:rsidP="0054719F">
          <w:r>
            <w:t xml:space="preserve">     </w:t>
          </w:r>
        </w:p>
      </w:sdtContent>
    </w:sdt>
    <w:p w14:paraId="66C28437" w14:textId="48DB3D15" w:rsidR="00C92223" w:rsidRDefault="0054719F" w:rsidP="0054719F">
      <w:pPr>
        <w:pStyle w:val="Titre1"/>
      </w:pPr>
      <w:r>
        <w:t xml:space="preserve"> </w:t>
      </w:r>
      <w:bookmarkStart w:id="36" w:name="_Toc10028211"/>
      <w:r w:rsidR="00C92223">
        <w:t>Pilotage du projet</w:t>
      </w:r>
      <w:bookmarkEnd w:id="36"/>
    </w:p>
    <w:p w14:paraId="23412447" w14:textId="58ADDB73" w:rsidR="00D8642F" w:rsidRPr="00D8642F" w:rsidRDefault="00202B71" w:rsidP="00D8642F">
      <w:pPr>
        <w:pStyle w:val="Titre2"/>
      </w:pPr>
      <w:bookmarkStart w:id="37" w:name="_Toc10028212"/>
      <w:r>
        <w:t>Cycle de vie</w:t>
      </w:r>
      <w:bookmarkEnd w:id="37"/>
    </w:p>
    <w:p w14:paraId="1EE8DBEC" w14:textId="20C8A5E4" w:rsidR="00202B71" w:rsidRDefault="00202B71" w:rsidP="00202B71">
      <w:r>
        <w:t>Nous avons choisi un modèle de cycle itératif</w:t>
      </w:r>
      <w:r w:rsidR="00134D34">
        <w:t>,</w:t>
      </w:r>
      <w:r>
        <w:t xml:space="preserve"> car ce modèle nous permet de pouvoir de nous familiariser avec ce cycle de vie</w:t>
      </w:r>
      <w:r w:rsidR="00134D34">
        <w:t>,</w:t>
      </w:r>
      <w:r>
        <w:t xml:space="preserve"> mais aussi ce cycle permet de pouvoir ajouter des besoins qui n’auraient pas ét</w:t>
      </w:r>
      <w:r w:rsidR="00134D34">
        <w:t>é</w:t>
      </w:r>
      <w:r>
        <w:t xml:space="preserve"> demander au départ de l’application.</w:t>
      </w:r>
    </w:p>
    <w:p w14:paraId="4C90F0DF" w14:textId="77777777" w:rsidR="00797FFC" w:rsidRPr="00C02B73" w:rsidRDefault="00797FFC" w:rsidP="00202B71"/>
    <w:p w14:paraId="0E75F80B" w14:textId="11893C44" w:rsidR="00D8642F" w:rsidRDefault="00202B71" w:rsidP="00797FFC">
      <w:pPr>
        <w:pStyle w:val="Titre2"/>
      </w:pPr>
      <w:bookmarkStart w:id="38" w:name="_Toc10028213"/>
      <w:r>
        <w:t>Planification prévisionnel initiale</w:t>
      </w:r>
      <w:bookmarkEnd w:id="38"/>
    </w:p>
    <w:p w14:paraId="0F065BC5" w14:textId="7354921B" w:rsidR="00D8642F" w:rsidRPr="00D8642F" w:rsidRDefault="00582547" w:rsidP="00D8642F">
      <w:pPr>
        <w:pStyle w:val="Titre2"/>
        <w:numPr>
          <w:ilvl w:val="0"/>
          <w:numId w:val="0"/>
        </w:numPr>
        <w:ind w:left="360"/>
      </w:pPr>
      <w:bookmarkStart w:id="39" w:name="_Toc10028214"/>
      <w:r>
        <w:t>Itération</w:t>
      </w:r>
      <w:r w:rsidR="003F74EB">
        <w:t xml:space="preserve"> 1 :</w:t>
      </w:r>
      <w:bookmarkEnd w:id="39"/>
    </w:p>
    <w:p w14:paraId="22B3C0E4" w14:textId="7D68821E" w:rsidR="00D8642F" w:rsidRPr="00D8642F" w:rsidRDefault="003F74EB" w:rsidP="00D8642F">
      <w:pPr>
        <w:pStyle w:val="Titre3"/>
      </w:pPr>
      <w:bookmarkStart w:id="40" w:name="_Toc10028215"/>
      <w:r>
        <w:t>Ordonnancement des principales itérations/taches</w:t>
      </w:r>
      <w:bookmarkEnd w:id="40"/>
    </w:p>
    <w:p w14:paraId="326FAC24" w14:textId="77777777" w:rsidR="003F74EB" w:rsidRDefault="003F74EB" w:rsidP="003F74EB">
      <w:pPr>
        <w:pStyle w:val="Paragraphedeliste"/>
        <w:numPr>
          <w:ilvl w:val="0"/>
          <w:numId w:val="8"/>
        </w:numPr>
      </w:pPr>
      <w:r>
        <w:t>Création de l’objet Pion et des fonctions permettant de les gérer.</w:t>
      </w:r>
    </w:p>
    <w:p w14:paraId="012BBFA4" w14:textId="77777777" w:rsidR="003F74EB" w:rsidRDefault="003F74EB" w:rsidP="003F74EB">
      <w:pPr>
        <w:pStyle w:val="Paragraphedeliste"/>
        <w:numPr>
          <w:ilvl w:val="0"/>
          <w:numId w:val="8"/>
        </w:numPr>
      </w:pPr>
      <w:r>
        <w:t>Création de l’objet Plateau et des fonctions permettant de le gérer.</w:t>
      </w:r>
    </w:p>
    <w:p w14:paraId="0663B2E6" w14:textId="77777777" w:rsidR="003F74EB" w:rsidRDefault="003F74EB" w:rsidP="003F74EB">
      <w:pPr>
        <w:pStyle w:val="Paragraphedeliste"/>
        <w:numPr>
          <w:ilvl w:val="0"/>
          <w:numId w:val="8"/>
        </w:numPr>
      </w:pPr>
      <w:r>
        <w:t>Création de la configuration par défaut d’un plateau.</w:t>
      </w:r>
    </w:p>
    <w:p w14:paraId="39D2DD80" w14:textId="77777777" w:rsidR="003F74EB" w:rsidRDefault="003F74EB" w:rsidP="003F74EB">
      <w:pPr>
        <w:pStyle w:val="Paragraphedeliste"/>
        <w:numPr>
          <w:ilvl w:val="0"/>
          <w:numId w:val="8"/>
        </w:numPr>
      </w:pPr>
      <w:r>
        <w:t>Création du jeu (joueur contre joueur et casse-tête) sur la console.</w:t>
      </w:r>
    </w:p>
    <w:p w14:paraId="69884275" w14:textId="58D9B5DF" w:rsidR="003F74EB" w:rsidRDefault="003F74EB" w:rsidP="003F74EB">
      <w:pPr>
        <w:pStyle w:val="Paragraphedeliste"/>
        <w:numPr>
          <w:ilvl w:val="0"/>
          <w:numId w:val="8"/>
        </w:numPr>
      </w:pPr>
      <w:r>
        <w:t>Création d’une interface fonctionnelle</w:t>
      </w:r>
    </w:p>
    <w:p w14:paraId="33231C8E" w14:textId="77777777" w:rsidR="00797FFC" w:rsidRDefault="00797FFC" w:rsidP="00797FFC">
      <w:pPr>
        <w:ind w:left="360"/>
      </w:pPr>
    </w:p>
    <w:p w14:paraId="14513ECD" w14:textId="05CF4526" w:rsidR="00D8642F" w:rsidRPr="00960922" w:rsidRDefault="0010139F" w:rsidP="00960922">
      <w:pPr>
        <w:pStyle w:val="Titre3"/>
      </w:pPr>
      <w:bookmarkStart w:id="41" w:name="_Toc10028216"/>
      <w:r w:rsidRPr="00960922">
        <w:t>Identification des principaux jalons</w:t>
      </w:r>
      <w:bookmarkEnd w:id="41"/>
    </w:p>
    <w:p w14:paraId="087C353D" w14:textId="1C83BA00" w:rsidR="0010139F" w:rsidRDefault="0010139F" w:rsidP="0010139F">
      <w:pPr>
        <w:pStyle w:val="Paragraphedeliste"/>
        <w:numPr>
          <w:ilvl w:val="0"/>
          <w:numId w:val="8"/>
        </w:numPr>
      </w:pPr>
      <w:r>
        <w:t>Le jalon est la fin de l’itération 1, C’est à partir de ce moment que les class plateau et plateau devront être finis et que le code du jeu joueur contre joueur doit être fini.</w:t>
      </w:r>
    </w:p>
    <w:p w14:paraId="04835238" w14:textId="77777777" w:rsidR="00797FFC" w:rsidRDefault="00797FFC" w:rsidP="0010139F">
      <w:pPr>
        <w:pStyle w:val="Paragraphedeliste"/>
        <w:numPr>
          <w:ilvl w:val="0"/>
          <w:numId w:val="8"/>
        </w:numPr>
      </w:pPr>
    </w:p>
    <w:p w14:paraId="1B6BD455" w14:textId="51418B6B" w:rsidR="00D8642F" w:rsidRPr="00D8642F" w:rsidRDefault="00C77EC0" w:rsidP="00D8642F">
      <w:pPr>
        <w:pStyle w:val="Titre3"/>
      </w:pPr>
      <w:bookmarkStart w:id="42" w:name="_Toc10028217"/>
      <w:r>
        <w:t>Calendrier prévisionnelle</w:t>
      </w:r>
      <w:bookmarkEnd w:id="42"/>
    </w:p>
    <w:p w14:paraId="20F8CD77" w14:textId="77777777" w:rsidR="00C77EC0" w:rsidRPr="004411D0" w:rsidRDefault="00C77EC0" w:rsidP="00C77EC0">
      <w:r>
        <w:t>Diagramme de Gantt de l’itération numéro 1 :</w:t>
      </w:r>
    </w:p>
    <w:p w14:paraId="3A0FB477" w14:textId="5C8A929D" w:rsidR="003F74EB" w:rsidRPr="003F74EB" w:rsidRDefault="00C77EC0" w:rsidP="003F74EB">
      <w:r>
        <w:rPr>
          <w:noProof/>
          <w:lang w:eastAsia="fr-FR"/>
        </w:rPr>
        <w:drawing>
          <wp:inline distT="0" distB="0" distL="0" distR="0" wp14:anchorId="1B37EE77" wp14:editId="372FF17D">
            <wp:extent cx="5760720" cy="12147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3525" r="42791" b="55009"/>
                    <a:stretch/>
                  </pic:blipFill>
                  <pic:spPr bwMode="auto">
                    <a:xfrm>
                      <a:off x="0" y="0"/>
                      <a:ext cx="5760720" cy="1214755"/>
                    </a:xfrm>
                    <a:prstGeom prst="rect">
                      <a:avLst/>
                    </a:prstGeom>
                    <a:ln>
                      <a:noFill/>
                    </a:ln>
                    <a:extLst>
                      <a:ext uri="{53640926-AAD7-44D8-BBD7-CCE9431645EC}">
                        <a14:shadowObscured xmlns:a14="http://schemas.microsoft.com/office/drawing/2010/main"/>
                      </a:ext>
                    </a:extLst>
                  </pic:spPr>
                </pic:pic>
              </a:graphicData>
            </a:graphic>
          </wp:inline>
        </w:drawing>
      </w:r>
    </w:p>
    <w:p w14:paraId="41AF0B62" w14:textId="77777777" w:rsidR="00D8642F" w:rsidRDefault="00D8642F" w:rsidP="003F74EB">
      <w:pPr>
        <w:pStyle w:val="Titre2"/>
        <w:numPr>
          <w:ilvl w:val="0"/>
          <w:numId w:val="0"/>
        </w:numPr>
        <w:ind w:left="720" w:hanging="360"/>
      </w:pPr>
    </w:p>
    <w:p w14:paraId="4CCAF475" w14:textId="4B276734" w:rsidR="003F74EB" w:rsidRDefault="00582547" w:rsidP="003F74EB">
      <w:pPr>
        <w:pStyle w:val="Titre2"/>
        <w:numPr>
          <w:ilvl w:val="0"/>
          <w:numId w:val="0"/>
        </w:numPr>
        <w:ind w:left="720" w:hanging="360"/>
      </w:pPr>
      <w:bookmarkStart w:id="43" w:name="_Toc10028218"/>
      <w:r w:rsidRPr="003F74EB">
        <w:t>Itération</w:t>
      </w:r>
      <w:r w:rsidR="003F74EB" w:rsidRPr="003F74EB">
        <w:t xml:space="preserve"> 2 :</w:t>
      </w:r>
      <w:bookmarkEnd w:id="43"/>
    </w:p>
    <w:p w14:paraId="1BA51E5D" w14:textId="12BD854B" w:rsidR="003F74EB" w:rsidRDefault="003F74EB" w:rsidP="00960922">
      <w:pPr>
        <w:pStyle w:val="Titre3"/>
      </w:pPr>
      <w:bookmarkStart w:id="44" w:name="_Toc10028219"/>
      <w:r>
        <w:t>Ordonnancement des principales itérations/taches</w:t>
      </w:r>
      <w:bookmarkEnd w:id="44"/>
    </w:p>
    <w:p w14:paraId="0BAF3B82" w14:textId="77777777" w:rsidR="00D8642F" w:rsidRPr="00D8642F" w:rsidRDefault="00D8642F" w:rsidP="00D8642F"/>
    <w:p w14:paraId="595A5F55" w14:textId="77777777" w:rsidR="003F74EB" w:rsidRDefault="003F74EB" w:rsidP="003F74EB">
      <w:pPr>
        <w:pStyle w:val="Paragraphedeliste"/>
        <w:numPr>
          <w:ilvl w:val="0"/>
          <w:numId w:val="8"/>
        </w:numPr>
      </w:pPr>
      <w:r>
        <w:t>Création des fichiers permettant la sauvegarde des données sauvegarder sur le jeu</w:t>
      </w:r>
    </w:p>
    <w:p w14:paraId="7B0829D3" w14:textId="77777777" w:rsidR="003F74EB" w:rsidRDefault="003F74EB" w:rsidP="003F74EB">
      <w:pPr>
        <w:pStyle w:val="Paragraphedeliste"/>
        <w:numPr>
          <w:ilvl w:val="0"/>
          <w:numId w:val="8"/>
        </w:numPr>
      </w:pPr>
      <w:r>
        <w:t>Création des fonctions permettant de faire les sauvegardes sur le jeu</w:t>
      </w:r>
    </w:p>
    <w:p w14:paraId="03397DB7" w14:textId="77777777" w:rsidR="003F74EB" w:rsidRDefault="003F74EB" w:rsidP="003F74EB">
      <w:pPr>
        <w:pStyle w:val="Paragraphedeliste"/>
        <w:numPr>
          <w:ilvl w:val="0"/>
          <w:numId w:val="8"/>
        </w:numPr>
      </w:pPr>
      <w:r>
        <w:t>Création d’une IA simple pour le premier niveau.</w:t>
      </w:r>
    </w:p>
    <w:p w14:paraId="3B41760B" w14:textId="1FF01AF8" w:rsidR="003F74EB" w:rsidRDefault="003F74EB" w:rsidP="003F74EB">
      <w:pPr>
        <w:pStyle w:val="Paragraphedeliste"/>
        <w:numPr>
          <w:ilvl w:val="0"/>
          <w:numId w:val="8"/>
        </w:numPr>
      </w:pPr>
      <w:r>
        <w:t>Lier l’interface et le code.</w:t>
      </w:r>
    </w:p>
    <w:p w14:paraId="1F5CF5DF" w14:textId="5EB97691" w:rsidR="0010139F" w:rsidRDefault="0010139F" w:rsidP="00960922">
      <w:pPr>
        <w:pStyle w:val="Titre3"/>
      </w:pPr>
      <w:bookmarkStart w:id="45" w:name="_Toc10028220"/>
      <w:r>
        <w:t>Identification des principaux jalons</w:t>
      </w:r>
      <w:bookmarkEnd w:id="45"/>
    </w:p>
    <w:p w14:paraId="0C0677D7" w14:textId="77777777" w:rsidR="00D8642F" w:rsidRPr="00D8642F" w:rsidRDefault="00D8642F" w:rsidP="00D8642F"/>
    <w:p w14:paraId="59474CDF" w14:textId="5F129FCC" w:rsidR="0010139F" w:rsidRDefault="0010139F" w:rsidP="00C77EC0">
      <w:pPr>
        <w:pStyle w:val="Paragraphedeliste"/>
        <w:numPr>
          <w:ilvl w:val="0"/>
          <w:numId w:val="8"/>
        </w:numPr>
      </w:pPr>
      <w:r>
        <w:t>Le jalon est la fin de l’itération 2, c’est à ce moment où toutes les configurations devront être fini</w:t>
      </w:r>
      <w:r w:rsidR="00590B6D">
        <w:t>es</w:t>
      </w:r>
      <w:r>
        <w:t xml:space="preserve"> ainsi que l’interface. On devra avoir un jeu avec une interface fonctionnelle avec des fonctions manquante ainsi </w:t>
      </w:r>
      <w:r w:rsidR="00582547">
        <w:t>qu’une IA simplifiée</w:t>
      </w:r>
      <w:r>
        <w:t>.</w:t>
      </w:r>
    </w:p>
    <w:p w14:paraId="2663A92F" w14:textId="6F301A71" w:rsidR="00C77EC0" w:rsidRDefault="00C77EC0" w:rsidP="00960922">
      <w:pPr>
        <w:pStyle w:val="Titre3"/>
      </w:pPr>
      <w:bookmarkStart w:id="46" w:name="_Toc10028221"/>
      <w:r>
        <w:t>Calendrier prévisionnelle</w:t>
      </w:r>
      <w:bookmarkEnd w:id="46"/>
    </w:p>
    <w:p w14:paraId="237348C1" w14:textId="77777777" w:rsidR="00D8642F" w:rsidRPr="00D8642F" w:rsidRDefault="00D8642F" w:rsidP="00D8642F"/>
    <w:p w14:paraId="17C070D4" w14:textId="77777777" w:rsidR="00C77EC0" w:rsidRDefault="00C77EC0" w:rsidP="00C77EC0">
      <w:r>
        <w:t>Diagramme de Gantt de l’itération numéro 2 :</w:t>
      </w:r>
    </w:p>
    <w:p w14:paraId="4CB534A2" w14:textId="77777777" w:rsidR="00C77EC0" w:rsidRDefault="00C77EC0" w:rsidP="00C77EC0">
      <w:r>
        <w:rPr>
          <w:noProof/>
          <w:lang w:eastAsia="fr-FR"/>
        </w:rPr>
        <w:drawing>
          <wp:inline distT="0" distB="0" distL="0" distR="0" wp14:anchorId="5EB0FD7F" wp14:editId="46F9D863">
            <wp:extent cx="6351795" cy="1238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827" r="16017" b="56052"/>
                    <a:stretch/>
                  </pic:blipFill>
                  <pic:spPr bwMode="auto">
                    <a:xfrm>
                      <a:off x="0" y="0"/>
                      <a:ext cx="6361925" cy="1240225"/>
                    </a:xfrm>
                    <a:prstGeom prst="rect">
                      <a:avLst/>
                    </a:prstGeom>
                    <a:ln>
                      <a:noFill/>
                    </a:ln>
                    <a:extLst>
                      <a:ext uri="{53640926-AAD7-44D8-BBD7-CCE9431645EC}">
                        <a14:shadowObscured xmlns:a14="http://schemas.microsoft.com/office/drawing/2010/main"/>
                      </a:ext>
                    </a:extLst>
                  </pic:spPr>
                </pic:pic>
              </a:graphicData>
            </a:graphic>
          </wp:inline>
        </w:drawing>
      </w:r>
    </w:p>
    <w:p w14:paraId="015148D4" w14:textId="026F72AE" w:rsidR="00C77EC0" w:rsidRPr="003F74EB" w:rsidRDefault="00C77EC0" w:rsidP="0010139F">
      <w:pPr>
        <w:pStyle w:val="Paragraphedeliste"/>
      </w:pPr>
    </w:p>
    <w:p w14:paraId="1106FF60" w14:textId="1D6A774A" w:rsidR="003F74EB" w:rsidRDefault="00582547" w:rsidP="003F74EB">
      <w:pPr>
        <w:pStyle w:val="Titre2"/>
        <w:numPr>
          <w:ilvl w:val="0"/>
          <w:numId w:val="0"/>
        </w:numPr>
        <w:ind w:left="720" w:hanging="360"/>
      </w:pPr>
      <w:bookmarkStart w:id="47" w:name="_Toc10028222"/>
      <w:r>
        <w:t>Itération</w:t>
      </w:r>
      <w:r w:rsidR="003F74EB">
        <w:t xml:space="preserve"> 3 :</w:t>
      </w:r>
      <w:bookmarkEnd w:id="47"/>
    </w:p>
    <w:p w14:paraId="52C6A3A9" w14:textId="7045AB39" w:rsidR="00D8642F" w:rsidRPr="00D8642F" w:rsidRDefault="0010139F" w:rsidP="00D8642F">
      <w:pPr>
        <w:pStyle w:val="Titre3"/>
      </w:pPr>
      <w:bookmarkStart w:id="48" w:name="_Toc10028223"/>
      <w:r>
        <w:t>Ordonnancement des principales itérations/taches</w:t>
      </w:r>
      <w:bookmarkEnd w:id="48"/>
    </w:p>
    <w:p w14:paraId="69A79AE7" w14:textId="007A3632" w:rsidR="0010139F" w:rsidRDefault="00194A86" w:rsidP="00194A86">
      <w:pPr>
        <w:pStyle w:val="Paragraphedeliste"/>
        <w:numPr>
          <w:ilvl w:val="0"/>
          <w:numId w:val="8"/>
        </w:numPr>
      </w:pPr>
      <w:r>
        <w:t>Création de la fonction chrono</w:t>
      </w:r>
    </w:p>
    <w:p w14:paraId="6B7DDE53" w14:textId="3BC6A663" w:rsidR="00194A86" w:rsidRDefault="00194A86" w:rsidP="00194A86">
      <w:pPr>
        <w:pStyle w:val="Paragraphedeliste"/>
        <w:numPr>
          <w:ilvl w:val="0"/>
          <w:numId w:val="8"/>
        </w:numPr>
      </w:pPr>
      <w:r>
        <w:t>Création d’un ordinateur plus intelligent.</w:t>
      </w:r>
    </w:p>
    <w:p w14:paraId="4EEA0765" w14:textId="77777777" w:rsidR="00797FFC" w:rsidRPr="0010139F" w:rsidRDefault="00797FFC" w:rsidP="00797FFC">
      <w:pPr>
        <w:pStyle w:val="Paragraphedeliste"/>
      </w:pPr>
    </w:p>
    <w:p w14:paraId="66D4C21A" w14:textId="4BBB41A4" w:rsidR="00D8642F" w:rsidRPr="00D8642F" w:rsidRDefault="00202B71" w:rsidP="00D8642F">
      <w:pPr>
        <w:pStyle w:val="Titre3"/>
      </w:pPr>
      <w:bookmarkStart w:id="49" w:name="_Toc10028224"/>
      <w:r>
        <w:t>Identification des principaux jalons</w:t>
      </w:r>
      <w:bookmarkEnd w:id="49"/>
    </w:p>
    <w:p w14:paraId="43C738AF" w14:textId="69D21594" w:rsidR="003E52D8" w:rsidRDefault="00C77EC0" w:rsidP="0001166F">
      <w:pPr>
        <w:pStyle w:val="Paragraphedeliste"/>
        <w:numPr>
          <w:ilvl w:val="0"/>
          <w:numId w:val="8"/>
        </w:numPr>
      </w:pPr>
      <w:r>
        <w:t>Le</w:t>
      </w:r>
      <w:r w:rsidR="003E52D8">
        <w:t xml:space="preserve"> jalon est la fin du projet (donc fin de l’itération 3), nous devrons donc avoir un jeu avec </w:t>
      </w:r>
      <w:r w:rsidR="00D17A62">
        <w:t>un</w:t>
      </w:r>
      <w:r w:rsidR="00490515">
        <w:t>e</w:t>
      </w:r>
      <w:r w:rsidR="00D17A62">
        <w:t xml:space="preserve"> interface complet et une IA un peu plus complexe.</w:t>
      </w:r>
    </w:p>
    <w:p w14:paraId="3B92C946" w14:textId="77777777" w:rsidR="00797FFC" w:rsidRPr="0001166F" w:rsidRDefault="00797FFC" w:rsidP="00797FFC">
      <w:pPr>
        <w:pStyle w:val="Paragraphedeliste"/>
      </w:pPr>
    </w:p>
    <w:p w14:paraId="7C5FE515" w14:textId="2960DFDE" w:rsidR="00D8642F" w:rsidRPr="00D8642F" w:rsidRDefault="00202B71" w:rsidP="00960922">
      <w:pPr>
        <w:pStyle w:val="Titre3"/>
      </w:pPr>
      <w:bookmarkStart w:id="50" w:name="_Toc10028225"/>
      <w:r>
        <w:t>Calendrier prévisionnelle</w:t>
      </w:r>
      <w:bookmarkEnd w:id="50"/>
    </w:p>
    <w:p w14:paraId="3CBBD8D8" w14:textId="72C04AD3" w:rsidR="0054506E" w:rsidRDefault="0054506E" w:rsidP="00202B71">
      <w:r>
        <w:t>Diagramme de Gantt de l’itération 3 :</w:t>
      </w:r>
    </w:p>
    <w:p w14:paraId="56037C82" w14:textId="121E32CF" w:rsidR="00092DFD" w:rsidRDefault="00092DFD" w:rsidP="00202B71">
      <w:r>
        <w:rPr>
          <w:noProof/>
          <w:lang w:eastAsia="fr-FR"/>
        </w:rPr>
        <w:drawing>
          <wp:inline distT="0" distB="0" distL="0" distR="0" wp14:anchorId="2B8FD9FC" wp14:editId="084B409C">
            <wp:extent cx="6330553" cy="1238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232" r="32374" b="58243"/>
                    <a:stretch/>
                  </pic:blipFill>
                  <pic:spPr bwMode="auto">
                    <a:xfrm>
                      <a:off x="0" y="0"/>
                      <a:ext cx="6360589" cy="1244125"/>
                    </a:xfrm>
                    <a:prstGeom prst="rect">
                      <a:avLst/>
                    </a:prstGeom>
                    <a:ln>
                      <a:noFill/>
                    </a:ln>
                    <a:extLst>
                      <a:ext uri="{53640926-AAD7-44D8-BBD7-CCE9431645EC}">
                        <a14:shadowObscured xmlns:a14="http://schemas.microsoft.com/office/drawing/2010/main"/>
                      </a:ext>
                    </a:extLst>
                  </pic:spPr>
                </pic:pic>
              </a:graphicData>
            </a:graphic>
          </wp:inline>
        </w:drawing>
      </w:r>
    </w:p>
    <w:p w14:paraId="289A714B" w14:textId="77777777" w:rsidR="0054506E" w:rsidRPr="009D3998" w:rsidRDefault="0054506E" w:rsidP="00202B71"/>
    <w:p w14:paraId="23993E7D" w14:textId="620492AB" w:rsidR="00D8642F" w:rsidRPr="00D8642F" w:rsidRDefault="00202B71" w:rsidP="00D8642F">
      <w:pPr>
        <w:pStyle w:val="Titre2"/>
      </w:pPr>
      <w:bookmarkStart w:id="51" w:name="_Toc10028226"/>
      <w:r>
        <w:t>Organisation des réunions et comités de pilotage</w:t>
      </w:r>
      <w:bookmarkEnd w:id="51"/>
    </w:p>
    <w:p w14:paraId="6A1971DC" w14:textId="0452D485" w:rsidR="005C33F7" w:rsidRDefault="005C33F7" w:rsidP="005C33F7">
      <w:r>
        <w:t xml:space="preserve">Nous organisons fréquemment de petites réunions entre les membres de l’équipe chaque </w:t>
      </w:r>
      <w:r w:rsidR="00143844">
        <w:t>semaine</w:t>
      </w:r>
      <w:r>
        <w:t xml:space="preserve"> pour </w:t>
      </w:r>
      <w:r w:rsidR="00815863">
        <w:t>parler de tous les problèmes que chaque membre, on</w:t>
      </w:r>
      <w:r w:rsidR="00365B1A">
        <w:t xml:space="preserve"> a</w:t>
      </w:r>
      <w:r w:rsidR="00815863">
        <w:t xml:space="preserve"> eu et comment les régler.</w:t>
      </w:r>
    </w:p>
    <w:p w14:paraId="0FB6B965" w14:textId="48FF19D3" w:rsidR="00815863" w:rsidRDefault="00815863" w:rsidP="005C33F7">
      <w:r>
        <w:t xml:space="preserve">Nous organisons aussi </w:t>
      </w:r>
      <w:r w:rsidR="00527AFB">
        <w:t xml:space="preserve">une grosse réunion chaque </w:t>
      </w:r>
      <w:r w:rsidR="00750497">
        <w:t>semaine</w:t>
      </w:r>
      <w:r w:rsidR="00527AFB">
        <w:t xml:space="preserve"> pour s’organiser mieux que lors de </w:t>
      </w:r>
      <w:r w:rsidR="002B7E80">
        <w:t>nos petites réunions.</w:t>
      </w:r>
    </w:p>
    <w:p w14:paraId="7D8E9A60" w14:textId="5F4067CE" w:rsidR="00D8642F" w:rsidRDefault="00D8642F" w:rsidP="005C33F7"/>
    <w:p w14:paraId="44DB41F2" w14:textId="2A7DC146" w:rsidR="00797FFC" w:rsidRDefault="00797FFC" w:rsidP="005C33F7"/>
    <w:p w14:paraId="356C6489" w14:textId="78669E5D" w:rsidR="00797FFC" w:rsidRDefault="00797FFC" w:rsidP="005C33F7"/>
    <w:p w14:paraId="13D652B2" w14:textId="453A3283" w:rsidR="00797FFC" w:rsidRDefault="00797FFC" w:rsidP="005C33F7"/>
    <w:p w14:paraId="64B09937" w14:textId="36F155B3" w:rsidR="00797FFC" w:rsidRDefault="00797FFC" w:rsidP="005C33F7"/>
    <w:p w14:paraId="63717E5B" w14:textId="297F96F7" w:rsidR="00797FFC" w:rsidRDefault="00797FFC" w:rsidP="005C33F7"/>
    <w:p w14:paraId="1ECF4D8F" w14:textId="585B7F89" w:rsidR="00797FFC" w:rsidRDefault="00797FFC" w:rsidP="005C33F7"/>
    <w:p w14:paraId="49387CE4" w14:textId="77777777" w:rsidR="00797FFC" w:rsidRPr="005C33F7" w:rsidRDefault="00797FFC" w:rsidP="005C33F7"/>
    <w:p w14:paraId="4788D026" w14:textId="7375F659" w:rsidR="00D8642F" w:rsidRPr="00D8642F" w:rsidRDefault="00064D65" w:rsidP="00D8642F">
      <w:pPr>
        <w:pStyle w:val="Titre2"/>
      </w:pPr>
      <w:bookmarkStart w:id="52" w:name="_Toc10028227"/>
      <w:r>
        <w:t>Suivi du projet</w:t>
      </w:r>
      <w:bookmarkEnd w:id="52"/>
    </w:p>
    <w:p w14:paraId="25005A1A" w14:textId="75DDF657" w:rsidR="00D8642F" w:rsidRPr="00D8642F" w:rsidRDefault="00064D65" w:rsidP="00D8642F">
      <w:pPr>
        <w:pStyle w:val="Titre3"/>
      </w:pPr>
      <w:bookmarkStart w:id="53" w:name="_Toc10028228"/>
      <w:r>
        <w:t>Synthèse par tableau de bord</w:t>
      </w:r>
      <w:bookmarkEnd w:id="53"/>
    </w:p>
    <w:p w14:paraId="3CD1DAC1" w14:textId="1C36E722" w:rsidR="00A85B8A" w:rsidRDefault="00A85B8A" w:rsidP="00A85B8A">
      <w:r>
        <w:t>Tableaux de bord de Maël :</w:t>
      </w:r>
    </w:p>
    <w:tbl>
      <w:tblPr>
        <w:tblStyle w:val="Grilledutableau"/>
        <w:tblW w:w="0" w:type="auto"/>
        <w:tblInd w:w="0" w:type="dxa"/>
        <w:tblLook w:val="04A0" w:firstRow="1" w:lastRow="0" w:firstColumn="1" w:lastColumn="0" w:noHBand="0" w:noVBand="1"/>
      </w:tblPr>
      <w:tblGrid>
        <w:gridCol w:w="1696"/>
        <w:gridCol w:w="2977"/>
        <w:gridCol w:w="4389"/>
      </w:tblGrid>
      <w:tr w:rsidR="00A85B8A" w14:paraId="5D462F84" w14:textId="77777777" w:rsidTr="001203E7">
        <w:tc>
          <w:tcPr>
            <w:tcW w:w="1696" w:type="dxa"/>
          </w:tcPr>
          <w:p w14:paraId="5A4374E5" w14:textId="2C872372" w:rsidR="00A85B8A" w:rsidRDefault="00B431A9" w:rsidP="00A85B8A">
            <w:r>
              <w:t>Période</w:t>
            </w:r>
          </w:p>
        </w:tc>
        <w:tc>
          <w:tcPr>
            <w:tcW w:w="2977" w:type="dxa"/>
          </w:tcPr>
          <w:p w14:paraId="68E854F3" w14:textId="701A8A14" w:rsidR="00A85B8A" w:rsidRDefault="00A85B8A" w:rsidP="00A85B8A">
            <w:r>
              <w:t>Intitulé</w:t>
            </w:r>
          </w:p>
        </w:tc>
        <w:tc>
          <w:tcPr>
            <w:tcW w:w="4389" w:type="dxa"/>
          </w:tcPr>
          <w:p w14:paraId="340FCD5D" w14:textId="17A02A26" w:rsidR="00A85B8A" w:rsidRDefault="00A85B8A" w:rsidP="00A85B8A">
            <w:r>
              <w:t>Description</w:t>
            </w:r>
          </w:p>
        </w:tc>
      </w:tr>
      <w:tr w:rsidR="00A85B8A" w14:paraId="5C8D2827" w14:textId="77777777" w:rsidTr="001203E7">
        <w:trPr>
          <w:trHeight w:val="634"/>
        </w:trPr>
        <w:tc>
          <w:tcPr>
            <w:tcW w:w="1696" w:type="dxa"/>
          </w:tcPr>
          <w:p w14:paraId="4827122E" w14:textId="7E32033C" w:rsidR="00B431A9" w:rsidRDefault="00B431A9" w:rsidP="00A85B8A">
            <w:r>
              <w:t>22/4 au 29/4</w:t>
            </w:r>
          </w:p>
        </w:tc>
        <w:tc>
          <w:tcPr>
            <w:tcW w:w="2977" w:type="dxa"/>
          </w:tcPr>
          <w:p w14:paraId="1DF15C09" w14:textId="4CFCF03A" w:rsidR="00A85B8A" w:rsidRDefault="00B431A9" w:rsidP="00A85B8A">
            <w:r>
              <w:t>Programmation de la class</w:t>
            </w:r>
            <w:r w:rsidR="002D15D4">
              <w:t>e</w:t>
            </w:r>
            <w:r>
              <w:t xml:space="preserve"> Plateau et Pion</w:t>
            </w:r>
          </w:p>
        </w:tc>
        <w:tc>
          <w:tcPr>
            <w:tcW w:w="4389" w:type="dxa"/>
          </w:tcPr>
          <w:p w14:paraId="4F647945" w14:textId="1E98C819" w:rsidR="00A85B8A" w:rsidRDefault="00B431A9" w:rsidP="00A85B8A">
            <w:r>
              <w:t>Programmation de la class</w:t>
            </w:r>
            <w:r w:rsidR="002D15D4">
              <w:t>e</w:t>
            </w:r>
            <w:r>
              <w:t xml:space="preserve"> plateau et Pion.</w:t>
            </w:r>
          </w:p>
        </w:tc>
      </w:tr>
      <w:tr w:rsidR="00B431A9" w14:paraId="6E609254" w14:textId="77777777" w:rsidTr="001203E7">
        <w:tc>
          <w:tcPr>
            <w:tcW w:w="1696" w:type="dxa"/>
          </w:tcPr>
          <w:p w14:paraId="38BB81C0" w14:textId="4158E1C9" w:rsidR="00B431A9" w:rsidRDefault="00B431A9" w:rsidP="00A85B8A">
            <w:r>
              <w:t>30/4 au 05/5</w:t>
            </w:r>
          </w:p>
        </w:tc>
        <w:tc>
          <w:tcPr>
            <w:tcW w:w="2977" w:type="dxa"/>
          </w:tcPr>
          <w:p w14:paraId="0C6D6EF5" w14:textId="7B6C798C" w:rsidR="00B431A9" w:rsidRDefault="00B431A9" w:rsidP="00A85B8A">
            <w:r>
              <w:t>Lier interface et code</w:t>
            </w:r>
          </w:p>
        </w:tc>
        <w:tc>
          <w:tcPr>
            <w:tcW w:w="4389" w:type="dxa"/>
          </w:tcPr>
          <w:p w14:paraId="5D465610" w14:textId="4495C744" w:rsidR="00B431A9" w:rsidRDefault="00B431A9" w:rsidP="00A85B8A">
            <w:r>
              <w:t xml:space="preserve">L’objectif dans cette semaine c’est de pouvoir lier le code et l’interface </w:t>
            </w:r>
          </w:p>
        </w:tc>
      </w:tr>
      <w:tr w:rsidR="00B431A9" w14:paraId="142D0C9F" w14:textId="77777777" w:rsidTr="001203E7">
        <w:tc>
          <w:tcPr>
            <w:tcW w:w="1696" w:type="dxa"/>
          </w:tcPr>
          <w:p w14:paraId="077AC434" w14:textId="02B961D1" w:rsidR="00B431A9" w:rsidRDefault="00B431A9" w:rsidP="00A85B8A">
            <w:r>
              <w:t>05/5 au 11/5</w:t>
            </w:r>
          </w:p>
        </w:tc>
        <w:tc>
          <w:tcPr>
            <w:tcW w:w="2977" w:type="dxa"/>
          </w:tcPr>
          <w:p w14:paraId="0BC5B943" w14:textId="51193AB0" w:rsidR="00B431A9" w:rsidRDefault="00B431A9" w:rsidP="00A85B8A">
            <w:r>
              <w:t>Création des configurations</w:t>
            </w:r>
            <w:r w:rsidR="001C1ADE">
              <w:t xml:space="preserve"> par défauts</w:t>
            </w:r>
          </w:p>
        </w:tc>
        <w:tc>
          <w:tcPr>
            <w:tcW w:w="4389" w:type="dxa"/>
          </w:tcPr>
          <w:p w14:paraId="3B6105EC" w14:textId="19395ED6" w:rsidR="00B431A9" w:rsidRDefault="00B431A9" w:rsidP="00A85B8A">
            <w:r>
              <w:t xml:space="preserve">L’objectif dans cette semaine, c’est de créer le code </w:t>
            </w:r>
            <w:r w:rsidR="001C1ADE">
              <w:t>permettant de configurer une partie par défaut.</w:t>
            </w:r>
          </w:p>
        </w:tc>
      </w:tr>
      <w:tr w:rsidR="001C1ADE" w14:paraId="1AAF3FC3" w14:textId="77777777" w:rsidTr="001203E7">
        <w:tc>
          <w:tcPr>
            <w:tcW w:w="1696" w:type="dxa"/>
          </w:tcPr>
          <w:p w14:paraId="7705772F" w14:textId="48120108" w:rsidR="001C1ADE" w:rsidRDefault="001C1ADE" w:rsidP="00A85B8A">
            <w:r>
              <w:t>11/5 au 18/5</w:t>
            </w:r>
          </w:p>
        </w:tc>
        <w:tc>
          <w:tcPr>
            <w:tcW w:w="2977" w:type="dxa"/>
          </w:tcPr>
          <w:p w14:paraId="27BA2C0E" w14:textId="644332B4" w:rsidR="001C1ADE" w:rsidRDefault="001C1ADE" w:rsidP="00A85B8A">
            <w:r>
              <w:t>Amélioration interface et code</w:t>
            </w:r>
          </w:p>
        </w:tc>
        <w:tc>
          <w:tcPr>
            <w:tcW w:w="4389" w:type="dxa"/>
          </w:tcPr>
          <w:p w14:paraId="2C38D0CE" w14:textId="5568DD78" w:rsidR="001C1ADE" w:rsidRDefault="001C1ADE" w:rsidP="00A85B8A">
            <w:r>
              <w:t>Amélioration du code avec l’interface et nous finissons les configurations.</w:t>
            </w:r>
          </w:p>
        </w:tc>
      </w:tr>
      <w:tr w:rsidR="001C1ADE" w14:paraId="17568986" w14:textId="77777777" w:rsidTr="001203E7">
        <w:tc>
          <w:tcPr>
            <w:tcW w:w="1696" w:type="dxa"/>
          </w:tcPr>
          <w:p w14:paraId="60C681CE" w14:textId="0E81FA01" w:rsidR="001C1ADE" w:rsidRDefault="001C1ADE" w:rsidP="00A85B8A">
            <w:r>
              <w:t>18/5 au 22/5</w:t>
            </w:r>
          </w:p>
        </w:tc>
        <w:tc>
          <w:tcPr>
            <w:tcW w:w="2977" w:type="dxa"/>
          </w:tcPr>
          <w:p w14:paraId="3A6E9BF8" w14:textId="004F0941" w:rsidR="001C1ADE" w:rsidRDefault="001C1ADE" w:rsidP="00A85B8A">
            <w:r>
              <w:t>Finir les configurations</w:t>
            </w:r>
          </w:p>
        </w:tc>
        <w:tc>
          <w:tcPr>
            <w:tcW w:w="4389" w:type="dxa"/>
          </w:tcPr>
          <w:p w14:paraId="406254A8" w14:textId="2BA33E26" w:rsidR="001C1ADE" w:rsidRDefault="001C1ADE" w:rsidP="00A85B8A">
            <w:r>
              <w:t xml:space="preserve">Nous devons finir </w:t>
            </w:r>
            <w:r w:rsidR="00B55224">
              <w:t>les configurations</w:t>
            </w:r>
            <w:r w:rsidR="00927424">
              <w:t>,</w:t>
            </w:r>
            <w:r>
              <w:t xml:space="preserve"> car nous avons eu certains bug</w:t>
            </w:r>
            <w:r w:rsidR="00927424">
              <w:t>s</w:t>
            </w:r>
          </w:p>
        </w:tc>
      </w:tr>
      <w:tr w:rsidR="003A0703" w14:paraId="3E2B52BD" w14:textId="77777777" w:rsidTr="001203E7">
        <w:tc>
          <w:tcPr>
            <w:tcW w:w="1696" w:type="dxa"/>
          </w:tcPr>
          <w:p w14:paraId="2CA5AA6B" w14:textId="62502828" w:rsidR="003A0703" w:rsidRDefault="003A0703" w:rsidP="00A85B8A">
            <w:r>
              <w:t>22/5 au 29/05</w:t>
            </w:r>
          </w:p>
        </w:tc>
        <w:tc>
          <w:tcPr>
            <w:tcW w:w="2977" w:type="dxa"/>
          </w:tcPr>
          <w:p w14:paraId="6A879E90" w14:textId="50DCDB5C" w:rsidR="003A0703" w:rsidRDefault="003A0703" w:rsidP="00A85B8A">
            <w:r>
              <w:t>Amélioration du code de l’application.</w:t>
            </w:r>
          </w:p>
        </w:tc>
        <w:tc>
          <w:tcPr>
            <w:tcW w:w="4389" w:type="dxa"/>
          </w:tcPr>
          <w:p w14:paraId="6FDAF664" w14:textId="0EA8D67A" w:rsidR="003A0703" w:rsidRDefault="003A0703" w:rsidP="00A85B8A">
            <w:r>
              <w:t xml:space="preserve">Optimisation et modifications des éléments du code, ainsi que gérer toutes les erreurs vues durant les réunions et pendant l’itération en cours. </w:t>
            </w:r>
          </w:p>
        </w:tc>
      </w:tr>
    </w:tbl>
    <w:p w14:paraId="4421D5C5" w14:textId="3093F27A" w:rsidR="00B55224" w:rsidRDefault="00B55224" w:rsidP="00A85B8A">
      <w:r>
        <w:t>J’ai compté que dans ce projet, j’ai fait 90 heure</w:t>
      </w:r>
      <w:r w:rsidR="00927424">
        <w:t>s</w:t>
      </w:r>
      <w:r>
        <w:t xml:space="preserve"> dessus.</w:t>
      </w:r>
    </w:p>
    <w:p w14:paraId="0BFA4312" w14:textId="77777777" w:rsidR="00CB6DB5" w:rsidRDefault="00CB6DB5" w:rsidP="00A85B8A"/>
    <w:p w14:paraId="7BB3225A" w14:textId="6E8B1B3D" w:rsidR="00CB6DB5" w:rsidRDefault="00CB6DB5" w:rsidP="00CB6DB5">
      <w:r>
        <w:t>Tableaux de bord de Yanis :</w:t>
      </w:r>
    </w:p>
    <w:tbl>
      <w:tblPr>
        <w:tblStyle w:val="Grilledutableau"/>
        <w:tblW w:w="0" w:type="auto"/>
        <w:tblInd w:w="0" w:type="dxa"/>
        <w:tblLook w:val="04A0" w:firstRow="1" w:lastRow="0" w:firstColumn="1" w:lastColumn="0" w:noHBand="0" w:noVBand="1"/>
      </w:tblPr>
      <w:tblGrid>
        <w:gridCol w:w="1696"/>
        <w:gridCol w:w="2977"/>
        <w:gridCol w:w="4389"/>
      </w:tblGrid>
      <w:tr w:rsidR="00CB6DB5" w14:paraId="1C6FB511" w14:textId="77777777" w:rsidTr="001203E7">
        <w:tc>
          <w:tcPr>
            <w:tcW w:w="1696" w:type="dxa"/>
          </w:tcPr>
          <w:p w14:paraId="2239C657" w14:textId="77777777" w:rsidR="00CB6DB5" w:rsidRDefault="00CB6DB5" w:rsidP="00356D22">
            <w:r>
              <w:t>Période</w:t>
            </w:r>
          </w:p>
        </w:tc>
        <w:tc>
          <w:tcPr>
            <w:tcW w:w="2977" w:type="dxa"/>
          </w:tcPr>
          <w:p w14:paraId="1D7AC3F6" w14:textId="77777777" w:rsidR="00CB6DB5" w:rsidRDefault="00CB6DB5" w:rsidP="00356D22">
            <w:r>
              <w:t>Intitulé</w:t>
            </w:r>
          </w:p>
        </w:tc>
        <w:tc>
          <w:tcPr>
            <w:tcW w:w="4389" w:type="dxa"/>
          </w:tcPr>
          <w:p w14:paraId="09BC6B5E" w14:textId="77777777" w:rsidR="00CB6DB5" w:rsidRDefault="00CB6DB5" w:rsidP="00356D22">
            <w:r>
              <w:t>Description</w:t>
            </w:r>
          </w:p>
        </w:tc>
      </w:tr>
      <w:tr w:rsidR="00CB6DB5" w14:paraId="74A10093" w14:textId="77777777" w:rsidTr="001203E7">
        <w:trPr>
          <w:trHeight w:val="634"/>
        </w:trPr>
        <w:tc>
          <w:tcPr>
            <w:tcW w:w="1696" w:type="dxa"/>
          </w:tcPr>
          <w:p w14:paraId="0481FE55" w14:textId="77777777" w:rsidR="00CB6DB5" w:rsidRDefault="00CB6DB5" w:rsidP="00356D22">
            <w:r>
              <w:t>22/4 au 29/4</w:t>
            </w:r>
          </w:p>
        </w:tc>
        <w:tc>
          <w:tcPr>
            <w:tcW w:w="2977" w:type="dxa"/>
          </w:tcPr>
          <w:p w14:paraId="0A06BC5A" w14:textId="14D3D615" w:rsidR="00CB6DB5" w:rsidRDefault="00CB6DB5" w:rsidP="00356D22">
            <w:r>
              <w:t xml:space="preserve">Programmation de la </w:t>
            </w:r>
            <w:r w:rsidR="00582547">
              <w:t>classe</w:t>
            </w:r>
            <w:r>
              <w:t xml:space="preserve"> Plateau et Pion</w:t>
            </w:r>
          </w:p>
        </w:tc>
        <w:tc>
          <w:tcPr>
            <w:tcW w:w="4389" w:type="dxa"/>
          </w:tcPr>
          <w:p w14:paraId="3F748862" w14:textId="5FB8DFC5" w:rsidR="00CB6DB5" w:rsidRDefault="00CB6DB5" w:rsidP="00356D22">
            <w:r>
              <w:t>Aide dans la programmation et la recherche de problèmes dans celle-ci</w:t>
            </w:r>
          </w:p>
        </w:tc>
      </w:tr>
      <w:tr w:rsidR="00CB6DB5" w14:paraId="5267D37D" w14:textId="77777777" w:rsidTr="001203E7">
        <w:tc>
          <w:tcPr>
            <w:tcW w:w="1696" w:type="dxa"/>
          </w:tcPr>
          <w:p w14:paraId="5F9FF399" w14:textId="77777777" w:rsidR="00CB6DB5" w:rsidRDefault="00CB6DB5" w:rsidP="00356D22">
            <w:r>
              <w:t>30/4 au 05/5</w:t>
            </w:r>
          </w:p>
        </w:tc>
        <w:tc>
          <w:tcPr>
            <w:tcW w:w="2977" w:type="dxa"/>
          </w:tcPr>
          <w:p w14:paraId="16511983" w14:textId="6DAC6ADD" w:rsidR="00CB6DB5" w:rsidRDefault="00CB6DB5" w:rsidP="00356D22">
            <w:r>
              <w:t>Création du premier plan projet</w:t>
            </w:r>
          </w:p>
        </w:tc>
        <w:tc>
          <w:tcPr>
            <w:tcW w:w="4389" w:type="dxa"/>
          </w:tcPr>
          <w:p w14:paraId="404C83C4" w14:textId="071D1353" w:rsidR="00CB6DB5" w:rsidRDefault="00CB6DB5" w:rsidP="00356D22">
            <w:r>
              <w:t xml:space="preserve">J’ai </w:t>
            </w:r>
            <w:r w:rsidR="00AE0D93">
              <w:t xml:space="preserve">commencé à créer mes diagrammes de </w:t>
            </w:r>
            <w:r w:rsidR="00582547">
              <w:t>Gantt</w:t>
            </w:r>
            <w:r w:rsidR="00AE0D93">
              <w:t xml:space="preserve"> et le plan projet</w:t>
            </w:r>
          </w:p>
        </w:tc>
      </w:tr>
      <w:tr w:rsidR="00CB6DB5" w14:paraId="6B932798" w14:textId="77777777" w:rsidTr="001203E7">
        <w:tc>
          <w:tcPr>
            <w:tcW w:w="1696" w:type="dxa"/>
          </w:tcPr>
          <w:p w14:paraId="742941B7" w14:textId="77777777" w:rsidR="00CB6DB5" w:rsidRDefault="00CB6DB5" w:rsidP="00356D22">
            <w:r>
              <w:t>05/5 au 11/5</w:t>
            </w:r>
          </w:p>
        </w:tc>
        <w:tc>
          <w:tcPr>
            <w:tcW w:w="2977" w:type="dxa"/>
          </w:tcPr>
          <w:p w14:paraId="6DCB0B7B" w14:textId="54E350DB" w:rsidR="00CB6DB5" w:rsidRDefault="00AE0D93" w:rsidP="00356D22">
            <w:r>
              <w:t>Continuation du plan projet et aide dans des codes</w:t>
            </w:r>
          </w:p>
        </w:tc>
        <w:tc>
          <w:tcPr>
            <w:tcW w:w="4389" w:type="dxa"/>
          </w:tcPr>
          <w:p w14:paraId="21844D38" w14:textId="488B23F9" w:rsidR="00CB6DB5" w:rsidRDefault="00AE0D93" w:rsidP="00356D22">
            <w:r>
              <w:t>Je continue mon plan projet</w:t>
            </w:r>
            <w:r w:rsidR="005E5D9E">
              <w:t>,</w:t>
            </w:r>
            <w:r>
              <w:t xml:space="preserve"> mais j’aide dans certains endroits du code et lors de la vérification.</w:t>
            </w:r>
          </w:p>
        </w:tc>
      </w:tr>
      <w:tr w:rsidR="00CB6DB5" w14:paraId="0DF61C41" w14:textId="77777777" w:rsidTr="001203E7">
        <w:tc>
          <w:tcPr>
            <w:tcW w:w="1696" w:type="dxa"/>
          </w:tcPr>
          <w:p w14:paraId="0762F2A6" w14:textId="77777777" w:rsidR="00CB6DB5" w:rsidRDefault="00CB6DB5" w:rsidP="00356D22">
            <w:r>
              <w:t>11/5 au 18/5</w:t>
            </w:r>
          </w:p>
        </w:tc>
        <w:tc>
          <w:tcPr>
            <w:tcW w:w="2977" w:type="dxa"/>
          </w:tcPr>
          <w:p w14:paraId="7A038AAA" w14:textId="7B1C06C4" w:rsidR="00CB6DB5" w:rsidRDefault="00AE0D93" w:rsidP="00356D22">
            <w:r>
              <w:t xml:space="preserve">Programmation de </w:t>
            </w:r>
            <w:r w:rsidR="00240B0A">
              <w:t>l’ordinateur</w:t>
            </w:r>
            <w:r w:rsidR="00B34C47">
              <w:t xml:space="preserve"> et rédaction du plan projet.</w:t>
            </w:r>
          </w:p>
        </w:tc>
        <w:tc>
          <w:tcPr>
            <w:tcW w:w="4389" w:type="dxa"/>
          </w:tcPr>
          <w:p w14:paraId="74EB9D15" w14:textId="7A712DA9" w:rsidR="00CB6DB5" w:rsidRDefault="00AE0D93" w:rsidP="00356D22">
            <w:r>
              <w:t>Création d’une IA très simple</w:t>
            </w:r>
            <w:r w:rsidR="00B34C47">
              <w:t xml:space="preserve"> et réalisation du plan projet ainsi que prévoir les dernières itérations du projet. </w:t>
            </w:r>
            <w:r>
              <w:t xml:space="preserve"> </w:t>
            </w:r>
          </w:p>
        </w:tc>
      </w:tr>
      <w:tr w:rsidR="00CB6DB5" w14:paraId="67C3EA48" w14:textId="77777777" w:rsidTr="001203E7">
        <w:tc>
          <w:tcPr>
            <w:tcW w:w="1696" w:type="dxa"/>
          </w:tcPr>
          <w:p w14:paraId="35A69333" w14:textId="77777777" w:rsidR="00CB6DB5" w:rsidRDefault="00CB6DB5" w:rsidP="00356D22">
            <w:r>
              <w:t>18/5 au 22/5</w:t>
            </w:r>
          </w:p>
        </w:tc>
        <w:tc>
          <w:tcPr>
            <w:tcW w:w="2977" w:type="dxa"/>
          </w:tcPr>
          <w:p w14:paraId="5269DE19" w14:textId="5667D1AF" w:rsidR="00CB6DB5" w:rsidRDefault="00AE0D93" w:rsidP="00356D22">
            <w:r>
              <w:t>Améliorer</w:t>
            </w:r>
            <w:r w:rsidR="00CB6DB5">
              <w:t xml:space="preserve"> le</w:t>
            </w:r>
            <w:r>
              <w:t xml:space="preserve"> Plan projet et aide en programmation </w:t>
            </w:r>
          </w:p>
        </w:tc>
        <w:tc>
          <w:tcPr>
            <w:tcW w:w="4389" w:type="dxa"/>
          </w:tcPr>
          <w:p w14:paraId="427A455D" w14:textId="2815EDBF" w:rsidR="00CB6DB5" w:rsidRDefault="00AE0D93" w:rsidP="00356D22">
            <w:r>
              <w:t>Amélioration du plan projet et aide dans certains codes.</w:t>
            </w:r>
          </w:p>
        </w:tc>
      </w:tr>
      <w:tr w:rsidR="00AE0D93" w14:paraId="2AA1BEE0" w14:textId="77777777" w:rsidTr="003A0703">
        <w:trPr>
          <w:trHeight w:val="1350"/>
        </w:trPr>
        <w:tc>
          <w:tcPr>
            <w:tcW w:w="1696" w:type="dxa"/>
          </w:tcPr>
          <w:p w14:paraId="1B2516DC" w14:textId="527E9AA8" w:rsidR="00AE0D93" w:rsidRDefault="00AE0D93" w:rsidP="00356D22">
            <w:r>
              <w:t>22/5 au 26/5</w:t>
            </w:r>
          </w:p>
        </w:tc>
        <w:tc>
          <w:tcPr>
            <w:tcW w:w="2977" w:type="dxa"/>
          </w:tcPr>
          <w:p w14:paraId="78EABEC0" w14:textId="30327058" w:rsidR="00AE0D93" w:rsidRDefault="00867D94" w:rsidP="00356D22">
            <w:r>
              <w:t>Finir et vérifier le plan projet et aider si besoins dans le code</w:t>
            </w:r>
          </w:p>
        </w:tc>
        <w:tc>
          <w:tcPr>
            <w:tcW w:w="4389" w:type="dxa"/>
          </w:tcPr>
          <w:p w14:paraId="60A4BADE" w14:textId="75B1FEDC" w:rsidR="00AE0D93" w:rsidRDefault="00867D94" w:rsidP="00356D22">
            <w:r>
              <w:t>Je vais devoir terminer le plan projet</w:t>
            </w:r>
            <w:r w:rsidR="005E5D9E">
              <w:t>,</w:t>
            </w:r>
            <w:r>
              <w:t xml:space="preserve"> mais aussi vérifier s’il ne manque rien. Je pourrais aussi aider dans la programmation.</w:t>
            </w:r>
          </w:p>
        </w:tc>
      </w:tr>
      <w:tr w:rsidR="003A0703" w14:paraId="1F2A4460" w14:textId="77777777" w:rsidTr="003A0703">
        <w:trPr>
          <w:trHeight w:val="831"/>
        </w:trPr>
        <w:tc>
          <w:tcPr>
            <w:tcW w:w="1696" w:type="dxa"/>
          </w:tcPr>
          <w:p w14:paraId="7DFEC20C" w14:textId="47766DA7" w:rsidR="003A0703" w:rsidRDefault="003A0703" w:rsidP="00356D22">
            <w:r>
              <w:t>26/5 au 29/5</w:t>
            </w:r>
          </w:p>
        </w:tc>
        <w:tc>
          <w:tcPr>
            <w:tcW w:w="2977" w:type="dxa"/>
          </w:tcPr>
          <w:p w14:paraId="31674BA8" w14:textId="6786BDC8" w:rsidR="003A0703" w:rsidRDefault="003A0703" w:rsidP="00356D22">
            <w:r>
              <w:t>Aide dans la partie programmation.</w:t>
            </w:r>
          </w:p>
        </w:tc>
        <w:tc>
          <w:tcPr>
            <w:tcW w:w="4389" w:type="dxa"/>
          </w:tcPr>
          <w:p w14:paraId="62CE4B43" w14:textId="2EDC3261" w:rsidR="003A0703" w:rsidRDefault="003A0703" w:rsidP="00356D22">
            <w:r>
              <w:t xml:space="preserve">Programmation et tests de différentes méthodes, ainsi qu’optimisation du code. </w:t>
            </w:r>
          </w:p>
        </w:tc>
      </w:tr>
    </w:tbl>
    <w:p w14:paraId="2BF7FA5D" w14:textId="34C16DC3" w:rsidR="008A566F" w:rsidRDefault="00CB6DB5" w:rsidP="00CB6DB5">
      <w:r>
        <w:t>J’ai compté que dans ce projet, j’ai fait</w:t>
      </w:r>
      <w:r w:rsidR="00FB50A3">
        <w:t xml:space="preserve"> 68</w:t>
      </w:r>
      <w:r>
        <w:t xml:space="preserve"> </w:t>
      </w:r>
      <w:r w:rsidR="00867D94">
        <w:t>heures</w:t>
      </w:r>
      <w:r>
        <w:t xml:space="preserve"> dessus.</w:t>
      </w:r>
    </w:p>
    <w:p w14:paraId="2C4DB00E" w14:textId="319E3C44" w:rsidR="00AE0D93" w:rsidRDefault="00AE0D93" w:rsidP="00AE0D93">
      <w:r>
        <w:t>Tableaux de bord de Pierre Marie :</w:t>
      </w:r>
    </w:p>
    <w:p w14:paraId="33D1BE80" w14:textId="77777777" w:rsidR="008A566F" w:rsidRPr="008A566F" w:rsidRDefault="008A566F" w:rsidP="008A566F">
      <w:pPr>
        <w:spacing w:after="0" w:line="240" w:lineRule="auto"/>
        <w:rPr>
          <w:rFonts w:ascii="Times New Roman" w:eastAsia="Times New Roman" w:hAnsi="Times New Roman" w:cs="Times New Roman"/>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124"/>
        <w:gridCol w:w="6804"/>
        <w:gridCol w:w="1124"/>
      </w:tblGrid>
      <w:tr w:rsidR="008A566F" w:rsidRPr="008A566F" w14:paraId="4B51CBB4"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FD55"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Date</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46EA1"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Tâche</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2500"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Nombres heures</w:t>
            </w:r>
          </w:p>
          <w:p w14:paraId="5D095D6B" w14:textId="48B55E43" w:rsidR="008A566F" w:rsidRPr="008A566F" w:rsidRDefault="00960922" w:rsidP="008A566F">
            <w:pPr>
              <w:spacing w:after="0" w:line="240" w:lineRule="auto"/>
              <w:rPr>
                <w:rFonts w:ascii="Times New Roman" w:eastAsia="Times New Roman" w:hAnsi="Times New Roman" w:cs="Times New Roman"/>
                <w:szCs w:val="24"/>
                <w:lang w:eastAsia="fr-FR"/>
              </w:rPr>
            </w:pPr>
            <w:proofErr w:type="gramStart"/>
            <w:r w:rsidRPr="008A566F">
              <w:rPr>
                <w:rFonts w:ascii="Arial" w:eastAsia="Times New Roman" w:hAnsi="Arial" w:cs="Arial"/>
                <w:color w:val="000000"/>
                <w:sz w:val="22"/>
                <w:lang w:eastAsia="fr-FR"/>
              </w:rPr>
              <w:t>total:</w:t>
            </w:r>
            <w:proofErr w:type="gramEnd"/>
            <w:r w:rsidR="008A566F" w:rsidRPr="008A566F">
              <w:rPr>
                <w:rFonts w:ascii="Arial" w:eastAsia="Times New Roman" w:hAnsi="Arial" w:cs="Arial"/>
                <w:color w:val="000000"/>
                <w:sz w:val="22"/>
                <w:lang w:eastAsia="fr-FR"/>
              </w:rPr>
              <w:t xml:space="preserve"> 70h</w:t>
            </w:r>
          </w:p>
        </w:tc>
      </w:tr>
      <w:tr w:rsidR="008A566F" w:rsidRPr="008A566F" w14:paraId="6A1EF2D8"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09F92"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11 avril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65C15"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Création diagramme classe + cas utilisation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78CBD"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1h30</w:t>
            </w:r>
          </w:p>
        </w:tc>
      </w:tr>
      <w:tr w:rsidR="008A566F" w:rsidRPr="008A566F" w14:paraId="71E62B7C"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72D8C" w14:textId="59342879" w:rsidR="008A566F" w:rsidRPr="00797FFC" w:rsidRDefault="00797FFC" w:rsidP="008A566F">
            <w:pPr>
              <w:spacing w:after="0" w:line="240" w:lineRule="auto"/>
              <w:rPr>
                <w:rFonts w:ascii="Arial" w:eastAsia="Times New Roman" w:hAnsi="Arial" w:cs="Arial"/>
                <w:szCs w:val="24"/>
                <w:lang w:eastAsia="fr-FR"/>
              </w:rPr>
            </w:pPr>
            <w:r w:rsidRPr="00797FFC">
              <w:rPr>
                <w:rFonts w:ascii="Arial" w:eastAsia="Times New Roman" w:hAnsi="Arial" w:cs="Arial"/>
                <w:sz w:val="22"/>
                <w:szCs w:val="24"/>
                <w:lang w:eastAsia="fr-FR"/>
              </w:rPr>
              <w:t>14 avril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2EF8"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Configuration des moyens de communication dans l’équipe de projet</w:t>
            </w:r>
          </w:p>
          <w:p w14:paraId="6FC5DB80" w14:textId="66A4D948"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w:t>
            </w:r>
            <w:r w:rsidR="00960922" w:rsidRPr="008A566F">
              <w:rPr>
                <w:rFonts w:ascii="Arial" w:eastAsia="Times New Roman" w:hAnsi="Arial" w:cs="Arial"/>
                <w:color w:val="000000"/>
                <w:sz w:val="22"/>
                <w:lang w:eastAsia="fr-FR"/>
              </w:rPr>
              <w:t>Création</w:t>
            </w:r>
            <w:r w:rsidRPr="008A566F">
              <w:rPr>
                <w:rFonts w:ascii="Arial" w:eastAsia="Times New Roman" w:hAnsi="Arial" w:cs="Arial"/>
                <w:color w:val="000000"/>
                <w:sz w:val="22"/>
                <w:lang w:eastAsia="fr-FR"/>
              </w:rPr>
              <w:t xml:space="preserve"> serveur discord + création GitHub + </w:t>
            </w:r>
            <w:r w:rsidR="00960922" w:rsidRPr="008A566F">
              <w:rPr>
                <w:rFonts w:ascii="Arial" w:eastAsia="Times New Roman" w:hAnsi="Arial" w:cs="Arial"/>
                <w:color w:val="000000"/>
                <w:sz w:val="22"/>
                <w:lang w:eastAsia="fr-FR"/>
              </w:rPr>
              <w:t>branches)</w:t>
            </w:r>
            <w:r w:rsidRPr="008A566F">
              <w:rPr>
                <w:rFonts w:ascii="Arial" w:eastAsia="Times New Roman" w:hAnsi="Arial" w:cs="Arial"/>
                <w:color w:val="000000"/>
                <w:sz w:val="22"/>
                <w:lang w:eastAsia="fr-FR"/>
              </w:rPr>
              <w:t xml:space="preserve"> configuration d’une extension pour notifier tous les membres lors de changement sur le GitHub du projet</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29DA3"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2h</w:t>
            </w:r>
          </w:p>
        </w:tc>
      </w:tr>
      <w:tr w:rsidR="008A566F" w:rsidRPr="008A566F" w14:paraId="5A4393D6"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F39DF" w14:textId="4E3A0E34" w:rsidR="008A566F" w:rsidRPr="00797FFC" w:rsidRDefault="00797FFC" w:rsidP="008A566F">
            <w:pPr>
              <w:spacing w:after="0" w:line="240" w:lineRule="auto"/>
              <w:rPr>
                <w:rFonts w:ascii="Arial" w:eastAsia="Times New Roman" w:hAnsi="Arial" w:cs="Arial"/>
                <w:sz w:val="22"/>
                <w:lang w:eastAsia="fr-FR"/>
              </w:rPr>
            </w:pPr>
            <w:r w:rsidRPr="00797FFC">
              <w:rPr>
                <w:rFonts w:ascii="Arial" w:eastAsia="Times New Roman" w:hAnsi="Arial" w:cs="Arial"/>
                <w:sz w:val="22"/>
                <w:lang w:eastAsia="fr-FR"/>
              </w:rPr>
              <w:t>2</w:t>
            </w:r>
            <w:r>
              <w:rPr>
                <w:rFonts w:ascii="Arial" w:eastAsia="Times New Roman" w:hAnsi="Arial" w:cs="Arial"/>
                <w:sz w:val="22"/>
                <w:lang w:eastAsia="fr-FR"/>
              </w:rPr>
              <w:t>1</w:t>
            </w:r>
            <w:r w:rsidRPr="00797FFC">
              <w:rPr>
                <w:rFonts w:ascii="Arial" w:eastAsia="Times New Roman" w:hAnsi="Arial" w:cs="Arial"/>
                <w:sz w:val="22"/>
                <w:lang w:eastAsia="fr-FR"/>
              </w:rPr>
              <w:t xml:space="preserve"> avril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BE360"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Création des maquettes des premières pages en respectant les principes d’IHM</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E98AA"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1h30</w:t>
            </w:r>
          </w:p>
        </w:tc>
      </w:tr>
      <w:tr w:rsidR="008A566F" w:rsidRPr="008A566F" w14:paraId="6F634011"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7007"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23 avril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59CFA" w14:textId="70EDFB44"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 xml:space="preserve">Recherche des logiciels et </w:t>
            </w:r>
            <w:r w:rsidR="00960922" w:rsidRPr="008A566F">
              <w:rPr>
                <w:rFonts w:ascii="Arial" w:eastAsia="Times New Roman" w:hAnsi="Arial" w:cs="Arial"/>
                <w:color w:val="000000"/>
                <w:sz w:val="22"/>
                <w:lang w:eastAsia="fr-FR"/>
              </w:rPr>
              <w:t>des modules nécessaires</w:t>
            </w:r>
            <w:r w:rsidRPr="008A566F">
              <w:rPr>
                <w:rFonts w:ascii="Arial" w:eastAsia="Times New Roman" w:hAnsi="Arial" w:cs="Arial"/>
                <w:color w:val="000000"/>
                <w:sz w:val="22"/>
                <w:lang w:eastAsia="fr-FR"/>
              </w:rPr>
              <w:t xml:space="preserve"> pour </w:t>
            </w:r>
            <w:r w:rsidR="00960922" w:rsidRPr="008A566F">
              <w:rPr>
                <w:rFonts w:ascii="Arial" w:eastAsia="Times New Roman" w:hAnsi="Arial" w:cs="Arial"/>
                <w:color w:val="000000"/>
                <w:sz w:val="22"/>
                <w:lang w:eastAsia="fr-FR"/>
              </w:rPr>
              <w:t>Java</w:t>
            </w:r>
            <w:r w:rsidR="00960922">
              <w:rPr>
                <w:rFonts w:ascii="Arial" w:eastAsia="Times New Roman" w:hAnsi="Arial" w:cs="Arial"/>
                <w:color w:val="000000"/>
                <w:sz w:val="22"/>
                <w:lang w:eastAsia="fr-FR"/>
              </w:rPr>
              <w:t xml:space="preserve"> FX</w:t>
            </w:r>
            <w:r>
              <w:rPr>
                <w:rFonts w:ascii="Arial" w:eastAsia="Times New Roman" w:hAnsi="Arial" w:cs="Arial"/>
                <w:color w:val="000000"/>
                <w:sz w:val="22"/>
                <w:lang w:eastAsia="fr-FR"/>
              </w:rPr>
              <w:t xml:space="preserve"> + première configuration de E</w:t>
            </w:r>
            <w:r w:rsidRPr="008A566F">
              <w:rPr>
                <w:rFonts w:ascii="Arial" w:eastAsia="Times New Roman" w:hAnsi="Arial" w:cs="Arial"/>
                <w:color w:val="000000"/>
                <w:sz w:val="22"/>
                <w:lang w:eastAsia="fr-FR"/>
              </w:rPr>
              <w:t xml:space="preserve">clipse </w:t>
            </w:r>
            <w:proofErr w:type="spellStart"/>
            <w:r w:rsidR="00960922" w:rsidRPr="008A566F">
              <w:rPr>
                <w:rFonts w:ascii="Arial" w:eastAsia="Times New Roman" w:hAnsi="Arial" w:cs="Arial"/>
                <w:color w:val="000000"/>
                <w:sz w:val="22"/>
                <w:lang w:eastAsia="fr-FR"/>
              </w:rPr>
              <w:t>etc</w:t>
            </w:r>
            <w:proofErr w:type="spellEnd"/>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3F3F9"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5h</w:t>
            </w:r>
          </w:p>
        </w:tc>
      </w:tr>
      <w:tr w:rsidR="008A566F" w:rsidRPr="008A566F" w14:paraId="6E171234"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DB73F"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24 Avril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DB75"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Correction des dernières erreurs pour la configuration des logiciels + configuration du projet et début des premiers éléments de l’interface</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DCBD"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4h</w:t>
            </w:r>
          </w:p>
        </w:tc>
      </w:tr>
      <w:tr w:rsidR="008A566F" w:rsidRPr="008A566F" w14:paraId="4BD0F822"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2430A"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25 avril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8AB5" w14:textId="2BF42E64"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 xml:space="preserve">Création page + Possibilité de navigation / de quitter </w:t>
            </w:r>
            <w:r w:rsidR="00960922" w:rsidRPr="008A566F">
              <w:rPr>
                <w:rFonts w:ascii="Arial" w:eastAsia="Times New Roman" w:hAnsi="Arial" w:cs="Arial"/>
                <w:color w:val="000000"/>
                <w:sz w:val="22"/>
                <w:lang w:eastAsia="fr-FR"/>
              </w:rPr>
              <w:t>(problème</w:t>
            </w:r>
            <w:r w:rsidRPr="008A566F">
              <w:rPr>
                <w:rFonts w:ascii="Arial" w:eastAsia="Times New Roman" w:hAnsi="Arial" w:cs="Arial"/>
                <w:color w:val="000000"/>
                <w:sz w:val="22"/>
                <w:lang w:eastAsia="fr-FR"/>
              </w:rPr>
              <w:t xml:space="preserve"> durant la création des pages utilisant une librairie sur sceneBuilder qui n'existait plus)</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024D0"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3h</w:t>
            </w:r>
          </w:p>
        </w:tc>
      </w:tr>
      <w:tr w:rsidR="008A566F" w:rsidRPr="008A566F" w14:paraId="30ACF4F4"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C0F83"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26 avril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BE24A"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Première réflexion et tests pour l'interface interactive</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51896"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1h</w:t>
            </w:r>
          </w:p>
        </w:tc>
      </w:tr>
      <w:tr w:rsidR="008A566F" w:rsidRPr="008A566F" w14:paraId="16ADF7D7"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E12E6"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27 avril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EEBA"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Amélioration des pages et de l'interface</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E2213"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1h</w:t>
            </w:r>
          </w:p>
        </w:tc>
      </w:tr>
      <w:tr w:rsidR="008A566F" w:rsidRPr="008A566F" w14:paraId="39026FDE"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9AAC7"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30 avril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96C8F"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 xml:space="preserve">Préparation des fonctions / du code en prévision de la fusion </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682BE"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2h</w:t>
            </w:r>
          </w:p>
        </w:tc>
      </w:tr>
      <w:tr w:rsidR="008A566F" w:rsidRPr="008A566F" w14:paraId="6F10A652"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A5E02"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53BB5"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Création des pages pour le plateau de jeu + des fonctions de navigation et des fonctions d’automatisation de l’affichage</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06572"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3h</w:t>
            </w:r>
          </w:p>
        </w:tc>
      </w:tr>
      <w:tr w:rsidR="008A566F" w:rsidRPr="008A566F" w14:paraId="2C8BF2B2"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984CF" w14:textId="77777777" w:rsidR="008A566F" w:rsidRPr="008A566F" w:rsidRDefault="008A566F" w:rsidP="008A566F">
            <w:pPr>
              <w:spacing w:after="240" w:line="240" w:lineRule="auto"/>
              <w:rPr>
                <w:rFonts w:ascii="Times New Roman" w:eastAsia="Times New Roman" w:hAnsi="Times New Roman" w:cs="Times New Roman"/>
                <w:szCs w:val="24"/>
                <w:lang w:eastAsia="fr-FR"/>
              </w:rPr>
            </w:pPr>
          </w:p>
          <w:p w14:paraId="09F8DE22"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7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E653E" w14:textId="03D430D4"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Début de fusion. Correction des nombreux problèmes de fusion des différentes branches et des projets des différents participant sur la branche master</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EB96A"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5h</w:t>
            </w:r>
          </w:p>
        </w:tc>
      </w:tr>
      <w:tr w:rsidR="008A566F" w:rsidRPr="008A566F" w14:paraId="739E4BFF"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72AE"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8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E32C9" w14:textId="0B417421"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 xml:space="preserve">Installation des modules et des éléments nécessaires pour le fonctionnement sur </w:t>
            </w:r>
            <w:r w:rsidR="00960922" w:rsidRPr="008A566F">
              <w:rPr>
                <w:rFonts w:ascii="Arial" w:eastAsia="Times New Roman" w:hAnsi="Arial" w:cs="Arial"/>
                <w:color w:val="000000"/>
                <w:sz w:val="22"/>
                <w:lang w:eastAsia="fr-FR"/>
              </w:rPr>
              <w:t xml:space="preserve">tous les </w:t>
            </w:r>
            <w:r w:rsidR="00960922">
              <w:rPr>
                <w:rFonts w:ascii="Arial" w:eastAsia="Times New Roman" w:hAnsi="Arial" w:cs="Arial"/>
                <w:color w:val="000000"/>
                <w:sz w:val="22"/>
                <w:lang w:eastAsia="fr-FR"/>
              </w:rPr>
              <w:t xml:space="preserve">PC </w:t>
            </w:r>
            <w:r w:rsidRPr="008A566F">
              <w:rPr>
                <w:rFonts w:ascii="Arial" w:eastAsia="Times New Roman" w:hAnsi="Arial" w:cs="Arial"/>
                <w:color w:val="000000"/>
                <w:sz w:val="22"/>
                <w:lang w:eastAsia="fr-FR"/>
              </w:rPr>
              <w:t>des collaborateurs</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1DFD"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2h</w:t>
            </w:r>
          </w:p>
        </w:tc>
      </w:tr>
      <w:tr w:rsidR="008A566F" w:rsidRPr="008A566F" w14:paraId="25950574"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674B8"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9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86CB8" w14:textId="01406F72"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Premier lancement du jeu sur l’interface par utilisation d’un tableau par défaut pour tester les différentes fonctions. Détection des problèmes et réorganisation des fonctions</w:t>
            </w:r>
          </w:p>
          <w:p w14:paraId="657F9952" w14:textId="2E3752ED"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Modification des codes et adaptation des fonctions déjà écrite pour le fonctionnement de l'interface (répartition des tâches avec binôme)</w:t>
            </w:r>
          </w:p>
          <w:p w14:paraId="6B29CDC1" w14:textId="0CC4FF96"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 xml:space="preserve">Réorganisation de </w:t>
            </w:r>
            <w:r w:rsidR="00960922" w:rsidRPr="008A566F">
              <w:rPr>
                <w:rFonts w:ascii="Arial" w:eastAsia="Times New Roman" w:hAnsi="Arial" w:cs="Arial"/>
                <w:color w:val="000000"/>
                <w:sz w:val="22"/>
                <w:lang w:eastAsia="fr-FR"/>
              </w:rPr>
              <w:t>tout le fonctionnement</w:t>
            </w:r>
            <w:r w:rsidRPr="008A566F">
              <w:rPr>
                <w:rFonts w:ascii="Arial" w:eastAsia="Times New Roman" w:hAnsi="Arial" w:cs="Arial"/>
                <w:color w:val="000000"/>
                <w:sz w:val="22"/>
                <w:lang w:eastAsia="fr-FR"/>
              </w:rPr>
              <w:t xml:space="preserve"> de l’application pour cause de non compatibilité avec l’interface du a une mauvaise compréhension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65B1"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4h</w:t>
            </w:r>
          </w:p>
        </w:tc>
      </w:tr>
      <w:tr w:rsidR="008A566F" w:rsidRPr="008A566F" w14:paraId="55698B86"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EF7EC"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14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A0F33" w14:textId="22C6937F"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Création page configuration + fonctions, Tentative d’ajout de la musique dans l’application sans succès. Réorganisation des pages et des fonctions pour permettr</w:t>
            </w:r>
            <w:r w:rsidR="00960922">
              <w:rPr>
                <w:rFonts w:ascii="Arial" w:eastAsia="Times New Roman" w:hAnsi="Arial" w:cs="Arial"/>
                <w:color w:val="000000"/>
                <w:sz w:val="22"/>
                <w:lang w:eastAsia="fr-FR"/>
              </w:rPr>
              <w:t>e</w:t>
            </w:r>
            <w:r w:rsidRPr="008A566F">
              <w:rPr>
                <w:rFonts w:ascii="Arial" w:eastAsia="Times New Roman" w:hAnsi="Arial" w:cs="Arial"/>
                <w:color w:val="000000"/>
                <w:sz w:val="22"/>
                <w:lang w:eastAsia="fr-FR"/>
              </w:rPr>
              <w:t xml:space="preserve"> une meilleure optimisation du fonctionnement de l’interface</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5D1AC"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3h</w:t>
            </w:r>
          </w:p>
        </w:tc>
      </w:tr>
      <w:tr w:rsidR="008A566F" w:rsidRPr="008A566F" w14:paraId="4BB07917"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A7DED"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15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DDCAB"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Balisage ou création de tous les éléments / vérification / fonctions restantes à créer.</w:t>
            </w:r>
          </w:p>
          <w:p w14:paraId="07E7515C"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Création des premières vérifications</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E39A"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3h</w:t>
            </w:r>
          </w:p>
        </w:tc>
      </w:tr>
      <w:tr w:rsidR="008A566F" w:rsidRPr="008A566F" w14:paraId="278BB2BC"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241A5"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16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2C0F" w14:textId="45D159AD"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 xml:space="preserve">Création des fonctions pour récupérer correctement les données entrées par l'utilisateur et les transmettre </w:t>
            </w:r>
            <w:r w:rsidR="00960922" w:rsidRPr="008A566F">
              <w:rPr>
                <w:rFonts w:ascii="Arial" w:eastAsia="Times New Roman" w:hAnsi="Arial" w:cs="Arial"/>
                <w:color w:val="000000"/>
                <w:sz w:val="22"/>
                <w:lang w:eastAsia="fr-FR"/>
              </w:rPr>
              <w:t>au programme principal</w:t>
            </w:r>
          </w:p>
          <w:p w14:paraId="1AD0227A" w14:textId="77777777" w:rsidR="008A566F" w:rsidRPr="008A566F" w:rsidRDefault="008A566F" w:rsidP="008A566F">
            <w:pPr>
              <w:spacing w:after="0" w:line="240" w:lineRule="auto"/>
              <w:rPr>
                <w:rFonts w:ascii="Times New Roman" w:eastAsia="Times New Roman" w:hAnsi="Times New Roman" w:cs="Times New Roman"/>
                <w:szCs w:val="24"/>
                <w:lang w:eastAsia="fr-FR"/>
              </w:rPr>
            </w:pP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72CB"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4h</w:t>
            </w:r>
          </w:p>
        </w:tc>
      </w:tr>
      <w:tr w:rsidR="008A566F" w:rsidRPr="008A566F" w14:paraId="012757A9"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499BC"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17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A870F"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Commentaire plus détaillée pour permettre une meilleure compréhension des autres participants découvrant le FXML</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020D"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2h</w:t>
            </w:r>
          </w:p>
        </w:tc>
      </w:tr>
      <w:tr w:rsidR="008A566F" w:rsidRPr="008A566F" w14:paraId="5F26418E"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A4F1"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19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69461"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Réorganisation des panneaux d’affichage pour simplifier l’utilisation des pages et pour optimiser le code</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748F2"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2h</w:t>
            </w:r>
          </w:p>
        </w:tc>
      </w:tr>
      <w:tr w:rsidR="008A566F" w:rsidRPr="008A566F" w14:paraId="2BF79F98"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D607"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20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8A487" w14:textId="14395B6D"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Création fonction pour afficher toutes les configurations disponibles.</w:t>
            </w:r>
          </w:p>
          <w:p w14:paraId="69CCD503" w14:textId="56A0D2C1"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Ajout de la page de suppression de config suite à la réunion</w:t>
            </w:r>
          </w:p>
          <w:p w14:paraId="7214CB99" w14:textId="5EB5BD99"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 xml:space="preserve">Plus correction de </w:t>
            </w:r>
            <w:r w:rsidR="00960922" w:rsidRPr="008A566F">
              <w:rPr>
                <w:rFonts w:ascii="Arial" w:eastAsia="Times New Roman" w:hAnsi="Arial" w:cs="Arial"/>
                <w:color w:val="000000"/>
                <w:sz w:val="22"/>
                <w:lang w:eastAsia="fr-FR"/>
              </w:rPr>
              <w:t>différents problèmes</w:t>
            </w:r>
            <w:r w:rsidRPr="008A566F">
              <w:rPr>
                <w:rFonts w:ascii="Arial" w:eastAsia="Times New Roman" w:hAnsi="Arial" w:cs="Arial"/>
                <w:color w:val="000000"/>
                <w:sz w:val="22"/>
                <w:lang w:eastAsia="fr-FR"/>
              </w:rPr>
              <w:t xml:space="preserve"> lors de l’ajout de configuration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3A1EC"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2h</w:t>
            </w:r>
          </w:p>
        </w:tc>
      </w:tr>
      <w:tr w:rsidR="008A566F" w:rsidRPr="008A566F" w14:paraId="0F67EF5B"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26149"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21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B09E8"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 xml:space="preserve">Ajout récupération des éléments suppression / ajout config, </w:t>
            </w:r>
          </w:p>
          <w:p w14:paraId="54C7E1B2"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Ajout des différents tests pour éviter tous les cas d’erreurs</w:t>
            </w:r>
          </w:p>
          <w:p w14:paraId="132A5065"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Ajout des fonctions pour supprimer une configuration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E74A"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3h</w:t>
            </w:r>
          </w:p>
        </w:tc>
      </w:tr>
      <w:tr w:rsidR="008A566F" w:rsidRPr="008A566F" w14:paraId="68178E32"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637FF"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25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F057C"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Commentaire des nouvelles fonctions</w:t>
            </w:r>
          </w:p>
          <w:p w14:paraId="6C722356" w14:textId="729C6008"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Modification de l’interface selon les éléments soulevés durant la réunion</w:t>
            </w:r>
          </w:p>
          <w:p w14:paraId="71C28A68"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Modification des éléments pour correspondre au nouveau fonctionnement de l’interface création de nouvelles fonctions de vérifications</w:t>
            </w:r>
          </w:p>
          <w:p w14:paraId="4F44B4D6"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Test de l’application + création de message d’erreur / feedback pour l’utilisateur après chaque erreur qu’il effectue</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A55BA"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6h</w:t>
            </w:r>
          </w:p>
        </w:tc>
      </w:tr>
      <w:tr w:rsidR="008A566F" w:rsidRPr="008A566F" w14:paraId="09ED1354"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6F4E5"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27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E224" w14:textId="7AB8BF06"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Modifica</w:t>
            </w:r>
            <w:r>
              <w:rPr>
                <w:rFonts w:ascii="Arial" w:eastAsia="Times New Roman" w:hAnsi="Arial" w:cs="Arial"/>
                <w:color w:val="000000"/>
                <w:sz w:val="22"/>
                <w:lang w:eastAsia="fr-FR"/>
              </w:rPr>
              <w:t>tion du code pour correspondre a</w:t>
            </w:r>
            <w:r w:rsidRPr="008A566F">
              <w:rPr>
                <w:rFonts w:ascii="Arial" w:eastAsia="Times New Roman" w:hAnsi="Arial" w:cs="Arial"/>
                <w:color w:val="000000"/>
                <w:sz w:val="22"/>
                <w:lang w:eastAsia="fr-FR"/>
              </w:rPr>
              <w:t>u MVC</w:t>
            </w:r>
          </w:p>
          <w:p w14:paraId="66393699"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Création fichier outils séparation des fonctions</w:t>
            </w:r>
          </w:p>
          <w:p w14:paraId="3BF07C46"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Amélioration des tests</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C6A77"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4h</w:t>
            </w:r>
          </w:p>
        </w:tc>
      </w:tr>
      <w:tr w:rsidR="008A566F" w:rsidRPr="008A566F" w14:paraId="63A1D8D0" w14:textId="77777777" w:rsidTr="00960922">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248D"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28 mai 2019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276A"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Continuation modification MVC, création suppression pion, modification commentaire,</w:t>
            </w:r>
          </w:p>
          <w:p w14:paraId="02A2E075" w14:textId="547F46FF"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Ajout des éléments</w:t>
            </w:r>
            <w:r>
              <w:rPr>
                <w:rFonts w:ascii="Arial" w:eastAsia="Times New Roman" w:hAnsi="Arial" w:cs="Arial"/>
                <w:color w:val="000000"/>
                <w:sz w:val="22"/>
                <w:lang w:eastAsia="fr-FR"/>
              </w:rPr>
              <w:t xml:space="preserve"> vu en réunion.</w:t>
            </w:r>
          </w:p>
        </w:tc>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99EE7" w14:textId="77777777" w:rsidR="008A566F" w:rsidRPr="008A566F" w:rsidRDefault="008A566F" w:rsidP="008A566F">
            <w:pPr>
              <w:spacing w:after="0" w:line="240" w:lineRule="auto"/>
              <w:rPr>
                <w:rFonts w:ascii="Times New Roman" w:eastAsia="Times New Roman" w:hAnsi="Times New Roman" w:cs="Times New Roman"/>
                <w:szCs w:val="24"/>
                <w:lang w:eastAsia="fr-FR"/>
              </w:rPr>
            </w:pPr>
            <w:r w:rsidRPr="008A566F">
              <w:rPr>
                <w:rFonts w:ascii="Arial" w:eastAsia="Times New Roman" w:hAnsi="Arial" w:cs="Arial"/>
                <w:color w:val="000000"/>
                <w:sz w:val="22"/>
                <w:lang w:eastAsia="fr-FR"/>
              </w:rPr>
              <w:t>6h</w:t>
            </w:r>
          </w:p>
        </w:tc>
      </w:tr>
    </w:tbl>
    <w:p w14:paraId="45129D34" w14:textId="6CB4ABD6" w:rsidR="00594C61" w:rsidRDefault="00594C61" w:rsidP="00594C61">
      <w:r>
        <w:t>J’ai compté que dans ce projet, j’ai fait 70 heures dessus.</w:t>
      </w:r>
    </w:p>
    <w:p w14:paraId="64F87FDA" w14:textId="74742AB3" w:rsidR="00AE0D93" w:rsidRDefault="00AE0D93" w:rsidP="00CB6DB5"/>
    <w:p w14:paraId="27971335" w14:textId="69C8AD98" w:rsidR="00797FFC" w:rsidRDefault="00797FFC" w:rsidP="00CB6DB5"/>
    <w:p w14:paraId="52B89C26" w14:textId="0F4B4848" w:rsidR="00797FFC" w:rsidRDefault="00797FFC" w:rsidP="00CB6DB5"/>
    <w:p w14:paraId="5620A9E7" w14:textId="77777777" w:rsidR="00797FFC" w:rsidRDefault="00797FFC" w:rsidP="00CB6DB5"/>
    <w:p w14:paraId="29F159C9" w14:textId="078FADCA" w:rsidR="008672CB" w:rsidRDefault="008672CB" w:rsidP="008672CB">
      <w:r>
        <w:t>Tableaux de bord de Yoan Guiraud :</w:t>
      </w:r>
    </w:p>
    <w:tbl>
      <w:tblPr>
        <w:tblStyle w:val="Grilledutableau"/>
        <w:tblW w:w="0" w:type="auto"/>
        <w:tblInd w:w="0" w:type="dxa"/>
        <w:tblLook w:val="04A0" w:firstRow="1" w:lastRow="0" w:firstColumn="1" w:lastColumn="0" w:noHBand="0" w:noVBand="1"/>
      </w:tblPr>
      <w:tblGrid>
        <w:gridCol w:w="1696"/>
        <w:gridCol w:w="2977"/>
        <w:gridCol w:w="4389"/>
      </w:tblGrid>
      <w:tr w:rsidR="008672CB" w14:paraId="1892E4F4" w14:textId="77777777" w:rsidTr="001203E7">
        <w:tc>
          <w:tcPr>
            <w:tcW w:w="1696" w:type="dxa"/>
          </w:tcPr>
          <w:p w14:paraId="2B0E4F5C" w14:textId="77777777" w:rsidR="008672CB" w:rsidRDefault="008672CB" w:rsidP="00147811">
            <w:r>
              <w:t>Période</w:t>
            </w:r>
          </w:p>
        </w:tc>
        <w:tc>
          <w:tcPr>
            <w:tcW w:w="2977" w:type="dxa"/>
          </w:tcPr>
          <w:p w14:paraId="5F074001" w14:textId="77777777" w:rsidR="008672CB" w:rsidRDefault="008672CB" w:rsidP="00147811">
            <w:r>
              <w:t>Intitulé</w:t>
            </w:r>
          </w:p>
        </w:tc>
        <w:tc>
          <w:tcPr>
            <w:tcW w:w="4389" w:type="dxa"/>
          </w:tcPr>
          <w:p w14:paraId="342F606C" w14:textId="77777777" w:rsidR="008672CB" w:rsidRDefault="008672CB" w:rsidP="00147811">
            <w:r>
              <w:t>Description</w:t>
            </w:r>
          </w:p>
        </w:tc>
      </w:tr>
      <w:tr w:rsidR="008672CB" w14:paraId="535CF6EA" w14:textId="77777777" w:rsidTr="001203E7">
        <w:trPr>
          <w:trHeight w:val="634"/>
        </w:trPr>
        <w:tc>
          <w:tcPr>
            <w:tcW w:w="1696" w:type="dxa"/>
          </w:tcPr>
          <w:p w14:paraId="566636B0" w14:textId="58BDBB0F" w:rsidR="008672CB" w:rsidRDefault="008672CB" w:rsidP="00147811">
            <w:r>
              <w:t>12/4 au 17/4</w:t>
            </w:r>
          </w:p>
        </w:tc>
        <w:tc>
          <w:tcPr>
            <w:tcW w:w="2977" w:type="dxa"/>
          </w:tcPr>
          <w:p w14:paraId="2A4CD3CF" w14:textId="5D18D30D" w:rsidR="008672CB" w:rsidRDefault="008672CB" w:rsidP="00147811">
            <w:r>
              <w:t xml:space="preserve">Avancement du rôle de secrétaire et avancement </w:t>
            </w:r>
            <w:r w:rsidR="00D8642F">
              <w:t>des spécifications</w:t>
            </w:r>
            <w:r w:rsidR="001203E7">
              <w:t xml:space="preserve"> </w:t>
            </w:r>
            <w:r>
              <w:t>détaillées du projet</w:t>
            </w:r>
          </w:p>
        </w:tc>
        <w:tc>
          <w:tcPr>
            <w:tcW w:w="4389" w:type="dxa"/>
          </w:tcPr>
          <w:p w14:paraId="606665D1" w14:textId="07F7E97D" w:rsidR="008672CB" w:rsidRDefault="008672CB" w:rsidP="00147811">
            <w:r>
              <w:t xml:space="preserve">Rédaction du premier compte rendu et réalisation </w:t>
            </w:r>
            <w:r w:rsidR="001F51A4">
              <w:t xml:space="preserve">du diagramme et de la description </w:t>
            </w:r>
            <w:r>
              <w:t>des cas d’utilisation</w:t>
            </w:r>
            <w:r w:rsidR="001F51A4">
              <w:t xml:space="preserve">, ainsi </w:t>
            </w:r>
            <w:r w:rsidR="001F51A4" w:rsidRPr="001F51A4">
              <w:t xml:space="preserve">que le diagramme de classe. </w:t>
            </w:r>
          </w:p>
        </w:tc>
      </w:tr>
      <w:tr w:rsidR="008672CB" w14:paraId="6FBD027E" w14:textId="77777777" w:rsidTr="001203E7">
        <w:tc>
          <w:tcPr>
            <w:tcW w:w="1696" w:type="dxa"/>
          </w:tcPr>
          <w:p w14:paraId="30794FBE" w14:textId="450A11E0" w:rsidR="008672CB" w:rsidRDefault="001203E7" w:rsidP="00147811">
            <w:r>
              <w:t>22</w:t>
            </w:r>
            <w:r w:rsidR="008672CB">
              <w:t xml:space="preserve">/4 au </w:t>
            </w:r>
            <w:r>
              <w:t>29</w:t>
            </w:r>
            <w:r w:rsidR="008672CB">
              <w:t>/</w:t>
            </w:r>
            <w:r w:rsidR="00AC1F54">
              <w:t>4</w:t>
            </w:r>
          </w:p>
        </w:tc>
        <w:tc>
          <w:tcPr>
            <w:tcW w:w="2977" w:type="dxa"/>
          </w:tcPr>
          <w:p w14:paraId="38F4F29B" w14:textId="7CD55EF8" w:rsidR="008672CB" w:rsidRDefault="001203E7" w:rsidP="00147811">
            <w:r>
              <w:t>Continuation du rôle de secrétaire et avancement des spécifications détaillées du projet</w:t>
            </w:r>
          </w:p>
        </w:tc>
        <w:tc>
          <w:tcPr>
            <w:tcW w:w="4389" w:type="dxa"/>
          </w:tcPr>
          <w:p w14:paraId="280C0232" w14:textId="37765748" w:rsidR="001F51A4" w:rsidRDefault="001F51A4" w:rsidP="00147811">
            <w:r>
              <w:t>C</w:t>
            </w:r>
            <w:r w:rsidRPr="001F51A4">
              <w:t xml:space="preserve">ontinuation des comptes-rendus et modification de la description des cas d'utilisation </w:t>
            </w:r>
            <w:r w:rsidR="00AC1F54" w:rsidRPr="001F51A4">
              <w:t>ainsi qu’aide</w:t>
            </w:r>
            <w:r w:rsidR="00AC1F54">
              <w:t xml:space="preserve"> à </w:t>
            </w:r>
            <w:r w:rsidRPr="001F51A4">
              <w:t>la liaison entre interfaces graphiques et code.</w:t>
            </w:r>
          </w:p>
        </w:tc>
      </w:tr>
      <w:tr w:rsidR="008672CB" w14:paraId="56C6AD2C" w14:textId="77777777" w:rsidTr="001203E7">
        <w:tc>
          <w:tcPr>
            <w:tcW w:w="1696" w:type="dxa"/>
          </w:tcPr>
          <w:p w14:paraId="57E42ACD" w14:textId="77777777" w:rsidR="001F51A4" w:rsidRDefault="001F51A4" w:rsidP="00147811"/>
          <w:p w14:paraId="41157CCE" w14:textId="55A3C1A7" w:rsidR="008672CB" w:rsidRDefault="00AC1F54" w:rsidP="00147811">
            <w:r>
              <w:t>30</w:t>
            </w:r>
            <w:r w:rsidR="008672CB">
              <w:t>/</w:t>
            </w:r>
            <w:r>
              <w:t>4</w:t>
            </w:r>
            <w:r w:rsidR="008672CB">
              <w:t xml:space="preserve"> au </w:t>
            </w:r>
            <w:r>
              <w:t>05</w:t>
            </w:r>
            <w:r w:rsidR="008672CB">
              <w:t>/</w:t>
            </w:r>
            <w:r>
              <w:t>5</w:t>
            </w:r>
          </w:p>
        </w:tc>
        <w:tc>
          <w:tcPr>
            <w:tcW w:w="2977" w:type="dxa"/>
          </w:tcPr>
          <w:p w14:paraId="7061CD5D" w14:textId="4C83F185" w:rsidR="008672CB" w:rsidRDefault="001203E7" w:rsidP="00147811">
            <w:r>
              <w:t>Continuation du rôle de secrétaire</w:t>
            </w:r>
            <w:r w:rsidR="00805B79">
              <w:t>,</w:t>
            </w:r>
            <w:r w:rsidR="00AC1F54">
              <w:t xml:space="preserve"> fini</w:t>
            </w:r>
            <w:r w:rsidR="00805B79">
              <w:t xml:space="preserve">tion des spécifications détaillées du projet et </w:t>
            </w:r>
            <w:r w:rsidR="00ED45AF">
              <w:t>programmation</w:t>
            </w:r>
          </w:p>
        </w:tc>
        <w:tc>
          <w:tcPr>
            <w:tcW w:w="4389" w:type="dxa"/>
          </w:tcPr>
          <w:p w14:paraId="73106384" w14:textId="78F55AC3" w:rsidR="008672CB" w:rsidRDefault="00ED45AF" w:rsidP="00147811">
            <w:r>
              <w:t>C</w:t>
            </w:r>
            <w:r w:rsidRPr="001F51A4">
              <w:t>ontinuation des comptes-rendus</w:t>
            </w:r>
            <w:r>
              <w:t xml:space="preserve"> et finition des différents documents pour la prochaine itération, ainsi que programmation sur les configurations.</w:t>
            </w:r>
          </w:p>
        </w:tc>
      </w:tr>
      <w:tr w:rsidR="008672CB" w14:paraId="7501DDFF" w14:textId="77777777" w:rsidTr="001203E7">
        <w:tc>
          <w:tcPr>
            <w:tcW w:w="1696" w:type="dxa"/>
          </w:tcPr>
          <w:p w14:paraId="1EEE5252" w14:textId="4CA5CC1D" w:rsidR="008672CB" w:rsidRDefault="00ED45AF" w:rsidP="00147811">
            <w:r>
              <w:t>06</w:t>
            </w:r>
            <w:r w:rsidR="008672CB">
              <w:t>/5 au 1</w:t>
            </w:r>
            <w:r>
              <w:t>4</w:t>
            </w:r>
            <w:r w:rsidR="008672CB">
              <w:t>/5</w:t>
            </w:r>
          </w:p>
        </w:tc>
        <w:tc>
          <w:tcPr>
            <w:tcW w:w="2977" w:type="dxa"/>
          </w:tcPr>
          <w:p w14:paraId="37D8C564" w14:textId="25D24146" w:rsidR="008672CB" w:rsidRDefault="001203E7" w:rsidP="00147811">
            <w:r>
              <w:t>Continuation du rôle de secrétaire</w:t>
            </w:r>
            <w:r w:rsidR="00004AA6">
              <w:t xml:space="preserve"> et gestion projet</w:t>
            </w:r>
            <w:r w:rsidR="00B34C47">
              <w:t xml:space="preserve"> et réalisation du plan projet</w:t>
            </w:r>
            <w:r w:rsidR="00004AA6">
              <w:t xml:space="preserve"> </w:t>
            </w:r>
          </w:p>
        </w:tc>
        <w:tc>
          <w:tcPr>
            <w:tcW w:w="4389" w:type="dxa"/>
          </w:tcPr>
          <w:p w14:paraId="1219709C" w14:textId="2204C69F" w:rsidR="008672CB" w:rsidRDefault="00004AA6" w:rsidP="00147811">
            <w:r>
              <w:t>C</w:t>
            </w:r>
            <w:r w:rsidRPr="001F51A4">
              <w:t>ontinuation</w:t>
            </w:r>
            <w:r>
              <w:t xml:space="preserve">, présentation et impression </w:t>
            </w:r>
            <w:r w:rsidRPr="001F51A4">
              <w:t>des comptes-rendus</w:t>
            </w:r>
            <w:r>
              <w:t xml:space="preserve"> et des documents nécessaires pour la réunion de gestion projet.</w:t>
            </w:r>
          </w:p>
        </w:tc>
      </w:tr>
      <w:tr w:rsidR="008672CB" w14:paraId="617963EA" w14:textId="77777777" w:rsidTr="001203E7">
        <w:tc>
          <w:tcPr>
            <w:tcW w:w="1696" w:type="dxa"/>
          </w:tcPr>
          <w:p w14:paraId="63AE6ADB" w14:textId="0404468F" w:rsidR="008672CB" w:rsidRDefault="008672CB" w:rsidP="00147811">
            <w:r>
              <w:t>1</w:t>
            </w:r>
            <w:r w:rsidR="00ED45AF">
              <w:t>4</w:t>
            </w:r>
            <w:r>
              <w:t xml:space="preserve">/5 au </w:t>
            </w:r>
            <w:r w:rsidR="00ED45AF">
              <w:t>17</w:t>
            </w:r>
            <w:r>
              <w:t>/5</w:t>
            </w:r>
          </w:p>
        </w:tc>
        <w:tc>
          <w:tcPr>
            <w:tcW w:w="2977" w:type="dxa"/>
          </w:tcPr>
          <w:p w14:paraId="35465111" w14:textId="64045D77" w:rsidR="008672CB" w:rsidRDefault="00B34C47" w:rsidP="00B34C47">
            <w:r>
              <w:t>Continuation du plan projet</w:t>
            </w:r>
            <w:r w:rsidR="00ED45AF">
              <w:t xml:space="preserve"> avec le chef de projet </w:t>
            </w:r>
          </w:p>
        </w:tc>
        <w:tc>
          <w:tcPr>
            <w:tcW w:w="4389" w:type="dxa"/>
          </w:tcPr>
          <w:p w14:paraId="65A0B62A" w14:textId="3A03625D" w:rsidR="008672CB" w:rsidRDefault="003A0703" w:rsidP="00147811">
            <w:r>
              <w:t>Réalisation</w:t>
            </w:r>
            <w:r w:rsidR="00004AA6">
              <w:t xml:space="preserve"> en détail</w:t>
            </w:r>
            <w:r w:rsidR="00B34C47">
              <w:t xml:space="preserve"> et complet</w:t>
            </w:r>
            <w:r w:rsidR="00004AA6">
              <w:t xml:space="preserve"> du</w:t>
            </w:r>
            <w:r>
              <w:t xml:space="preserve"> plan projet</w:t>
            </w:r>
            <w:r w:rsidR="008672CB">
              <w:t>.</w:t>
            </w:r>
          </w:p>
        </w:tc>
      </w:tr>
      <w:tr w:rsidR="00ED45AF" w14:paraId="71FDF18C" w14:textId="77777777" w:rsidTr="001203E7">
        <w:tc>
          <w:tcPr>
            <w:tcW w:w="1696" w:type="dxa"/>
          </w:tcPr>
          <w:p w14:paraId="2FFD1979" w14:textId="27269A8B" w:rsidR="00ED45AF" w:rsidRDefault="00ED45AF" w:rsidP="00147811">
            <w:r>
              <w:t>17/5 au 26</w:t>
            </w:r>
            <w:r w:rsidR="003A0703">
              <w:t>/5</w:t>
            </w:r>
          </w:p>
        </w:tc>
        <w:tc>
          <w:tcPr>
            <w:tcW w:w="2977" w:type="dxa"/>
          </w:tcPr>
          <w:p w14:paraId="1BC6FBE5" w14:textId="44EF2B2B" w:rsidR="00ED45AF" w:rsidRDefault="00147811" w:rsidP="00147811">
            <w:r>
              <w:t>Programmation et finalisation de la classe configuration.</w:t>
            </w:r>
          </w:p>
        </w:tc>
        <w:tc>
          <w:tcPr>
            <w:tcW w:w="4389" w:type="dxa"/>
          </w:tcPr>
          <w:p w14:paraId="0CC06A34" w14:textId="43CD52F0" w:rsidR="00147811" w:rsidRPr="00B34C47" w:rsidRDefault="00147811" w:rsidP="00B34C47">
            <w:r w:rsidRPr="00B34C47">
              <w:t>Présentation des différentes classes pour gérer les différents cas d'erreurs au sein de l’application surtout dans le choix de la coordonnée du Pion dans la configuration ou pendant le jeu.</w:t>
            </w:r>
          </w:p>
          <w:p w14:paraId="4CB71306" w14:textId="4A7AD333" w:rsidR="00147811" w:rsidRDefault="00147811" w:rsidP="00B34C47">
            <w:r>
              <w:t>Généraliser ces méthodes en appliquant aussi les méthodes de tests.</w:t>
            </w:r>
          </w:p>
          <w:p w14:paraId="3BBA37DD" w14:textId="77777777" w:rsidR="00ED45AF" w:rsidRDefault="00ED45AF" w:rsidP="00147811"/>
        </w:tc>
      </w:tr>
      <w:tr w:rsidR="00004AA6" w14:paraId="55956A40" w14:textId="77777777" w:rsidTr="001203E7">
        <w:tc>
          <w:tcPr>
            <w:tcW w:w="1696" w:type="dxa"/>
          </w:tcPr>
          <w:p w14:paraId="3235B7FC" w14:textId="6AEBCB1B" w:rsidR="00004AA6" w:rsidRDefault="00004AA6" w:rsidP="00147811">
            <w:r>
              <w:t>26/5 au 29/5</w:t>
            </w:r>
          </w:p>
        </w:tc>
        <w:tc>
          <w:tcPr>
            <w:tcW w:w="2977" w:type="dxa"/>
          </w:tcPr>
          <w:p w14:paraId="51E004C1" w14:textId="1332D0D7" w:rsidR="00004AA6" w:rsidRDefault="00147811" w:rsidP="00147811">
            <w:r>
              <w:t>Modification et amélioration de l’application.</w:t>
            </w:r>
          </w:p>
        </w:tc>
        <w:tc>
          <w:tcPr>
            <w:tcW w:w="4389" w:type="dxa"/>
          </w:tcPr>
          <w:p w14:paraId="1A234186" w14:textId="65582459" w:rsidR="00004AA6" w:rsidRDefault="00147811" w:rsidP="00147811">
            <w:r>
              <w:t>Optimisation, ajout de certaines fonctionnalités oubliés dans l’application et amélioration de l’IHM.</w:t>
            </w:r>
          </w:p>
        </w:tc>
      </w:tr>
    </w:tbl>
    <w:p w14:paraId="7625BE23" w14:textId="26FC951D" w:rsidR="00594C61" w:rsidRDefault="00594C61" w:rsidP="00594C61">
      <w:r>
        <w:t>J’ai compté que dans ce projet, j’ai fait 57 heures dessus.</w:t>
      </w:r>
    </w:p>
    <w:p w14:paraId="3BB26A4A" w14:textId="77777777" w:rsidR="00CB6DB5" w:rsidRPr="00A85B8A" w:rsidRDefault="00CB6DB5" w:rsidP="00A85B8A"/>
    <w:p w14:paraId="5F181388" w14:textId="285F9DDF" w:rsidR="00D8642F" w:rsidRPr="00D8642F" w:rsidRDefault="00064D65" w:rsidP="00D8642F">
      <w:pPr>
        <w:pStyle w:val="Titre3"/>
      </w:pPr>
      <w:bookmarkStart w:id="54" w:name="_Toc10028229"/>
      <w:r>
        <w:t>Résultat des tests et recette de prototype de la période</w:t>
      </w:r>
      <w:bookmarkEnd w:id="54"/>
    </w:p>
    <w:p w14:paraId="2BDD9146" w14:textId="77777777" w:rsidR="009F28A8" w:rsidRDefault="009C0DBD" w:rsidP="009C0DBD">
      <w:r>
        <w:t>Itération 1 :</w:t>
      </w:r>
    </w:p>
    <w:p w14:paraId="005B002C" w14:textId="1E109F66" w:rsidR="009C0DBD" w:rsidRDefault="009C0DBD" w:rsidP="009C0DBD">
      <w:r>
        <w:t xml:space="preserve"> </w:t>
      </w:r>
      <w:r w:rsidR="009F28A8">
        <w:t>Tous les tests</w:t>
      </w:r>
      <w:r>
        <w:t xml:space="preserve"> ont </w:t>
      </w:r>
      <w:r w:rsidR="00FB35CB">
        <w:t>été</w:t>
      </w:r>
      <w:r>
        <w:t xml:space="preserve"> bien </w:t>
      </w:r>
      <w:r w:rsidR="009F28A8">
        <w:t>réalisé</w:t>
      </w:r>
      <w:r w:rsidR="007B7007">
        <w:t>s</w:t>
      </w:r>
      <w:r w:rsidR="009F28A8">
        <w:t xml:space="preserve"> </w:t>
      </w:r>
      <w:r w:rsidR="00D8642F">
        <w:t>mais</w:t>
      </w:r>
      <w:r w:rsidR="009F28A8">
        <w:t xml:space="preserve"> suite à </w:t>
      </w:r>
      <w:r w:rsidR="00FB35CB">
        <w:t>des modifications</w:t>
      </w:r>
      <w:r w:rsidR="009F28A8">
        <w:t xml:space="preserve"> dans des codes certaines fonctions test ont dû être amélioré</w:t>
      </w:r>
      <w:r w:rsidR="007B7007">
        <w:t>,</w:t>
      </w:r>
      <w:r w:rsidR="009F28A8">
        <w:t xml:space="preserve"> car </w:t>
      </w:r>
      <w:r w:rsidR="00FB35CB">
        <w:t>il</w:t>
      </w:r>
      <w:r w:rsidR="00C10558">
        <w:t xml:space="preserve"> </w:t>
      </w:r>
      <w:r w:rsidR="00FB35CB">
        <w:t>y</w:t>
      </w:r>
      <w:r w:rsidR="00C10558">
        <w:t xml:space="preserve"> </w:t>
      </w:r>
      <w:r w:rsidR="007B7007">
        <w:t>a</w:t>
      </w:r>
      <w:r w:rsidR="00FB35CB">
        <w:t xml:space="preserve"> </w:t>
      </w:r>
      <w:r w:rsidR="00077872">
        <w:t>eu de nouvelles erreurs à devoir être géré</w:t>
      </w:r>
      <w:r w:rsidR="00FB35CB">
        <w:t xml:space="preserve"> par notre application.</w:t>
      </w:r>
    </w:p>
    <w:p w14:paraId="16A37C1A" w14:textId="1E5A081D" w:rsidR="00FB35CB" w:rsidRDefault="00D8642F" w:rsidP="009C0DBD">
      <w:r>
        <w:t>Quant</w:t>
      </w:r>
      <w:r w:rsidR="00FB35CB">
        <w:t xml:space="preserve"> au prototype, nous avons eu quelque petit bug mineur qui ont ét</w:t>
      </w:r>
      <w:r w:rsidR="00C10558">
        <w:t>é</w:t>
      </w:r>
      <w:r w:rsidR="00FB35CB">
        <w:t xml:space="preserve"> vite réglé.</w:t>
      </w:r>
    </w:p>
    <w:p w14:paraId="6F61C954" w14:textId="7738424F" w:rsidR="00FB35CB" w:rsidRDefault="00FB35CB" w:rsidP="009C0DBD"/>
    <w:p w14:paraId="4454C9C9" w14:textId="77777777" w:rsidR="00797FFC" w:rsidRDefault="00797FFC" w:rsidP="009C0DBD"/>
    <w:p w14:paraId="6C0634DE" w14:textId="77777777" w:rsidR="00867A13" w:rsidRDefault="00FB35CB" w:rsidP="009C0DBD">
      <w:r>
        <w:t>Itération 2</w:t>
      </w:r>
      <w:r w:rsidR="001A6B30">
        <w:t> :</w:t>
      </w:r>
    </w:p>
    <w:p w14:paraId="08954413" w14:textId="1E844691" w:rsidR="00FB35CB" w:rsidRDefault="001A6B30" w:rsidP="009C0DBD">
      <w:r>
        <w:t xml:space="preserve"> </w:t>
      </w:r>
      <w:r w:rsidR="00867A13">
        <w:t>Certaines difficultés</w:t>
      </w:r>
      <w:r>
        <w:t xml:space="preserve"> pour les tests avec l’interface</w:t>
      </w:r>
      <w:r w:rsidR="00C10558">
        <w:t>,</w:t>
      </w:r>
      <w:r>
        <w:t xml:space="preserve"> mais ce fut réglé </w:t>
      </w:r>
      <w:r w:rsidR="00867A13">
        <w:t>rapidement</w:t>
      </w:r>
      <w:r w:rsidR="007B67D0">
        <w:t>.</w:t>
      </w:r>
    </w:p>
    <w:p w14:paraId="58F29579" w14:textId="03CDEBE1" w:rsidR="00FB35CB" w:rsidRDefault="007B67D0" w:rsidP="009C0DBD">
      <w:r>
        <w:t xml:space="preserve">Ayant eu certains problèmes nous avons </w:t>
      </w:r>
      <w:r w:rsidR="00D8642F">
        <w:t>dû</w:t>
      </w:r>
      <w:r>
        <w:t xml:space="preserve"> report</w:t>
      </w:r>
      <w:r w:rsidR="00C10558">
        <w:t>er</w:t>
      </w:r>
      <w:r>
        <w:t xml:space="preserve"> la démonstration du prototype d</w:t>
      </w:r>
      <w:r w:rsidR="00C10558">
        <w:t>’</w:t>
      </w:r>
      <w:r>
        <w:t>une semaines pour pouvoir proposer un</w:t>
      </w:r>
      <w:r w:rsidR="00820DEC">
        <w:t xml:space="preserve"> prototype.</w:t>
      </w:r>
    </w:p>
    <w:p w14:paraId="0DDED1A3" w14:textId="77777777" w:rsidR="00797FFC" w:rsidRPr="009C0DBD" w:rsidRDefault="00797FFC" w:rsidP="009C0DBD"/>
    <w:p w14:paraId="1062CFBB" w14:textId="067AC6E9" w:rsidR="00D8642F" w:rsidRPr="00D8642F" w:rsidRDefault="007B64C0" w:rsidP="00D8642F">
      <w:pPr>
        <w:pStyle w:val="Titre3"/>
      </w:pPr>
      <w:bookmarkStart w:id="55" w:name="_Toc10028230"/>
      <w:r>
        <w:t>Identification des principaux écarts et problèmes constaté, solutions possibles</w:t>
      </w:r>
      <w:bookmarkEnd w:id="55"/>
    </w:p>
    <w:p w14:paraId="0337B123" w14:textId="6D2F0C72" w:rsidR="00202B71" w:rsidRDefault="006201BA" w:rsidP="00202B71">
      <w:r>
        <w:t>Problèmes dans l’itération 1 :</w:t>
      </w:r>
    </w:p>
    <w:p w14:paraId="7418C050" w14:textId="6641378E" w:rsidR="006201BA" w:rsidRDefault="006201BA" w:rsidP="006201BA">
      <w:pPr>
        <w:pStyle w:val="Paragraphedeliste"/>
        <w:numPr>
          <w:ilvl w:val="0"/>
          <w:numId w:val="8"/>
        </w:numPr>
      </w:pPr>
      <w:r>
        <w:t>Problèmes dans les classe</w:t>
      </w:r>
      <w:r w:rsidR="002D15D4">
        <w:t>s</w:t>
      </w:r>
      <w:r>
        <w:t xml:space="preserve"> Pion et plateau qui ont pris plus de temps que prévue. </w:t>
      </w:r>
      <w:r w:rsidR="00F64FF0">
        <w:t>Les solutions possibles</w:t>
      </w:r>
      <w:r>
        <w:t xml:space="preserve"> sont de rajouter du temps </w:t>
      </w:r>
      <w:r w:rsidR="00A753D9">
        <w:t xml:space="preserve">donc devoir raccourcir le temps de programmations sur le code du jeu </w:t>
      </w:r>
      <w:r>
        <w:t>ou/et enlever des ressources dans l’itération pour rattraper le retard perdu</w:t>
      </w:r>
      <w:r w:rsidR="00A753D9">
        <w:t>.</w:t>
      </w:r>
    </w:p>
    <w:p w14:paraId="330CFFA5" w14:textId="682577DF" w:rsidR="004B3C5A" w:rsidRDefault="004B3C5A" w:rsidP="004B3C5A">
      <w:r>
        <w:t>Problèmes dans l’itération 2 :</w:t>
      </w:r>
    </w:p>
    <w:p w14:paraId="07B0CF23" w14:textId="6BF36667" w:rsidR="00407F79" w:rsidRDefault="00407F79" w:rsidP="00407F79">
      <w:pPr>
        <w:pStyle w:val="Paragraphedeliste"/>
        <w:numPr>
          <w:ilvl w:val="0"/>
          <w:numId w:val="8"/>
        </w:numPr>
      </w:pPr>
      <w:r>
        <w:t>Un problème</w:t>
      </w:r>
      <w:r w:rsidR="004B3C5A">
        <w:t xml:space="preserve"> entre l’interface et le code</w:t>
      </w:r>
      <w:r>
        <w:t xml:space="preserve">. Le code et l’interface </w:t>
      </w:r>
      <w:r w:rsidR="002D15D4">
        <w:t>n’</w:t>
      </w:r>
      <w:r>
        <w:t xml:space="preserve">étant pas programmer par </w:t>
      </w:r>
      <w:r w:rsidR="00B65A1A">
        <w:t>la même personne</w:t>
      </w:r>
      <w:r>
        <w:t xml:space="preserve">, il y a eu des </w:t>
      </w:r>
      <w:r w:rsidR="0051337E">
        <w:t xml:space="preserve">opinions </w:t>
      </w:r>
      <w:r>
        <w:t>différences dans la façon de programmer des fonctions.</w:t>
      </w:r>
    </w:p>
    <w:p w14:paraId="443490DA" w14:textId="2F2D9C4E" w:rsidR="00B65A1A" w:rsidRDefault="00B65A1A" w:rsidP="00B65A1A">
      <w:pPr>
        <w:pStyle w:val="Paragraphedeliste"/>
      </w:pPr>
      <w:r>
        <w:t xml:space="preserve">La solution possible était de faire encore plus communiquer les programmeurs entre eux pour éviter qui est de tel problème pour </w:t>
      </w:r>
      <w:r w:rsidR="009F28A8">
        <w:t>les futures itérations</w:t>
      </w:r>
      <w:r>
        <w:t>.</w:t>
      </w:r>
    </w:p>
    <w:p w14:paraId="03D23701" w14:textId="77777777" w:rsidR="00797FFC" w:rsidRPr="00202B71" w:rsidRDefault="00797FFC" w:rsidP="00B65A1A">
      <w:pPr>
        <w:pStyle w:val="Paragraphedeliste"/>
      </w:pPr>
    </w:p>
    <w:p w14:paraId="47211A2B" w14:textId="22A42457" w:rsidR="00D8642F" w:rsidRPr="00D8642F" w:rsidRDefault="007B64C0" w:rsidP="00D8642F">
      <w:pPr>
        <w:pStyle w:val="Titre3"/>
      </w:pPr>
      <w:bookmarkStart w:id="56" w:name="_Toc10028231"/>
      <w:r>
        <w:t xml:space="preserve">Proposition de modification de la planification prévisionnelle pour tenir compte </w:t>
      </w:r>
      <w:r w:rsidR="00202B71">
        <w:t>des corrections</w:t>
      </w:r>
      <w:r>
        <w:t xml:space="preserve"> à apporter</w:t>
      </w:r>
      <w:bookmarkEnd w:id="56"/>
    </w:p>
    <w:p w14:paraId="6801B625" w14:textId="090D923E" w:rsidR="00A84650" w:rsidRDefault="00875007" w:rsidP="006201BA">
      <w:pPr>
        <w:rPr>
          <w:noProof/>
        </w:rPr>
      </w:pPr>
      <w:r>
        <w:rPr>
          <w:noProof/>
        </w:rPr>
        <w:t xml:space="preserve">Itération 1 : </w:t>
      </w:r>
    </w:p>
    <w:p w14:paraId="68B01137" w14:textId="25E66DD8" w:rsidR="00875007" w:rsidRDefault="00875007" w:rsidP="006201BA">
      <w:pPr>
        <w:rPr>
          <w:noProof/>
        </w:rPr>
      </w:pPr>
      <w:r>
        <w:rPr>
          <w:noProof/>
        </w:rPr>
        <w:t>Nous avons eu un probl</w:t>
      </w:r>
      <w:r w:rsidR="0051337E">
        <w:rPr>
          <w:noProof/>
        </w:rPr>
        <w:t>è</w:t>
      </w:r>
      <w:r>
        <w:rPr>
          <w:noProof/>
        </w:rPr>
        <w:t>me avec les objet</w:t>
      </w:r>
      <w:r w:rsidR="0051337E">
        <w:rPr>
          <w:noProof/>
        </w:rPr>
        <w:t>s</w:t>
      </w:r>
      <w:r>
        <w:rPr>
          <w:noProof/>
        </w:rPr>
        <w:t xml:space="preserve"> plateau et pion donc nous avons d</w:t>
      </w:r>
      <w:r w:rsidR="0051337E">
        <w:rPr>
          <w:noProof/>
        </w:rPr>
        <w:t>û</w:t>
      </w:r>
      <w:r>
        <w:rPr>
          <w:noProof/>
        </w:rPr>
        <w:t xml:space="preserve"> ajouter 1j pour finir.</w:t>
      </w:r>
    </w:p>
    <w:p w14:paraId="0B2E8B8D" w14:textId="71A195E5" w:rsidR="00875007" w:rsidRDefault="00F83BF2" w:rsidP="006201BA">
      <w:pPr>
        <w:rPr>
          <w:noProof/>
        </w:rPr>
      </w:pPr>
      <w:r>
        <w:rPr>
          <w:noProof/>
          <w:lang w:eastAsia="fr-FR"/>
        </w:rPr>
        <w:drawing>
          <wp:inline distT="0" distB="0" distL="0" distR="0" wp14:anchorId="6FABB71B" wp14:editId="259F76E9">
            <wp:extent cx="6044660" cy="132405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974" r="21750" b="57543"/>
                    <a:stretch/>
                  </pic:blipFill>
                  <pic:spPr bwMode="auto">
                    <a:xfrm>
                      <a:off x="0" y="0"/>
                      <a:ext cx="6055809" cy="1326493"/>
                    </a:xfrm>
                    <a:prstGeom prst="rect">
                      <a:avLst/>
                    </a:prstGeom>
                    <a:ln>
                      <a:noFill/>
                    </a:ln>
                    <a:extLst>
                      <a:ext uri="{53640926-AAD7-44D8-BBD7-CCE9431645EC}">
                        <a14:shadowObscured xmlns:a14="http://schemas.microsoft.com/office/drawing/2010/main"/>
                      </a:ext>
                    </a:extLst>
                  </pic:spPr>
                </pic:pic>
              </a:graphicData>
            </a:graphic>
          </wp:inline>
        </w:drawing>
      </w:r>
    </w:p>
    <w:p w14:paraId="5F005672" w14:textId="1E2957BA" w:rsidR="00F83BF2" w:rsidRDefault="00F83BF2" w:rsidP="006201BA">
      <w:pPr>
        <w:rPr>
          <w:noProof/>
        </w:rPr>
      </w:pPr>
    </w:p>
    <w:p w14:paraId="24B97547" w14:textId="6DC7DA98" w:rsidR="00F83BF2" w:rsidRDefault="00F83BF2" w:rsidP="006201BA">
      <w:pPr>
        <w:rPr>
          <w:noProof/>
        </w:rPr>
      </w:pPr>
      <w:r>
        <w:rPr>
          <w:noProof/>
        </w:rPr>
        <w:t>Itération 2 :</w:t>
      </w:r>
    </w:p>
    <w:p w14:paraId="2719EC29" w14:textId="36040BDA" w:rsidR="00F83BF2" w:rsidRDefault="00F83BF2" w:rsidP="006201BA">
      <w:pPr>
        <w:rPr>
          <w:noProof/>
        </w:rPr>
      </w:pPr>
      <w:r>
        <w:rPr>
          <w:noProof/>
        </w:rPr>
        <w:t>Nous avons eu un probl</w:t>
      </w:r>
      <w:r w:rsidR="0051337E">
        <w:rPr>
          <w:noProof/>
        </w:rPr>
        <w:t>è</w:t>
      </w:r>
      <w:r>
        <w:rPr>
          <w:noProof/>
        </w:rPr>
        <w:t>me entre le code et l’interface donc nous avons d</w:t>
      </w:r>
      <w:r w:rsidR="0051337E">
        <w:rPr>
          <w:noProof/>
        </w:rPr>
        <w:t xml:space="preserve">û </w:t>
      </w:r>
      <w:r>
        <w:rPr>
          <w:noProof/>
        </w:rPr>
        <w:t>rajout</w:t>
      </w:r>
      <w:r w:rsidR="0051337E">
        <w:rPr>
          <w:noProof/>
        </w:rPr>
        <w:t xml:space="preserve">er </w:t>
      </w:r>
      <w:r>
        <w:rPr>
          <w:noProof/>
        </w:rPr>
        <w:t>1 semaine en plus pour rendre un prototype fonctionnel.</w:t>
      </w:r>
    </w:p>
    <w:p w14:paraId="551B2B65" w14:textId="250AFE7D" w:rsidR="009C744B" w:rsidRDefault="009C744B" w:rsidP="006201BA">
      <w:pPr>
        <w:rPr>
          <w:noProof/>
        </w:rPr>
      </w:pPr>
      <w:r>
        <w:rPr>
          <w:noProof/>
          <w:lang w:eastAsia="fr-FR"/>
        </w:rPr>
        <w:drawing>
          <wp:inline distT="0" distB="0" distL="0" distR="0" wp14:anchorId="31D1D2DC" wp14:editId="66D657F4">
            <wp:extent cx="6273795" cy="123626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457" r="11726" b="54607"/>
                    <a:stretch/>
                  </pic:blipFill>
                  <pic:spPr bwMode="auto">
                    <a:xfrm>
                      <a:off x="0" y="0"/>
                      <a:ext cx="6296931" cy="1240828"/>
                    </a:xfrm>
                    <a:prstGeom prst="rect">
                      <a:avLst/>
                    </a:prstGeom>
                    <a:ln>
                      <a:noFill/>
                    </a:ln>
                    <a:extLst>
                      <a:ext uri="{53640926-AAD7-44D8-BBD7-CCE9431645EC}">
                        <a14:shadowObscured xmlns:a14="http://schemas.microsoft.com/office/drawing/2010/main"/>
                      </a:ext>
                    </a:extLst>
                  </pic:spPr>
                </pic:pic>
              </a:graphicData>
            </a:graphic>
          </wp:inline>
        </w:drawing>
      </w:r>
    </w:p>
    <w:p w14:paraId="3851B948" w14:textId="3E0F2A67" w:rsidR="00B65A1A" w:rsidRDefault="00B65A1A" w:rsidP="006201BA"/>
    <w:p w14:paraId="47D3F6C3" w14:textId="77777777" w:rsidR="00BD7EDB" w:rsidRDefault="00BD7EDB" w:rsidP="00BD7EDB">
      <w:r>
        <w:t>Itération 3 :</w:t>
      </w:r>
    </w:p>
    <w:p w14:paraId="29AE8031" w14:textId="77777777" w:rsidR="00BD7EDB" w:rsidRDefault="00BD7EDB" w:rsidP="00BD7EDB">
      <w:r>
        <w:t>Nous avons dû mettre en option la création d’un ordinateur plus intelligent par manque de temps vu qu’on n’aurait pas pu le finir dans les temps.</w:t>
      </w:r>
    </w:p>
    <w:p w14:paraId="677DB302" w14:textId="610E49E0" w:rsidR="004E1E3F" w:rsidRDefault="00BD7EDB" w:rsidP="006201BA">
      <w:r>
        <w:rPr>
          <w:noProof/>
          <w:lang w:eastAsia="fr-FR"/>
        </w:rPr>
        <w:drawing>
          <wp:inline distT="0" distB="0" distL="0" distR="0" wp14:anchorId="7BBD1ADB" wp14:editId="20BC38F9">
            <wp:extent cx="6115905" cy="149542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8820" r="47255" b="58244"/>
                    <a:stretch/>
                  </pic:blipFill>
                  <pic:spPr bwMode="auto">
                    <a:xfrm>
                      <a:off x="0" y="0"/>
                      <a:ext cx="6119823" cy="1496383"/>
                    </a:xfrm>
                    <a:prstGeom prst="rect">
                      <a:avLst/>
                    </a:prstGeom>
                    <a:ln>
                      <a:noFill/>
                    </a:ln>
                    <a:extLst>
                      <a:ext uri="{53640926-AAD7-44D8-BBD7-CCE9431645EC}">
                        <a14:shadowObscured xmlns:a14="http://schemas.microsoft.com/office/drawing/2010/main"/>
                      </a:ext>
                    </a:extLst>
                  </pic:spPr>
                </pic:pic>
              </a:graphicData>
            </a:graphic>
          </wp:inline>
        </w:drawing>
      </w:r>
    </w:p>
    <w:p w14:paraId="7C350D5C" w14:textId="338BF327" w:rsidR="00797FFC" w:rsidRDefault="00797FFC" w:rsidP="006201BA"/>
    <w:p w14:paraId="1AFBE5AE" w14:textId="4CA6F4C4" w:rsidR="00797FFC" w:rsidRDefault="00797FFC" w:rsidP="006201BA"/>
    <w:p w14:paraId="3C08D1A7" w14:textId="2DCB85FF" w:rsidR="00797FFC" w:rsidRDefault="00797FFC" w:rsidP="006201BA"/>
    <w:p w14:paraId="73E05197" w14:textId="3A17C7D0" w:rsidR="00797FFC" w:rsidRDefault="00797FFC" w:rsidP="006201BA"/>
    <w:p w14:paraId="3D5952BA" w14:textId="4EDEFBE6" w:rsidR="00797FFC" w:rsidRDefault="00797FFC" w:rsidP="006201BA"/>
    <w:p w14:paraId="5B72783A" w14:textId="3B797F79" w:rsidR="00797FFC" w:rsidRDefault="00797FFC" w:rsidP="006201BA"/>
    <w:p w14:paraId="3F1C1102" w14:textId="1D139047" w:rsidR="00797FFC" w:rsidRDefault="00797FFC" w:rsidP="006201BA"/>
    <w:p w14:paraId="1292BB5A" w14:textId="537B5E4A" w:rsidR="00797FFC" w:rsidRDefault="00797FFC" w:rsidP="006201BA"/>
    <w:p w14:paraId="3EDD17EC" w14:textId="657F3875" w:rsidR="00797FFC" w:rsidRDefault="00797FFC" w:rsidP="006201BA"/>
    <w:p w14:paraId="5CA5C0A3" w14:textId="6A90F059" w:rsidR="00797FFC" w:rsidRDefault="00797FFC" w:rsidP="006201BA"/>
    <w:p w14:paraId="55618389" w14:textId="7D2E5C29" w:rsidR="00797FFC" w:rsidRDefault="00797FFC" w:rsidP="006201BA"/>
    <w:p w14:paraId="76929CC8" w14:textId="5CCAC28E" w:rsidR="00797FFC" w:rsidRDefault="00797FFC" w:rsidP="006201BA"/>
    <w:p w14:paraId="6996AAA2" w14:textId="63E605E4" w:rsidR="00797FFC" w:rsidRDefault="00797FFC" w:rsidP="006201BA"/>
    <w:p w14:paraId="0A7CD5AC" w14:textId="317C0004" w:rsidR="00797FFC" w:rsidRDefault="00797FFC" w:rsidP="006201BA"/>
    <w:p w14:paraId="7D196C3F" w14:textId="77777777" w:rsidR="00797FFC" w:rsidRPr="00797FFC" w:rsidRDefault="00797FFC" w:rsidP="006201BA"/>
    <w:p w14:paraId="35EEF74B" w14:textId="62640E78" w:rsidR="004E1E3F" w:rsidRPr="004E1E3F" w:rsidRDefault="007B64C0" w:rsidP="004E1E3F">
      <w:pPr>
        <w:pStyle w:val="Titre3"/>
      </w:pPr>
      <w:bookmarkStart w:id="57" w:name="_Toc10028232"/>
      <w:r>
        <w:t>Comptes-rendus des réunions projets de la période</w:t>
      </w:r>
      <w:bookmarkEnd w:id="57"/>
    </w:p>
    <w:p w14:paraId="569EE709" w14:textId="1FDD3341" w:rsidR="004E1E3F" w:rsidRPr="00BC3437" w:rsidRDefault="00B07155" w:rsidP="00147811">
      <w:pPr>
        <w:rPr>
          <w:b/>
        </w:rPr>
      </w:pPr>
      <w:r w:rsidRPr="00B07155">
        <w:rPr>
          <w:b/>
        </w:rPr>
        <w:t>Compte rendu de la réunion</w:t>
      </w:r>
      <w:r w:rsidR="00147811">
        <w:rPr>
          <w:b/>
        </w:rPr>
        <w:t xml:space="preserve"> MOA</w:t>
      </w:r>
      <w:r w:rsidRPr="00B07155">
        <w:rPr>
          <w:b/>
        </w:rPr>
        <w:t xml:space="preserve"> du 11/04/2019 :</w:t>
      </w:r>
      <w:r w:rsidR="00D8642F">
        <w:rPr>
          <w:b/>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49"/>
        <w:gridCol w:w="4492"/>
        <w:gridCol w:w="2121"/>
      </w:tblGrid>
      <w:tr w:rsidR="00147811" w14:paraId="523B5BCD" w14:textId="77777777" w:rsidTr="00594C6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06EE4" w14:textId="77777777" w:rsidR="00147811" w:rsidRDefault="00147811">
            <w:pPr>
              <w:pStyle w:val="NormalWeb"/>
              <w:spacing w:before="0" w:beforeAutospacing="0" w:after="0" w:afterAutospacing="0"/>
              <w:jc w:val="center"/>
            </w:pPr>
            <w:r>
              <w:rPr>
                <w:rFonts w:ascii="Arial" w:hAnsi="Arial" w:cs="Arial"/>
                <w:color w:val="000000"/>
                <w:sz w:val="22"/>
                <w:szCs w:val="22"/>
              </w:rPr>
              <w:t>Projet tuteuré Semestre 2</w:t>
            </w:r>
          </w:p>
        </w:tc>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7AF7BE" w14:textId="77777777" w:rsidR="00147811" w:rsidRDefault="0014781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11/04/2019 de 18h à 18h30</w:t>
            </w:r>
          </w:p>
        </w:tc>
        <w:tc>
          <w:tcPr>
            <w:tcW w:w="2121"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F28D7" w14:textId="77777777" w:rsidR="00147811" w:rsidRDefault="00147811">
            <w:pPr>
              <w:pStyle w:val="NormalWeb"/>
              <w:spacing w:before="60" w:beforeAutospacing="0" w:after="0" w:afterAutospacing="0"/>
            </w:pPr>
            <w:r>
              <w:rPr>
                <w:rFonts w:ascii="Arial" w:hAnsi="Arial" w:cs="Arial"/>
                <w:b/>
                <w:bCs/>
                <w:color w:val="000000"/>
                <w:sz w:val="22"/>
                <w:szCs w:val="22"/>
              </w:rPr>
              <w:t>Diffusion :</w:t>
            </w:r>
          </w:p>
          <w:p w14:paraId="254E7A7A" w14:textId="77777777" w:rsidR="00147811" w:rsidRDefault="00147811">
            <w:pPr>
              <w:pStyle w:val="NormalWeb"/>
              <w:spacing w:before="60" w:beforeAutospacing="0" w:after="0" w:afterAutospacing="0"/>
            </w:pPr>
            <w:r>
              <w:rPr>
                <w:rFonts w:ascii="Arial" w:hAnsi="Arial" w:cs="Arial"/>
                <w:color w:val="000000"/>
                <w:sz w:val="22"/>
                <w:szCs w:val="22"/>
              </w:rPr>
              <w:t>Frédéric Barrios</w:t>
            </w:r>
          </w:p>
          <w:p w14:paraId="4EBD60E7" w14:textId="77777777" w:rsidR="00147811" w:rsidRDefault="00147811">
            <w:pPr>
              <w:pStyle w:val="NormalWeb"/>
              <w:spacing w:before="60" w:beforeAutospacing="0" w:after="0" w:afterAutospacing="0"/>
            </w:pPr>
            <w:r>
              <w:rPr>
                <w:rFonts w:ascii="Arial" w:hAnsi="Arial" w:cs="Arial"/>
                <w:color w:val="000000"/>
                <w:sz w:val="22"/>
                <w:szCs w:val="22"/>
              </w:rPr>
              <w:t>Corinne Servières</w:t>
            </w:r>
          </w:p>
        </w:tc>
      </w:tr>
      <w:tr w:rsidR="00147811" w14:paraId="12437002" w14:textId="77777777" w:rsidTr="00594C6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3DB82A" w14:textId="77777777" w:rsidR="00147811" w:rsidRDefault="00147811">
            <w:pPr>
              <w:rPr>
                <w:szCs w:val="24"/>
              </w:rPr>
            </w:pPr>
          </w:p>
        </w:tc>
        <w:tc>
          <w:tcPr>
            <w:tcW w:w="44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F044A" w14:textId="77777777" w:rsidR="00147811" w:rsidRDefault="00147811">
            <w:pPr>
              <w:pStyle w:val="NormalWeb"/>
              <w:spacing w:before="60" w:beforeAutospacing="0" w:after="0" w:afterAutospacing="0"/>
              <w:jc w:val="center"/>
            </w:pPr>
            <w:r>
              <w:rPr>
                <w:rFonts w:ascii="Arial" w:hAnsi="Arial" w:cs="Arial"/>
                <w:b/>
                <w:bCs/>
                <w:color w:val="000000"/>
              </w:rPr>
              <w:t xml:space="preserve">Compte-rendu de réunion </w:t>
            </w:r>
          </w:p>
        </w:tc>
        <w:tc>
          <w:tcPr>
            <w:tcW w:w="2121" w:type="dxa"/>
            <w:vMerge/>
            <w:tcBorders>
              <w:top w:val="single" w:sz="4" w:space="0" w:color="000000"/>
              <w:left w:val="single" w:sz="4" w:space="0" w:color="000000"/>
              <w:bottom w:val="single" w:sz="4" w:space="0" w:color="000000"/>
              <w:right w:val="single" w:sz="4" w:space="0" w:color="000000"/>
            </w:tcBorders>
            <w:vAlign w:val="center"/>
            <w:hideMark/>
          </w:tcPr>
          <w:p w14:paraId="6CE46D56" w14:textId="77777777" w:rsidR="00147811" w:rsidRDefault="00147811">
            <w:pPr>
              <w:rPr>
                <w:szCs w:val="24"/>
              </w:rPr>
            </w:pPr>
          </w:p>
        </w:tc>
      </w:tr>
    </w:tbl>
    <w:p w14:paraId="402CC8A1" w14:textId="77777777" w:rsidR="00147811" w:rsidRDefault="00147811" w:rsidP="00147811"/>
    <w:tbl>
      <w:tblPr>
        <w:tblW w:w="0" w:type="auto"/>
        <w:tblCellMar>
          <w:top w:w="15" w:type="dxa"/>
          <w:left w:w="15" w:type="dxa"/>
          <w:bottom w:w="15" w:type="dxa"/>
          <w:right w:w="15" w:type="dxa"/>
        </w:tblCellMar>
        <w:tblLook w:val="04A0" w:firstRow="1" w:lastRow="0" w:firstColumn="1" w:lastColumn="0" w:noHBand="0" w:noVBand="1"/>
      </w:tblPr>
      <w:tblGrid>
        <w:gridCol w:w="7476"/>
        <w:gridCol w:w="1586"/>
      </w:tblGrid>
      <w:tr w:rsidR="00147811" w14:paraId="2D0BF7D2"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9A268" w14:textId="77777777" w:rsidR="00147811" w:rsidRDefault="0014781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1F78220F" w14:textId="3829E6D0" w:rsidR="00147811" w:rsidRDefault="0014781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w:t>
            </w:r>
            <w:r w:rsidR="00294551">
              <w:rPr>
                <w:rFonts w:ascii="Arial" w:hAnsi="Arial" w:cs="Arial"/>
                <w:color w:val="000000"/>
                <w:sz w:val="22"/>
                <w:szCs w:val="22"/>
              </w:rPr>
              <w:t>s</w:t>
            </w:r>
            <w:r>
              <w:rPr>
                <w:rFonts w:ascii="Arial" w:hAnsi="Arial" w:cs="Arial"/>
                <w:color w:val="000000"/>
                <w:sz w:val="22"/>
                <w:szCs w:val="22"/>
              </w:rPr>
              <w:t xml:space="preserve">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5EBF6EB7" w14:textId="77777777" w:rsidR="00147811" w:rsidRDefault="0014781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71075771" w14:textId="77777777" w:rsidR="00147811" w:rsidRDefault="0014781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41B278A5" w14:textId="77777777" w:rsidR="00147811" w:rsidRDefault="0014781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B2FAC" w14:textId="77777777" w:rsidR="00147811" w:rsidRDefault="00147811">
            <w:pPr>
              <w:pStyle w:val="NormalWeb"/>
              <w:spacing w:before="60" w:beforeAutospacing="0" w:after="0" w:afterAutospacing="0"/>
            </w:pPr>
            <w:r>
              <w:rPr>
                <w:rFonts w:ascii="Arial" w:hAnsi="Arial" w:cs="Arial"/>
                <w:b/>
                <w:bCs/>
                <w:color w:val="000000"/>
                <w:sz w:val="22"/>
                <w:szCs w:val="22"/>
              </w:rPr>
              <w:t>Rédacteur :</w:t>
            </w:r>
          </w:p>
          <w:p w14:paraId="6BF0E29A" w14:textId="77777777" w:rsidR="00147811" w:rsidRDefault="00147811">
            <w:pPr>
              <w:pStyle w:val="NormalWeb"/>
              <w:spacing w:before="60" w:beforeAutospacing="0" w:after="0" w:afterAutospacing="0"/>
            </w:pPr>
            <w:r>
              <w:rPr>
                <w:rFonts w:ascii="Arial" w:hAnsi="Arial" w:cs="Arial"/>
                <w:color w:val="000000"/>
                <w:sz w:val="22"/>
                <w:szCs w:val="22"/>
              </w:rPr>
              <w:t>Yoan Guiraud</w:t>
            </w:r>
          </w:p>
          <w:p w14:paraId="1332175F" w14:textId="77777777" w:rsidR="00147811" w:rsidRDefault="00147811"/>
          <w:p w14:paraId="03B760DF" w14:textId="0E02AE86" w:rsidR="00147811" w:rsidRDefault="004E1E3F">
            <w:pPr>
              <w:pStyle w:val="NormalWeb"/>
              <w:spacing w:before="60" w:beforeAutospacing="0" w:after="0" w:afterAutospacing="0"/>
            </w:pPr>
            <w:r>
              <w:rPr>
                <w:rFonts w:ascii="Arial" w:hAnsi="Arial" w:cs="Arial"/>
                <w:b/>
                <w:bCs/>
                <w:color w:val="000000"/>
                <w:sz w:val="22"/>
                <w:szCs w:val="22"/>
              </w:rPr>
              <w:t>Nb pages : 2</w:t>
            </w:r>
            <w:r w:rsidR="00147811">
              <w:rPr>
                <w:rFonts w:ascii="Arial" w:hAnsi="Arial" w:cs="Arial"/>
                <w:b/>
                <w:bCs/>
                <w:color w:val="000000"/>
                <w:sz w:val="22"/>
                <w:szCs w:val="22"/>
              </w:rPr>
              <w:t xml:space="preserve"> </w:t>
            </w:r>
          </w:p>
        </w:tc>
      </w:tr>
      <w:tr w:rsidR="00147811" w14:paraId="0DB9FA00" w14:textId="77777777" w:rsidTr="0014781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EFE98" w14:textId="77777777" w:rsidR="00147811" w:rsidRDefault="0014781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08E9D5C1" w14:textId="77777777" w:rsidR="00147811" w:rsidRDefault="00147811" w:rsidP="00147811">
            <w:pPr>
              <w:pStyle w:val="NormalWeb"/>
              <w:numPr>
                <w:ilvl w:val="0"/>
                <w:numId w:val="23"/>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S’informer et poser des questions sur le cahier des charges du projet en précisant bien le travail à faire et ceux qu'il faut éviter de faire.</w:t>
            </w:r>
          </w:p>
        </w:tc>
      </w:tr>
    </w:tbl>
    <w:p w14:paraId="32B87DE9" w14:textId="77777777" w:rsidR="00147811" w:rsidRDefault="00147811" w:rsidP="00147811">
      <w:pPr>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39"/>
        <w:gridCol w:w="5216"/>
        <w:gridCol w:w="2434"/>
        <w:gridCol w:w="1073"/>
      </w:tblGrid>
      <w:tr w:rsidR="00147811" w14:paraId="05786509" w14:textId="77777777" w:rsidTr="0014781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3180D" w14:textId="77777777" w:rsidR="00147811" w:rsidRDefault="0014781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EA4B4" w14:textId="77777777" w:rsidR="00147811" w:rsidRDefault="0014781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18280" w14:textId="77777777" w:rsidR="00147811" w:rsidRDefault="00147811">
            <w:pPr>
              <w:pStyle w:val="NormalWeb"/>
              <w:spacing w:before="60" w:beforeAutospacing="0" w:after="0" w:afterAutospacing="0"/>
              <w:jc w:val="center"/>
            </w:pPr>
            <w:r>
              <w:rPr>
                <w:rFonts w:ascii="Arial" w:hAnsi="Arial" w:cs="Arial"/>
                <w:b/>
                <w:bCs/>
                <w:color w:val="000000"/>
                <w:sz w:val="22"/>
                <w:szCs w:val="22"/>
              </w:rPr>
              <w:t>Délai</w:t>
            </w:r>
          </w:p>
        </w:tc>
      </w:tr>
      <w:tr w:rsidR="00147811" w14:paraId="5032BA41" w14:textId="77777777" w:rsidTr="00147811">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8B965" w14:textId="77777777" w:rsidR="00147811" w:rsidRDefault="00147811">
            <w:pPr>
              <w:pStyle w:val="NormalWeb"/>
              <w:spacing w:before="60" w:beforeAutospacing="0" w:after="0" w:afterAutospacing="0"/>
            </w:pPr>
            <w:r>
              <w:rPr>
                <w:rFonts w:ascii="Arial" w:hAnsi="Arial" w:cs="Arial"/>
                <w:b/>
                <w:bCs/>
                <w:color w:val="000000"/>
                <w:sz w:val="22"/>
                <w:szCs w:val="22"/>
              </w:rPr>
              <w:t>1</w:t>
            </w:r>
          </w:p>
          <w:p w14:paraId="0D7D6190"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48D2F" w14:textId="77777777" w:rsidR="00147811" w:rsidRDefault="00147811">
            <w:pPr>
              <w:pStyle w:val="NormalWeb"/>
              <w:spacing w:before="0" w:beforeAutospacing="0" w:after="0" w:afterAutospacing="0"/>
              <w:jc w:val="both"/>
            </w:pPr>
            <w:r>
              <w:rPr>
                <w:rFonts w:ascii="Arial" w:hAnsi="Arial" w:cs="Arial"/>
                <w:color w:val="000000"/>
                <w:sz w:val="22"/>
                <w:szCs w:val="22"/>
              </w:rPr>
              <w:t xml:space="preserve">Description du cahier des charges par notre maître d’ouvrage.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8FC93" w14:textId="77777777" w:rsidR="00147811" w:rsidRDefault="00147811">
            <w:pPr>
              <w:pStyle w:val="NormalWeb"/>
              <w:spacing w:before="0" w:beforeAutospacing="0" w:after="0" w:afterAutospacing="0"/>
            </w:pPr>
            <w:r>
              <w:rPr>
                <w:rFonts w:ascii="Arial" w:hAnsi="Arial" w:cs="Arial"/>
                <w:color w:val="000000"/>
                <w:sz w:val="22"/>
                <w:szCs w:val="22"/>
              </w:rPr>
              <w:t>Corinne Servières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E453A"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7198FA71"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036F0" w14:textId="77777777" w:rsidR="00147811" w:rsidRDefault="00147811">
            <w:pPr>
              <w:pStyle w:val="NormalWeb"/>
              <w:spacing w:before="60" w:beforeAutospacing="0" w:after="0" w:afterAutospacing="0"/>
            </w:pPr>
            <w:r>
              <w:rPr>
                <w:rFonts w:ascii="Arial" w:hAnsi="Arial" w:cs="Arial"/>
                <w:b/>
                <w:bCs/>
                <w:color w:val="000000"/>
                <w:sz w:val="22"/>
                <w:szCs w:val="22"/>
              </w:rPr>
              <w:t>2</w:t>
            </w:r>
          </w:p>
          <w:p w14:paraId="7FE88188"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E3146" w14:textId="77777777" w:rsidR="00147811" w:rsidRDefault="00147811">
            <w:pPr>
              <w:pStyle w:val="NormalWeb"/>
              <w:spacing w:before="60" w:beforeAutospacing="0" w:after="60" w:afterAutospacing="0"/>
            </w:pPr>
            <w:r>
              <w:rPr>
                <w:rFonts w:ascii="Arial" w:hAnsi="Arial" w:cs="Arial"/>
                <w:color w:val="000000"/>
                <w:sz w:val="22"/>
                <w:szCs w:val="22"/>
              </w:rPr>
              <w:t xml:space="preserve">Précision apportée sur la compréhension du sujet ou de certaines règles à respecter.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50F70"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E20B0"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1B735A4D" w14:textId="77777777" w:rsidTr="00147811">
        <w:trPr>
          <w:trHeight w:val="6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CC0A8" w14:textId="77777777" w:rsidR="00147811" w:rsidRDefault="00147811">
            <w:pPr>
              <w:pStyle w:val="NormalWeb"/>
              <w:spacing w:before="60" w:beforeAutospacing="0" w:after="0" w:afterAutospacing="0"/>
            </w:pPr>
            <w:r>
              <w:rPr>
                <w:rFonts w:ascii="Arial" w:hAnsi="Arial" w:cs="Arial"/>
                <w:b/>
                <w:bCs/>
                <w:color w:val="000000"/>
                <w:sz w:val="22"/>
                <w:szCs w:val="22"/>
              </w:rPr>
              <w:t>3</w:t>
            </w:r>
          </w:p>
          <w:p w14:paraId="0E07AD66"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3D6A7" w14:textId="77777777" w:rsidR="00147811" w:rsidRDefault="00147811">
            <w:pPr>
              <w:pStyle w:val="NormalWeb"/>
              <w:spacing w:before="60" w:beforeAutospacing="0" w:after="60" w:afterAutospacing="0"/>
            </w:pPr>
            <w:r>
              <w:rPr>
                <w:rFonts w:ascii="Arial" w:hAnsi="Arial" w:cs="Arial"/>
                <w:color w:val="000000"/>
                <w:sz w:val="22"/>
                <w:szCs w:val="22"/>
              </w:rPr>
              <w:t>Rédaction d’un cahier des charges par le chef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EB223" w14:textId="77777777" w:rsidR="00147811" w:rsidRDefault="00147811">
            <w:pPr>
              <w:pStyle w:val="NormalWeb"/>
              <w:spacing w:before="60" w:beforeAutospacing="0" w:after="0" w:afterAutospacing="0"/>
            </w:pPr>
            <w:r>
              <w:rPr>
                <w:rFonts w:ascii="Arial" w:hAnsi="Arial" w:cs="Arial"/>
                <w:color w:val="000000"/>
                <w:sz w:val="22"/>
                <w:szCs w:val="22"/>
              </w:rPr>
              <w:t>Yanis Delmas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4D104" w14:textId="77777777" w:rsidR="00147811" w:rsidRDefault="00147811">
            <w:pPr>
              <w:pStyle w:val="NormalWeb"/>
              <w:spacing w:before="60" w:beforeAutospacing="0" w:after="0" w:afterAutospacing="0"/>
              <w:jc w:val="center"/>
            </w:pPr>
            <w:r>
              <w:rPr>
                <w:rFonts w:ascii="Arial" w:hAnsi="Arial" w:cs="Arial"/>
                <w:color w:val="000000"/>
                <w:sz w:val="22"/>
                <w:szCs w:val="22"/>
              </w:rPr>
              <w:t>17/04/19</w:t>
            </w:r>
          </w:p>
        </w:tc>
      </w:tr>
      <w:tr w:rsidR="00147811" w14:paraId="6CCF5336"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BF944" w14:textId="77777777" w:rsidR="00147811" w:rsidRDefault="00147811">
            <w:pPr>
              <w:pStyle w:val="NormalWeb"/>
              <w:spacing w:before="60" w:beforeAutospacing="0" w:after="0" w:afterAutospacing="0"/>
            </w:pPr>
            <w:r>
              <w:rPr>
                <w:rFonts w:ascii="Arial" w:hAnsi="Arial" w:cs="Arial"/>
                <w:b/>
                <w:bCs/>
                <w:color w:val="000000"/>
                <w:sz w:val="22"/>
                <w:szCs w:val="22"/>
              </w:rPr>
              <w:t>4</w:t>
            </w:r>
          </w:p>
          <w:p w14:paraId="6A766F81"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0A4D8" w14:textId="77777777" w:rsidR="00147811" w:rsidRDefault="00147811">
            <w:pPr>
              <w:pStyle w:val="NormalWeb"/>
              <w:spacing w:before="60" w:beforeAutospacing="0" w:after="60" w:afterAutospacing="0"/>
            </w:pPr>
            <w:r>
              <w:rPr>
                <w:rFonts w:ascii="Arial" w:hAnsi="Arial" w:cs="Arial"/>
                <w:color w:val="000000"/>
                <w:sz w:val="22"/>
                <w:szCs w:val="22"/>
              </w:rPr>
              <w:t>Tâches à effectuer pour la prochaine réunion et répartition du travail.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0CB69"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845EC" w14:textId="77777777" w:rsidR="00147811" w:rsidRDefault="00147811">
            <w:pPr>
              <w:pStyle w:val="NormalWeb"/>
              <w:spacing w:before="60" w:beforeAutospacing="0" w:after="0" w:afterAutospacing="0"/>
              <w:jc w:val="center"/>
            </w:pPr>
            <w:r>
              <w:rPr>
                <w:rFonts w:ascii="Arial" w:hAnsi="Arial" w:cs="Arial"/>
                <w:color w:val="000000"/>
                <w:sz w:val="22"/>
                <w:szCs w:val="22"/>
              </w:rPr>
              <w:t>17/04/19</w:t>
            </w:r>
          </w:p>
        </w:tc>
      </w:tr>
      <w:tr w:rsidR="00147811" w14:paraId="2236F5A1"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82EB5" w14:textId="77777777" w:rsidR="00147811" w:rsidRDefault="00147811">
            <w:pPr>
              <w:pStyle w:val="NormalWeb"/>
              <w:spacing w:before="60" w:beforeAutospacing="0" w:after="0" w:afterAutospacing="0"/>
            </w:pPr>
            <w:r>
              <w:rPr>
                <w:rFonts w:ascii="Arial" w:hAnsi="Arial" w:cs="Arial"/>
                <w:b/>
                <w:bCs/>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4CBC3" w14:textId="77777777" w:rsidR="00147811" w:rsidRDefault="00147811">
            <w:pPr>
              <w:pStyle w:val="NormalWeb"/>
              <w:spacing w:before="60" w:beforeAutospacing="0" w:after="60" w:afterAutospacing="0"/>
            </w:pPr>
            <w:r>
              <w:rPr>
                <w:rFonts w:ascii="Arial" w:hAnsi="Arial" w:cs="Arial"/>
                <w:color w:val="000000"/>
                <w:sz w:val="22"/>
                <w:szCs w:val="22"/>
              </w:rPr>
              <w:t>Demande de conseil à propos de certains outils pour utiliser une interface graphique (style libre) et sur certains détails pour le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9FB43" w14:textId="77777777" w:rsidR="00147811" w:rsidRDefault="00147811">
            <w:pPr>
              <w:pStyle w:val="NormalWeb"/>
              <w:spacing w:before="60" w:beforeAutospacing="0" w:after="0" w:afterAutospacing="0"/>
            </w:pPr>
            <w:r>
              <w:rPr>
                <w:rFonts w:ascii="Arial" w:hAnsi="Arial" w:cs="Arial"/>
                <w:color w:val="000000"/>
                <w:sz w:val="22"/>
                <w:szCs w:val="22"/>
              </w:rPr>
              <w:t xml:space="preserve">Pierre Marie Combalbert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92A42"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439ABEA6"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9D830" w14:textId="77777777" w:rsidR="00147811" w:rsidRDefault="00147811">
            <w:pPr>
              <w:pStyle w:val="NormalWeb"/>
              <w:spacing w:before="60" w:beforeAutospacing="0" w:after="0" w:afterAutospacing="0"/>
              <w:jc w:val="center"/>
            </w:pPr>
            <w:r>
              <w:rPr>
                <w:rFonts w:ascii="Arial" w:hAnsi="Arial" w:cs="Arial"/>
                <w:b/>
                <w:bCs/>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773D8" w14:textId="77777777" w:rsidR="00147811" w:rsidRDefault="00147811">
            <w:pPr>
              <w:pStyle w:val="NormalWeb"/>
              <w:spacing w:before="60" w:beforeAutospacing="0" w:after="60" w:afterAutospacing="0"/>
            </w:pPr>
            <w:r>
              <w:rPr>
                <w:rFonts w:ascii="Arial" w:hAnsi="Arial" w:cs="Arial"/>
                <w:color w:val="000000"/>
                <w:sz w:val="22"/>
                <w:szCs w:val="22"/>
              </w:rPr>
              <w:t>Choix du mode itératif.</w:t>
            </w:r>
          </w:p>
          <w:p w14:paraId="5DD3E71B"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5D525"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EBA37"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bl>
    <w:p w14:paraId="2290CB03" w14:textId="2B91D83B" w:rsidR="00147811" w:rsidRDefault="00147811" w:rsidP="00147811"/>
    <w:p w14:paraId="15211D10" w14:textId="040400B6" w:rsidR="004E1E3F" w:rsidRDefault="004E1E3F" w:rsidP="00147811"/>
    <w:p w14:paraId="289BED28" w14:textId="77777777" w:rsidR="00BD7EDB" w:rsidRDefault="00BD7EDB" w:rsidP="00147811"/>
    <w:p w14:paraId="5ABB36A8" w14:textId="77777777" w:rsidR="004E1E3F" w:rsidRDefault="004E1E3F" w:rsidP="00147811"/>
    <w:tbl>
      <w:tblPr>
        <w:tblW w:w="0" w:type="auto"/>
        <w:tblCellMar>
          <w:top w:w="15" w:type="dxa"/>
          <w:left w:w="15" w:type="dxa"/>
          <w:bottom w:w="15" w:type="dxa"/>
          <w:right w:w="15" w:type="dxa"/>
        </w:tblCellMar>
        <w:tblLook w:val="04A0" w:firstRow="1" w:lastRow="0" w:firstColumn="1" w:lastColumn="0" w:noHBand="0" w:noVBand="1"/>
      </w:tblPr>
      <w:tblGrid>
        <w:gridCol w:w="9062"/>
      </w:tblGrid>
      <w:tr w:rsidR="00147811" w14:paraId="2E0DB242"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EA5D" w14:textId="77777777" w:rsidR="00147811" w:rsidRDefault="00147811">
            <w:pPr>
              <w:pStyle w:val="NormalWeb"/>
              <w:spacing w:before="60" w:beforeAutospacing="0" w:after="0" w:afterAutospacing="0"/>
            </w:pPr>
            <w:r>
              <w:rPr>
                <w:rFonts w:ascii="Arial" w:hAnsi="Arial" w:cs="Arial"/>
                <w:b/>
                <w:bCs/>
                <w:color w:val="000000"/>
                <w:sz w:val="22"/>
                <w:szCs w:val="22"/>
              </w:rPr>
              <w:t>Ordre du jour de la prochaine réunion du 17/04/19 :</w:t>
            </w:r>
          </w:p>
          <w:p w14:paraId="61D3B512" w14:textId="77777777" w:rsidR="00147811" w:rsidRDefault="00147811" w:rsidP="00147811">
            <w:pPr>
              <w:pStyle w:val="NormalWeb"/>
              <w:numPr>
                <w:ilvl w:val="0"/>
                <w:numId w:val="24"/>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Cahier des charges - Yanis Delmas.</w:t>
            </w:r>
          </w:p>
          <w:p w14:paraId="11D651BA"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 xml:space="preserve">Diagramme de cas d’utilisation et de classe - Maël Le </w:t>
            </w:r>
            <w:proofErr w:type="spellStart"/>
            <w:r>
              <w:rPr>
                <w:rFonts w:ascii="Arial" w:hAnsi="Arial" w:cs="Arial"/>
                <w:color w:val="000000"/>
              </w:rPr>
              <w:t>Folgoc</w:t>
            </w:r>
            <w:proofErr w:type="spellEnd"/>
            <w:r>
              <w:rPr>
                <w:rFonts w:ascii="Arial" w:hAnsi="Arial" w:cs="Arial"/>
                <w:color w:val="000000"/>
              </w:rPr>
              <w:t xml:space="preserve"> Pontis.</w:t>
            </w:r>
          </w:p>
          <w:p w14:paraId="660A0C68"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Création des maquettes du jeux - Pierre-Marie Combalbert.</w:t>
            </w:r>
          </w:p>
          <w:p w14:paraId="2A8AE8B2"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Description écrite des cas d’utilisation et rédaction du compte rendu de réunion -     Yoan Guiraud.</w:t>
            </w:r>
          </w:p>
        </w:tc>
      </w:tr>
    </w:tbl>
    <w:p w14:paraId="74D97634" w14:textId="17EE0D25" w:rsidR="00BC3437" w:rsidRDefault="00BC3437" w:rsidP="00BC3437"/>
    <w:p w14:paraId="227AFC57" w14:textId="77777777" w:rsidR="004E1E3F" w:rsidRDefault="004E1E3F" w:rsidP="00BC3437"/>
    <w:p w14:paraId="6B507C95" w14:textId="77777777" w:rsidR="00294551" w:rsidRDefault="00294551" w:rsidP="00294551">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294551" w14:paraId="0452C5C6" w14:textId="77777777" w:rsidTr="00324F9C">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83F4B" w14:textId="77777777" w:rsidR="00294551" w:rsidRDefault="00294551">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0C7BB" w14:textId="77777777" w:rsidR="00294551" w:rsidRDefault="00294551">
            <w:pPr>
              <w:pStyle w:val="NormalWeb"/>
              <w:spacing w:before="60" w:beforeAutospacing="0" w:after="0" w:afterAutospacing="0"/>
              <w:jc w:val="center"/>
            </w:pPr>
            <w:r>
              <w:rPr>
                <w:rFonts w:ascii="Arial" w:hAnsi="Arial" w:cs="Arial"/>
                <w:b/>
                <w:bCs/>
                <w:color w:val="000000"/>
                <w:sz w:val="20"/>
                <w:szCs w:val="20"/>
              </w:rPr>
              <w:t xml:space="preserve">Maël Le </w:t>
            </w:r>
            <w:proofErr w:type="spellStart"/>
            <w:r>
              <w:rPr>
                <w:rFonts w:ascii="Arial" w:hAnsi="Arial" w:cs="Arial"/>
                <w:b/>
                <w:bCs/>
                <w:color w:val="000000"/>
                <w:sz w:val="20"/>
                <w:szCs w:val="20"/>
              </w:rPr>
              <w:t>Folgoc</w:t>
            </w:r>
            <w:proofErr w:type="spellEnd"/>
            <w:r>
              <w:rPr>
                <w:rFonts w:ascii="Arial" w:hAnsi="Arial" w:cs="Arial"/>
                <w:b/>
                <w:bCs/>
                <w:color w:val="000000"/>
                <w:sz w:val="20"/>
                <w:szCs w:val="20"/>
              </w:rPr>
              <w:t xml:space="preserve">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B4693" w14:textId="77777777" w:rsidR="00294551" w:rsidRDefault="00294551">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F2FA0" w14:textId="77777777" w:rsidR="00294551" w:rsidRDefault="00294551">
            <w:pPr>
              <w:pStyle w:val="NormalWeb"/>
              <w:spacing w:before="60" w:beforeAutospacing="0" w:after="0" w:afterAutospacing="0"/>
              <w:jc w:val="center"/>
            </w:pPr>
            <w:r>
              <w:rPr>
                <w:rFonts w:ascii="Arial" w:hAnsi="Arial" w:cs="Arial"/>
                <w:b/>
                <w:bCs/>
                <w:color w:val="000000"/>
                <w:sz w:val="20"/>
                <w:szCs w:val="20"/>
              </w:rPr>
              <w:t>Pierre Marie Combalbert</w:t>
            </w:r>
          </w:p>
        </w:tc>
      </w:tr>
    </w:tbl>
    <w:p w14:paraId="2AF91AF0" w14:textId="1E55625A" w:rsidR="004E1E3F" w:rsidRDefault="004E1E3F"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24B4C9AC" w14:textId="77777777" w:rsidTr="00BC3437">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B17C" w14:textId="77777777" w:rsidR="00BC3437" w:rsidRDefault="00BC3437">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13C58" w14:textId="738C0CE5" w:rsidR="00BC3437" w:rsidRDefault="00BC3437" w:rsidP="00BC3437">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7A1CA44" wp14:editId="60A7651E">
                      <wp:extent cx="3228975" cy="400050"/>
                      <wp:effectExtent l="0" t="0" r="0" b="0"/>
                      <wp:docPr id="25" name="Rectangle 25"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B55D8" id="Rectangle 25"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" filled="f" stroked="f">
                      <o:lock v:ext="edit" aspectratio="t"/>
                      <w10:anchorlock/>
                    </v:rect>
                  </w:pict>
                </mc:Fallback>
              </mc:AlternateContent>
            </w:r>
          </w:p>
        </w:tc>
      </w:tr>
    </w:tbl>
    <w:p w14:paraId="6A43033B" w14:textId="5C493BA7" w:rsidR="00147811" w:rsidRDefault="00147811" w:rsidP="00D8642F">
      <w:pPr>
        <w:rPr>
          <w:b/>
        </w:rPr>
      </w:pPr>
    </w:p>
    <w:p w14:paraId="00824D0A" w14:textId="5A260DF3" w:rsidR="004E1E3F" w:rsidRDefault="004E1E3F" w:rsidP="00D8642F">
      <w:pPr>
        <w:rPr>
          <w:b/>
        </w:rPr>
      </w:pPr>
    </w:p>
    <w:p w14:paraId="00F1FECE" w14:textId="5EC8E69F" w:rsidR="004E1E3F" w:rsidRDefault="004E1E3F" w:rsidP="00D8642F">
      <w:pPr>
        <w:rPr>
          <w:b/>
        </w:rPr>
      </w:pPr>
    </w:p>
    <w:p w14:paraId="5C444E08" w14:textId="43728044" w:rsidR="004E1E3F" w:rsidRDefault="004E1E3F" w:rsidP="00D8642F">
      <w:pPr>
        <w:rPr>
          <w:b/>
        </w:rPr>
      </w:pPr>
    </w:p>
    <w:p w14:paraId="1AAF981B" w14:textId="5D6B10C2" w:rsidR="004E1E3F" w:rsidRDefault="004E1E3F" w:rsidP="00D8642F">
      <w:pPr>
        <w:rPr>
          <w:b/>
        </w:rPr>
      </w:pPr>
    </w:p>
    <w:p w14:paraId="6F6ED138" w14:textId="095D3D05" w:rsidR="004E1E3F" w:rsidRDefault="004E1E3F" w:rsidP="00D8642F">
      <w:pPr>
        <w:rPr>
          <w:b/>
        </w:rPr>
      </w:pPr>
    </w:p>
    <w:p w14:paraId="58FA9D0A" w14:textId="216779A0" w:rsidR="004E1E3F" w:rsidRDefault="004E1E3F" w:rsidP="00D8642F">
      <w:pPr>
        <w:rPr>
          <w:b/>
        </w:rPr>
      </w:pPr>
    </w:p>
    <w:p w14:paraId="19B1C5AB" w14:textId="53F90317" w:rsidR="004E1E3F" w:rsidRDefault="004E1E3F" w:rsidP="00D8642F">
      <w:pPr>
        <w:rPr>
          <w:b/>
        </w:rPr>
      </w:pPr>
    </w:p>
    <w:p w14:paraId="12F87E9F" w14:textId="621E5780" w:rsidR="004E1E3F" w:rsidRDefault="004E1E3F" w:rsidP="00D8642F">
      <w:pPr>
        <w:rPr>
          <w:b/>
        </w:rPr>
      </w:pPr>
    </w:p>
    <w:p w14:paraId="410FBD1D" w14:textId="13D6E5CB" w:rsidR="004E1E3F" w:rsidRDefault="004E1E3F" w:rsidP="00D8642F">
      <w:pPr>
        <w:rPr>
          <w:b/>
        </w:rPr>
      </w:pPr>
    </w:p>
    <w:p w14:paraId="363A5192" w14:textId="76582A0C" w:rsidR="004E1E3F" w:rsidRDefault="004E1E3F" w:rsidP="00D8642F">
      <w:pPr>
        <w:rPr>
          <w:b/>
        </w:rPr>
      </w:pPr>
    </w:p>
    <w:p w14:paraId="2F5210A9" w14:textId="7A55F86F" w:rsidR="004E1E3F" w:rsidRDefault="004E1E3F" w:rsidP="00D8642F">
      <w:pPr>
        <w:rPr>
          <w:b/>
        </w:rPr>
      </w:pPr>
    </w:p>
    <w:p w14:paraId="4F28C0BF" w14:textId="69773421" w:rsidR="004E1E3F" w:rsidRDefault="004E1E3F" w:rsidP="00D8642F">
      <w:pPr>
        <w:rPr>
          <w:b/>
        </w:rPr>
      </w:pPr>
    </w:p>
    <w:p w14:paraId="1D17C08A" w14:textId="33422CD9" w:rsidR="004E1E3F" w:rsidRDefault="004E1E3F" w:rsidP="00D8642F">
      <w:pPr>
        <w:rPr>
          <w:b/>
        </w:rPr>
      </w:pPr>
    </w:p>
    <w:p w14:paraId="0CBF5BF3" w14:textId="4CAAD290" w:rsidR="004E1E3F" w:rsidRDefault="004E1E3F" w:rsidP="00D8642F">
      <w:pPr>
        <w:rPr>
          <w:b/>
        </w:rPr>
      </w:pPr>
    </w:p>
    <w:p w14:paraId="505CBD2C" w14:textId="7E8AA100" w:rsidR="004E1E3F" w:rsidRDefault="004E1E3F" w:rsidP="00D8642F">
      <w:pPr>
        <w:rPr>
          <w:b/>
        </w:rPr>
      </w:pPr>
    </w:p>
    <w:p w14:paraId="274F873F" w14:textId="7E9FB2AC" w:rsidR="00797FFC" w:rsidRDefault="00797FFC" w:rsidP="00D8642F">
      <w:pPr>
        <w:rPr>
          <w:b/>
        </w:rPr>
      </w:pPr>
    </w:p>
    <w:p w14:paraId="4F967DCC" w14:textId="5B64EB20" w:rsidR="00797FFC" w:rsidRDefault="00797FFC" w:rsidP="00D8642F">
      <w:pPr>
        <w:rPr>
          <w:b/>
        </w:rPr>
      </w:pPr>
    </w:p>
    <w:p w14:paraId="499D19AB" w14:textId="77777777" w:rsidR="00797FFC" w:rsidRDefault="00797FFC" w:rsidP="00D8642F">
      <w:pPr>
        <w:rPr>
          <w:b/>
        </w:rPr>
      </w:pPr>
    </w:p>
    <w:p w14:paraId="7304C20F" w14:textId="1895B469" w:rsidR="004E1E3F" w:rsidRDefault="004E1E3F" w:rsidP="00D8642F">
      <w:pPr>
        <w:rPr>
          <w:b/>
        </w:rPr>
      </w:pPr>
    </w:p>
    <w:p w14:paraId="47F019CB" w14:textId="77777777" w:rsidR="004E1E3F" w:rsidRDefault="004E1E3F" w:rsidP="00BC3437">
      <w:pPr>
        <w:rPr>
          <w:b/>
        </w:rPr>
      </w:pPr>
    </w:p>
    <w:p w14:paraId="0BE92BC3" w14:textId="2ED1F6A6" w:rsidR="00BC3437" w:rsidRPr="00BC3437" w:rsidRDefault="00B07155" w:rsidP="00BC3437">
      <w:pPr>
        <w:rPr>
          <w:b/>
        </w:rPr>
      </w:pPr>
      <w:r w:rsidRPr="005761EE">
        <w:rPr>
          <w:b/>
        </w:rPr>
        <w:t xml:space="preserve">Compte rendu de la réunion </w:t>
      </w:r>
      <w:r w:rsidR="00147811">
        <w:rPr>
          <w:b/>
        </w:rPr>
        <w:t xml:space="preserve">MOA </w:t>
      </w:r>
      <w:r w:rsidRPr="005761EE">
        <w:rPr>
          <w:b/>
        </w:rPr>
        <w:t>du 17/04/2019 :</w:t>
      </w:r>
    </w:p>
    <w:tbl>
      <w:tblPr>
        <w:tblW w:w="0" w:type="auto"/>
        <w:tblCellMar>
          <w:top w:w="15" w:type="dxa"/>
          <w:left w:w="15" w:type="dxa"/>
          <w:bottom w:w="15" w:type="dxa"/>
          <w:right w:w="15" w:type="dxa"/>
        </w:tblCellMar>
        <w:tblLook w:val="04A0" w:firstRow="1" w:lastRow="0" w:firstColumn="1" w:lastColumn="0" w:noHBand="0" w:noVBand="1"/>
      </w:tblPr>
      <w:tblGrid>
        <w:gridCol w:w="2454"/>
        <w:gridCol w:w="4487"/>
        <w:gridCol w:w="2121"/>
      </w:tblGrid>
      <w:tr w:rsidR="00BC3437" w14:paraId="207FF6BD" w14:textId="77777777" w:rsidTr="00594C6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08852" w14:textId="77777777" w:rsidR="00BC3437" w:rsidRDefault="00BC3437">
            <w:pPr>
              <w:pStyle w:val="NormalWeb"/>
              <w:spacing w:before="0" w:beforeAutospacing="0" w:after="0" w:afterAutospacing="0"/>
              <w:jc w:val="center"/>
            </w:pPr>
            <w:r>
              <w:rPr>
                <w:rFonts w:ascii="Arial" w:hAnsi="Arial" w:cs="Arial"/>
                <w:color w:val="000000"/>
                <w:sz w:val="22"/>
                <w:szCs w:val="22"/>
              </w:rPr>
              <w:t>Projet tuteuré Semestre 2</w:t>
            </w:r>
          </w:p>
        </w:tc>
        <w:tc>
          <w:tcPr>
            <w:tcW w:w="44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BA7945" w14:textId="77777777" w:rsidR="00BC3437" w:rsidRDefault="00BC3437">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17/04/2019 de 16h à 16h30</w:t>
            </w:r>
          </w:p>
        </w:tc>
        <w:tc>
          <w:tcPr>
            <w:tcW w:w="212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B30D9" w14:textId="77777777" w:rsidR="00BC3437" w:rsidRDefault="00BC3437">
            <w:pPr>
              <w:pStyle w:val="NormalWeb"/>
              <w:spacing w:before="60" w:beforeAutospacing="0" w:after="0" w:afterAutospacing="0"/>
            </w:pPr>
            <w:r>
              <w:rPr>
                <w:rFonts w:ascii="Arial" w:hAnsi="Arial" w:cs="Arial"/>
                <w:b/>
                <w:bCs/>
                <w:color w:val="000000"/>
                <w:sz w:val="22"/>
                <w:szCs w:val="22"/>
              </w:rPr>
              <w:t>Diffusion :</w:t>
            </w:r>
          </w:p>
          <w:p w14:paraId="171DB413" w14:textId="77777777" w:rsidR="00BC3437" w:rsidRDefault="00BC3437">
            <w:pPr>
              <w:pStyle w:val="NormalWeb"/>
              <w:spacing w:before="60" w:beforeAutospacing="0" w:after="0" w:afterAutospacing="0"/>
            </w:pPr>
            <w:r>
              <w:rPr>
                <w:rFonts w:ascii="Arial" w:hAnsi="Arial" w:cs="Arial"/>
                <w:color w:val="000000"/>
                <w:sz w:val="22"/>
                <w:szCs w:val="22"/>
              </w:rPr>
              <w:t>Frédéric Barrios</w:t>
            </w:r>
          </w:p>
          <w:p w14:paraId="6991FC11" w14:textId="77777777" w:rsidR="00BC3437" w:rsidRDefault="00BC3437">
            <w:pPr>
              <w:pStyle w:val="NormalWeb"/>
              <w:spacing w:before="60" w:beforeAutospacing="0" w:after="0" w:afterAutospacing="0"/>
            </w:pPr>
            <w:r>
              <w:rPr>
                <w:rFonts w:ascii="Arial" w:hAnsi="Arial" w:cs="Arial"/>
                <w:color w:val="000000"/>
                <w:sz w:val="22"/>
                <w:szCs w:val="22"/>
              </w:rPr>
              <w:t>Corinne Servières</w:t>
            </w:r>
          </w:p>
        </w:tc>
      </w:tr>
      <w:tr w:rsidR="00BC3437" w14:paraId="673D8035" w14:textId="77777777" w:rsidTr="00594C61">
        <w:trPr>
          <w:trHeight w:val="10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296CFA" w14:textId="77777777" w:rsidR="00BC3437" w:rsidRDefault="00BC3437">
            <w:pPr>
              <w:rPr>
                <w:szCs w:val="24"/>
              </w:rPr>
            </w:pPr>
          </w:p>
        </w:tc>
        <w:tc>
          <w:tcPr>
            <w:tcW w:w="44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69521" w14:textId="77777777" w:rsidR="00BC3437" w:rsidRDefault="00BC3437">
            <w:pPr>
              <w:pStyle w:val="NormalWeb"/>
              <w:spacing w:before="60" w:beforeAutospacing="0" w:after="0" w:afterAutospacing="0"/>
              <w:jc w:val="center"/>
            </w:pPr>
            <w:r>
              <w:rPr>
                <w:rFonts w:ascii="Arial" w:hAnsi="Arial" w:cs="Arial"/>
                <w:b/>
                <w:bCs/>
                <w:color w:val="000000"/>
              </w:rPr>
              <w:t xml:space="preserve">Compte-rendu de réunion </w:t>
            </w:r>
          </w:p>
        </w:tc>
        <w:tc>
          <w:tcPr>
            <w:tcW w:w="2121" w:type="dxa"/>
            <w:vMerge/>
            <w:tcBorders>
              <w:top w:val="single" w:sz="4" w:space="0" w:color="000000"/>
              <w:left w:val="single" w:sz="4" w:space="0" w:color="000000"/>
              <w:bottom w:val="single" w:sz="4" w:space="0" w:color="000000"/>
              <w:right w:val="single" w:sz="4" w:space="0" w:color="000000"/>
            </w:tcBorders>
            <w:vAlign w:val="center"/>
            <w:hideMark/>
          </w:tcPr>
          <w:p w14:paraId="66D3D273" w14:textId="77777777" w:rsidR="00BC3437" w:rsidRDefault="00BC3437">
            <w:pPr>
              <w:rPr>
                <w:szCs w:val="24"/>
              </w:rPr>
            </w:pPr>
          </w:p>
        </w:tc>
      </w:tr>
    </w:tbl>
    <w:p w14:paraId="3D6C69D0" w14:textId="61573255" w:rsidR="00BC3437" w:rsidRDefault="00BC3437" w:rsidP="00BC3437">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7292"/>
        <w:gridCol w:w="1770"/>
      </w:tblGrid>
      <w:tr w:rsidR="00BC3437" w14:paraId="79B4DB9D" w14:textId="77777777" w:rsidTr="00BC34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4345F" w14:textId="77777777" w:rsidR="00BC3437" w:rsidRDefault="00BC3437">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1EF9D1E4" w14:textId="30228A8C" w:rsidR="00BC3437" w:rsidRDefault="00BC3437">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w:t>
            </w:r>
            <w:r w:rsidR="00294551">
              <w:rPr>
                <w:rFonts w:ascii="Arial" w:hAnsi="Arial" w:cs="Arial"/>
                <w:color w:val="000000"/>
                <w:sz w:val="22"/>
                <w:szCs w:val="22"/>
              </w:rPr>
              <w:t>s</w:t>
            </w:r>
            <w:r>
              <w:rPr>
                <w:rFonts w:ascii="Arial" w:hAnsi="Arial" w:cs="Arial"/>
                <w:color w:val="000000"/>
                <w:sz w:val="22"/>
                <w:szCs w:val="22"/>
              </w:rPr>
              <w:t xml:space="preserve">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70F5E634" w14:textId="77777777" w:rsidR="00BC3437" w:rsidRDefault="00BC3437">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248D4996" w14:textId="77777777" w:rsidR="00BC3437" w:rsidRDefault="00BC3437">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5B4CBA29" w14:textId="77777777" w:rsidR="00BC3437" w:rsidRDefault="00BC3437">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E995A" w14:textId="77777777" w:rsidR="00BC3437" w:rsidRDefault="00BC3437">
            <w:pPr>
              <w:pStyle w:val="NormalWeb"/>
              <w:spacing w:before="60" w:beforeAutospacing="0" w:after="0" w:afterAutospacing="0"/>
            </w:pPr>
            <w:r>
              <w:rPr>
                <w:rFonts w:ascii="Arial" w:hAnsi="Arial" w:cs="Arial"/>
                <w:b/>
                <w:bCs/>
                <w:color w:val="000000"/>
                <w:sz w:val="22"/>
                <w:szCs w:val="22"/>
              </w:rPr>
              <w:t>Rédacteur :</w:t>
            </w:r>
          </w:p>
          <w:p w14:paraId="5E9DDF18" w14:textId="77777777" w:rsidR="00BC3437" w:rsidRDefault="00BC3437">
            <w:pPr>
              <w:pStyle w:val="NormalWeb"/>
              <w:spacing w:before="60" w:beforeAutospacing="0" w:after="0" w:afterAutospacing="0"/>
            </w:pPr>
            <w:r>
              <w:rPr>
                <w:rFonts w:ascii="Arial" w:hAnsi="Arial" w:cs="Arial"/>
                <w:color w:val="000000"/>
                <w:sz w:val="22"/>
                <w:szCs w:val="22"/>
              </w:rPr>
              <w:t>Yoan Guiraud</w:t>
            </w:r>
          </w:p>
          <w:p w14:paraId="69848DE8" w14:textId="77777777" w:rsidR="00BC3437" w:rsidRDefault="00BC3437"/>
          <w:p w14:paraId="1D44F698" w14:textId="77777777" w:rsidR="00BC3437" w:rsidRDefault="00BC3437">
            <w:pPr>
              <w:pStyle w:val="NormalWeb"/>
              <w:spacing w:before="60" w:beforeAutospacing="0" w:after="0" w:afterAutospacing="0"/>
            </w:pPr>
            <w:r>
              <w:rPr>
                <w:rFonts w:ascii="Arial" w:hAnsi="Arial" w:cs="Arial"/>
                <w:b/>
                <w:bCs/>
                <w:color w:val="000000"/>
                <w:sz w:val="22"/>
                <w:szCs w:val="22"/>
              </w:rPr>
              <w:t xml:space="preserve">Nb pages : 2 </w:t>
            </w:r>
          </w:p>
        </w:tc>
      </w:tr>
      <w:tr w:rsidR="00BC3437" w14:paraId="73599EDA" w14:textId="77777777" w:rsidTr="00BC3437">
        <w:trPr>
          <w:trHeight w:val="138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5A114B" w14:textId="77777777" w:rsidR="00BC3437" w:rsidRDefault="00BC3437">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5C563C71" w14:textId="77777777" w:rsidR="00BC3437" w:rsidRDefault="00BC3437" w:rsidP="00BC3437">
            <w:pPr>
              <w:pStyle w:val="NormalWeb"/>
              <w:numPr>
                <w:ilvl w:val="0"/>
                <w:numId w:val="25"/>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Montrer les vérifications des documents prévues pour cette réunion, apporter des précisions et des éléments de réponses sur les différents points non compris et soulever les problèmes rencontrés.</w:t>
            </w:r>
          </w:p>
        </w:tc>
      </w:tr>
    </w:tbl>
    <w:p w14:paraId="50300F4D" w14:textId="5D59EA85" w:rsidR="00BC3437" w:rsidRDefault="00BC3437" w:rsidP="00BC3437">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738"/>
        <w:gridCol w:w="1701"/>
        <w:gridCol w:w="1270"/>
      </w:tblGrid>
      <w:tr w:rsidR="00BC3437" w14:paraId="28074ED8" w14:textId="77777777" w:rsidTr="004E1E3F">
        <w:trPr>
          <w:trHeight w:val="420"/>
        </w:trPr>
        <w:tc>
          <w:tcPr>
            <w:tcW w:w="609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7CB6C" w14:textId="77777777" w:rsidR="00BC3437" w:rsidRDefault="00BC3437">
            <w:pPr>
              <w:pStyle w:val="NormalWeb"/>
              <w:spacing w:before="60" w:beforeAutospacing="0" w:after="0" w:afterAutospacing="0"/>
            </w:pPr>
            <w:r>
              <w:rPr>
                <w:rFonts w:ascii="Arial" w:hAnsi="Arial" w:cs="Arial"/>
                <w:b/>
                <w:bCs/>
                <w:color w:val="000000"/>
                <w:sz w:val="22"/>
                <w:szCs w:val="22"/>
              </w:rPr>
              <w:t>Sujets abordés – actions lancées</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3CEE5" w14:textId="77777777" w:rsidR="00BC3437" w:rsidRDefault="00BC3437">
            <w:pPr>
              <w:pStyle w:val="NormalWeb"/>
              <w:spacing w:before="60" w:beforeAutospacing="0" w:after="0" w:afterAutospacing="0"/>
              <w:jc w:val="center"/>
            </w:pPr>
            <w:r>
              <w:rPr>
                <w:rFonts w:ascii="Arial" w:hAnsi="Arial" w:cs="Arial"/>
                <w:b/>
                <w:bCs/>
                <w:color w:val="000000"/>
                <w:sz w:val="22"/>
                <w:szCs w:val="22"/>
              </w:rPr>
              <w:t>Qui</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4E6CF" w14:textId="77777777" w:rsidR="00BC3437" w:rsidRDefault="00BC3437">
            <w:pPr>
              <w:pStyle w:val="NormalWeb"/>
              <w:spacing w:before="60" w:beforeAutospacing="0" w:after="0" w:afterAutospacing="0"/>
              <w:jc w:val="center"/>
            </w:pPr>
            <w:r>
              <w:rPr>
                <w:rFonts w:ascii="Arial" w:hAnsi="Arial" w:cs="Arial"/>
                <w:b/>
                <w:bCs/>
                <w:color w:val="000000"/>
                <w:sz w:val="22"/>
                <w:szCs w:val="22"/>
              </w:rPr>
              <w:t>Délai</w:t>
            </w:r>
          </w:p>
        </w:tc>
      </w:tr>
      <w:tr w:rsidR="00BC3437" w14:paraId="49FBD440" w14:textId="77777777" w:rsidTr="004E1E3F">
        <w:trPr>
          <w:trHeight w:val="17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687E6C" w14:textId="77777777" w:rsidR="00BC3437" w:rsidRDefault="00BC3437">
            <w:pPr>
              <w:spacing w:after="240"/>
            </w:pPr>
          </w:p>
          <w:p w14:paraId="32C6D9CA" w14:textId="77777777" w:rsidR="00BC3437" w:rsidRDefault="00BC3437">
            <w:pPr>
              <w:pStyle w:val="NormalWeb"/>
              <w:spacing w:before="60" w:beforeAutospacing="0" w:after="0" w:afterAutospacing="0"/>
              <w:jc w:val="center"/>
            </w:pPr>
            <w:r>
              <w:rPr>
                <w:rFonts w:ascii="Arial" w:hAnsi="Arial" w:cs="Arial"/>
                <w:b/>
                <w:bCs/>
                <w:color w:val="000000"/>
                <w:sz w:val="22"/>
                <w:szCs w:val="22"/>
              </w:rPr>
              <w:t>1</w:t>
            </w:r>
          </w:p>
          <w:p w14:paraId="119DEB15" w14:textId="77777777" w:rsidR="00BC3437" w:rsidRDefault="00BC3437"/>
        </w:tc>
        <w:tc>
          <w:tcPr>
            <w:tcW w:w="57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505027" w14:textId="77777777" w:rsidR="00BC3437" w:rsidRDefault="00BC3437">
            <w:pPr>
              <w:pStyle w:val="NormalWeb"/>
              <w:spacing w:before="0" w:beforeAutospacing="0" w:after="0" w:afterAutospacing="0"/>
              <w:jc w:val="both"/>
            </w:pPr>
            <w:r>
              <w:rPr>
                <w:rFonts w:ascii="Arial" w:hAnsi="Arial" w:cs="Arial"/>
                <w:color w:val="000000"/>
                <w:sz w:val="22"/>
                <w:szCs w:val="22"/>
              </w:rPr>
              <w:t>- Présentation du premier diagramme de cas d’utilisation et du diagramme de classe (pas assez complet et associations faussent entre les cas d’utilisations).</w:t>
            </w:r>
          </w:p>
          <w:p w14:paraId="0E1FEBF8" w14:textId="77777777" w:rsidR="00BC3437" w:rsidRDefault="00BC3437">
            <w:pPr>
              <w:pStyle w:val="NormalWeb"/>
              <w:spacing w:before="0" w:beforeAutospacing="0" w:after="0" w:afterAutospacing="0"/>
              <w:jc w:val="both"/>
            </w:pPr>
            <w:r>
              <w:rPr>
                <w:rFonts w:ascii="Arial" w:hAnsi="Arial" w:cs="Arial"/>
                <w:color w:val="000000"/>
                <w:sz w:val="22"/>
                <w:szCs w:val="22"/>
              </w:rPr>
              <w:t>- Regrouper les crapauds et les grenouilles dans un seul objet pion, supprimer la classe outils action et créer un objet qui est l’ordinateur (l’IA).</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AC500C" w14:textId="77777777" w:rsidR="00BC3437" w:rsidRDefault="00BC3437"/>
          <w:p w14:paraId="6287DD16" w14:textId="77777777" w:rsidR="00BC3437" w:rsidRDefault="00BC3437">
            <w:pPr>
              <w:pStyle w:val="NormalWeb"/>
              <w:spacing w:before="60" w:beforeAutospacing="0" w:after="0" w:afterAutospacing="0"/>
            </w:pPr>
            <w:r>
              <w:rPr>
                <w:rFonts w:ascii="Arial" w:hAnsi="Arial" w:cs="Arial"/>
                <w:color w:val="000000"/>
                <w:sz w:val="22"/>
                <w:szCs w:val="22"/>
              </w:rPr>
              <w:t xml:space="preserve">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39713B"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63B9AEE9" w14:textId="77777777" w:rsidR="00BC3437" w:rsidRDefault="00BC3437"/>
          <w:p w14:paraId="65780F9D" w14:textId="77777777" w:rsidR="00BC3437" w:rsidRDefault="00BC3437">
            <w:pPr>
              <w:pStyle w:val="NormalWeb"/>
              <w:spacing w:before="60" w:beforeAutospacing="0" w:after="0" w:afterAutospacing="0"/>
            </w:pPr>
            <w:r>
              <w:rPr>
                <w:rFonts w:ascii="Arial" w:hAnsi="Arial" w:cs="Arial"/>
                <w:color w:val="000000"/>
                <w:sz w:val="22"/>
                <w:szCs w:val="22"/>
              </w:rPr>
              <w:t>-06/05/19</w:t>
            </w:r>
          </w:p>
        </w:tc>
      </w:tr>
      <w:tr w:rsidR="00BC3437" w14:paraId="3FC60020" w14:textId="77777777" w:rsidTr="004E1E3F">
        <w:trPr>
          <w:trHeight w:val="1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0A6966" w14:textId="77777777" w:rsidR="00BC3437" w:rsidRDefault="00BC3437">
            <w:pPr>
              <w:spacing w:after="240"/>
            </w:pPr>
          </w:p>
          <w:p w14:paraId="737A5933" w14:textId="77777777" w:rsidR="00BC3437" w:rsidRDefault="00BC3437">
            <w:pPr>
              <w:pStyle w:val="NormalWeb"/>
              <w:spacing w:before="60" w:beforeAutospacing="0" w:after="0" w:afterAutospacing="0"/>
            </w:pPr>
            <w:r>
              <w:rPr>
                <w:rFonts w:ascii="Arial" w:hAnsi="Arial" w:cs="Arial"/>
                <w:b/>
                <w:bCs/>
                <w:color w:val="000000"/>
                <w:sz w:val="22"/>
                <w:szCs w:val="22"/>
              </w:rPr>
              <w:t>2</w:t>
            </w:r>
          </w:p>
          <w:p w14:paraId="37BCEFFD" w14:textId="77777777" w:rsidR="00BC3437" w:rsidRDefault="00BC3437"/>
        </w:tc>
        <w:tc>
          <w:tcPr>
            <w:tcW w:w="57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4F9D7E" w14:textId="77777777" w:rsidR="00BC3437" w:rsidRDefault="00BC3437">
            <w:pPr>
              <w:pStyle w:val="NormalWeb"/>
              <w:spacing w:before="0" w:beforeAutospacing="0" w:after="0" w:afterAutospacing="0"/>
              <w:jc w:val="both"/>
            </w:pPr>
            <w:r>
              <w:rPr>
                <w:rFonts w:ascii="Arial" w:hAnsi="Arial" w:cs="Arial"/>
                <w:color w:val="000000"/>
                <w:sz w:val="22"/>
                <w:szCs w:val="22"/>
              </w:rPr>
              <w:t>- Présentation des maquettes pour la réalisation de l’interface graphique du jeu et présentation du deuxième diagramme de cas d’utilisation.</w:t>
            </w:r>
          </w:p>
          <w:p w14:paraId="1759C9C9" w14:textId="77777777" w:rsidR="00BC3437" w:rsidRDefault="00BC3437">
            <w:pPr>
              <w:pStyle w:val="NormalWeb"/>
              <w:spacing w:before="0" w:beforeAutospacing="0" w:after="0" w:afterAutospacing="0"/>
              <w:jc w:val="both"/>
            </w:pPr>
            <w:r>
              <w:rPr>
                <w:rFonts w:ascii="Arial" w:hAnsi="Arial" w:cs="Arial"/>
                <w:color w:val="000000"/>
                <w:sz w:val="22"/>
                <w:szCs w:val="22"/>
              </w:rPr>
              <w:t>- Ajouter une page de la gestion de configuration initiale et une page pour le choix du mode de jeu dans les maquettes de notre jeu.</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9EE3C8" w14:textId="77777777" w:rsidR="00BC3437" w:rsidRDefault="00BC3437"/>
          <w:p w14:paraId="6C955F99" w14:textId="77777777" w:rsidR="00BC3437" w:rsidRDefault="00BC3437">
            <w:pPr>
              <w:pStyle w:val="NormalWeb"/>
              <w:spacing w:before="0" w:beforeAutospacing="0" w:after="0" w:afterAutospacing="0"/>
            </w:pPr>
            <w:r>
              <w:rPr>
                <w:rFonts w:ascii="Arial" w:hAnsi="Arial" w:cs="Arial"/>
                <w:color w:val="000000"/>
                <w:sz w:val="22"/>
                <w:szCs w:val="22"/>
              </w:rPr>
              <w:t>Pierre Marie Combalbert</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158A8"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2330A69" w14:textId="77777777" w:rsidR="00BC3437" w:rsidRDefault="00BC3437"/>
          <w:p w14:paraId="6B232EC4"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r w:rsidR="00BC3437" w14:paraId="2F659570" w14:textId="77777777" w:rsidTr="004E1E3F">
        <w:trPr>
          <w:trHeight w:val="15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FAD42" w14:textId="77777777" w:rsidR="00BC3437" w:rsidRDefault="00BC3437">
            <w:pPr>
              <w:spacing w:after="240"/>
            </w:pPr>
          </w:p>
          <w:p w14:paraId="50A68A74" w14:textId="77777777" w:rsidR="00BC3437" w:rsidRDefault="00BC3437">
            <w:pPr>
              <w:pStyle w:val="NormalWeb"/>
              <w:spacing w:before="60" w:beforeAutospacing="0" w:after="0" w:afterAutospacing="0"/>
              <w:jc w:val="center"/>
            </w:pPr>
            <w:r>
              <w:rPr>
                <w:rFonts w:ascii="Arial" w:hAnsi="Arial" w:cs="Arial"/>
                <w:b/>
                <w:bCs/>
                <w:color w:val="000000"/>
                <w:sz w:val="22"/>
                <w:szCs w:val="22"/>
              </w:rPr>
              <w:t>3</w:t>
            </w:r>
          </w:p>
          <w:p w14:paraId="201A56F0" w14:textId="77777777" w:rsidR="00BC3437" w:rsidRDefault="00BC3437"/>
        </w:tc>
        <w:tc>
          <w:tcPr>
            <w:tcW w:w="57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60403" w14:textId="77777777" w:rsidR="00BC3437" w:rsidRDefault="00BC3437">
            <w:pPr>
              <w:pStyle w:val="NormalWeb"/>
              <w:spacing w:before="60" w:beforeAutospacing="0" w:after="60" w:afterAutospacing="0"/>
            </w:pPr>
            <w:r>
              <w:rPr>
                <w:rFonts w:ascii="Arial" w:hAnsi="Arial" w:cs="Arial"/>
                <w:color w:val="000000"/>
                <w:sz w:val="22"/>
                <w:szCs w:val="22"/>
              </w:rPr>
              <w:t>-  Présentation du cahier des charges, de la planification et de l’organisation éventuelle pour les prochaines semaines.</w:t>
            </w:r>
          </w:p>
          <w:p w14:paraId="0954C43B" w14:textId="77777777" w:rsidR="00BC3437" w:rsidRDefault="00BC3437">
            <w:pPr>
              <w:pStyle w:val="NormalWeb"/>
              <w:spacing w:before="60" w:beforeAutospacing="0" w:after="60" w:afterAutospacing="0"/>
            </w:pPr>
            <w:r>
              <w:rPr>
                <w:rFonts w:ascii="Arial" w:hAnsi="Arial" w:cs="Arial"/>
                <w:color w:val="000000"/>
                <w:sz w:val="22"/>
                <w:szCs w:val="22"/>
              </w:rPr>
              <w:t>- Continuation de la gestion projet, ainsi que de la création du diagramme de Gantt et réaliser ses calculs. Prévoir du temps pour aider dans la partie programmation du projet.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F8B672" w14:textId="77777777" w:rsidR="00BC3437" w:rsidRDefault="00BC3437"/>
          <w:p w14:paraId="477BF0EE" w14:textId="77777777" w:rsidR="00BC3437" w:rsidRDefault="00BC3437">
            <w:pPr>
              <w:pStyle w:val="NormalWeb"/>
              <w:spacing w:before="60" w:beforeAutospacing="0" w:after="0" w:afterAutospacing="0"/>
            </w:pPr>
            <w:r>
              <w:rPr>
                <w:rFonts w:ascii="Arial" w:hAnsi="Arial" w:cs="Arial"/>
                <w:color w:val="000000"/>
                <w:sz w:val="22"/>
                <w:szCs w:val="22"/>
              </w:rPr>
              <w:t>Yanis Delmas</w:t>
            </w:r>
          </w:p>
          <w:p w14:paraId="78D6B92B" w14:textId="77777777" w:rsidR="00BC3437" w:rsidRDefault="00BC3437"/>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8A973D"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FD8D94D" w14:textId="77777777" w:rsidR="00BC3437" w:rsidRDefault="00BC3437"/>
          <w:p w14:paraId="7D152627"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r w:rsidR="00BC3437" w14:paraId="042FEDE5" w14:textId="77777777" w:rsidTr="004E1E3F">
        <w:trPr>
          <w:trHeight w:val="12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22B97C" w14:textId="77777777" w:rsidR="00BC3437" w:rsidRDefault="00BC3437"/>
          <w:p w14:paraId="3A32B50C" w14:textId="77777777" w:rsidR="00BC3437" w:rsidRDefault="00BC3437">
            <w:pPr>
              <w:pStyle w:val="NormalWeb"/>
              <w:spacing w:before="60" w:beforeAutospacing="0" w:after="0" w:afterAutospacing="0"/>
              <w:jc w:val="center"/>
            </w:pPr>
            <w:r>
              <w:rPr>
                <w:rFonts w:ascii="Arial" w:hAnsi="Arial" w:cs="Arial"/>
                <w:b/>
                <w:bCs/>
                <w:color w:val="000000"/>
                <w:sz w:val="22"/>
                <w:szCs w:val="22"/>
              </w:rPr>
              <w:t>4</w:t>
            </w:r>
          </w:p>
          <w:p w14:paraId="46584F85" w14:textId="77777777" w:rsidR="00BC3437" w:rsidRDefault="00BC3437"/>
        </w:tc>
        <w:tc>
          <w:tcPr>
            <w:tcW w:w="57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F8A11" w14:textId="77777777" w:rsidR="00BC3437" w:rsidRDefault="00BC3437">
            <w:pPr>
              <w:pStyle w:val="NormalWeb"/>
              <w:spacing w:before="0" w:beforeAutospacing="0" w:after="0" w:afterAutospacing="0"/>
            </w:pPr>
            <w:r>
              <w:rPr>
                <w:rFonts w:ascii="Arial" w:hAnsi="Arial" w:cs="Arial"/>
                <w:color w:val="000000"/>
                <w:sz w:val="22"/>
                <w:szCs w:val="22"/>
              </w:rPr>
              <w:t>- Présentation de la description du diagramme de cas d’utilisation.</w:t>
            </w:r>
          </w:p>
          <w:p w14:paraId="34908578" w14:textId="77777777" w:rsidR="00BC3437" w:rsidRDefault="00BC3437">
            <w:pPr>
              <w:pStyle w:val="NormalWeb"/>
              <w:spacing w:before="0" w:beforeAutospacing="0" w:after="0" w:afterAutospacing="0"/>
            </w:pPr>
            <w:r>
              <w:rPr>
                <w:rFonts w:ascii="Arial" w:hAnsi="Arial" w:cs="Arial"/>
                <w:color w:val="000000"/>
                <w:sz w:val="22"/>
                <w:szCs w:val="22"/>
              </w:rPr>
              <w:t>- Plus détaillé la description du diagramme de cas d’utilisation et faire faire plusieurs cas d’utilisation différents pour avoir une plus grande compréhension.</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D1786" w14:textId="77777777" w:rsidR="00BC3437" w:rsidRDefault="00BC3437"/>
          <w:p w14:paraId="395C3BBC" w14:textId="77777777" w:rsidR="00BC3437" w:rsidRDefault="00BC3437">
            <w:pPr>
              <w:pStyle w:val="NormalWeb"/>
              <w:spacing w:before="60" w:beforeAutospacing="0" w:after="0" w:afterAutospacing="0"/>
            </w:pPr>
            <w:r>
              <w:rPr>
                <w:rFonts w:ascii="Arial" w:hAnsi="Arial" w:cs="Arial"/>
                <w:color w:val="000000"/>
                <w:sz w:val="22"/>
                <w:szCs w:val="22"/>
              </w:rPr>
              <w:t>Yoan Guiraud</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6C5CC9"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2305B6B"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bl>
    <w:p w14:paraId="3DC60B63"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9062"/>
      </w:tblGrid>
      <w:tr w:rsidR="00BC3437" w14:paraId="7BE97259" w14:textId="77777777" w:rsidTr="00BC3437">
        <w:trPr>
          <w:trHeight w:val="31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AF9A59" w14:textId="77777777" w:rsidR="00BC3437" w:rsidRDefault="00BC3437">
            <w:pPr>
              <w:pStyle w:val="NormalWeb"/>
              <w:spacing w:before="60" w:beforeAutospacing="0" w:after="0" w:afterAutospacing="0"/>
            </w:pPr>
            <w:r>
              <w:rPr>
                <w:rFonts w:ascii="Arial" w:hAnsi="Arial" w:cs="Arial"/>
                <w:b/>
                <w:bCs/>
                <w:color w:val="000000"/>
                <w:sz w:val="22"/>
                <w:szCs w:val="22"/>
              </w:rPr>
              <w:t>Ordre du jour de la prochaine réunion du 06/05/19 :</w:t>
            </w:r>
          </w:p>
          <w:p w14:paraId="78C129D0"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Planification du projet (diagramme de Gantt) et continuation gestion projet (+ aide en programmation du jeu) - Yanis Delmas.</w:t>
            </w:r>
          </w:p>
          <w:p w14:paraId="256DF68B"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Création et bon fonctionnement du plateau de jeu et modification diagramme cas d’utilisation et diagramme de classe - Maël Le </w:t>
            </w:r>
            <w:proofErr w:type="spellStart"/>
            <w:r>
              <w:rPr>
                <w:rFonts w:ascii="Arial" w:hAnsi="Arial" w:cs="Arial"/>
                <w:color w:val="000000"/>
              </w:rPr>
              <w:t>Folgoc</w:t>
            </w:r>
            <w:proofErr w:type="spellEnd"/>
            <w:r>
              <w:rPr>
                <w:rFonts w:ascii="Arial" w:hAnsi="Arial" w:cs="Arial"/>
                <w:color w:val="000000"/>
              </w:rPr>
              <w:t xml:space="preserve"> Pontis.</w:t>
            </w:r>
          </w:p>
          <w:p w14:paraId="0697EE38" w14:textId="2253D9CF"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Interface dynamique fonctionnelle (naviguer dans </w:t>
            </w:r>
            <w:r w:rsidR="00324F9C">
              <w:rPr>
                <w:rFonts w:ascii="Arial" w:hAnsi="Arial" w:cs="Arial"/>
                <w:color w:val="000000"/>
              </w:rPr>
              <w:t>le jeu</w:t>
            </w:r>
            <w:r>
              <w:rPr>
                <w:rFonts w:ascii="Arial" w:hAnsi="Arial" w:cs="Arial"/>
                <w:color w:val="000000"/>
              </w:rPr>
              <w:t>) et modification de l’interface graphique + aide pour le lien entre le plateau et l’interface graphique - Pierre-Marie Combalbert.</w:t>
            </w:r>
          </w:p>
          <w:p w14:paraId="0D9A84E8"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Lien entre le plateau et l’interface graphique, modification de la description écrite des cas d’utilisation et rédaction du compte rendu de réunion - Yoan Guiraud.</w:t>
            </w:r>
          </w:p>
        </w:tc>
      </w:tr>
    </w:tbl>
    <w:p w14:paraId="7BE5CCD6" w14:textId="50A36214" w:rsidR="00324F9C" w:rsidRDefault="00324F9C" w:rsidP="00324F9C">
      <w:pPr>
        <w:pStyle w:val="NormalWeb"/>
        <w:spacing w:before="60" w:beforeAutospacing="0" w:after="0" w:afterAutospacing="0"/>
        <w:rPr>
          <w:rFonts w:ascii="Arial" w:hAnsi="Arial" w:cs="Arial"/>
          <w:b/>
          <w:bCs/>
          <w:color w:val="000000"/>
        </w:rPr>
      </w:pPr>
    </w:p>
    <w:p w14:paraId="26F67E92" w14:textId="77777777" w:rsidR="004E1E3F" w:rsidRDefault="004E1E3F" w:rsidP="00324F9C">
      <w:pPr>
        <w:pStyle w:val="NormalWeb"/>
        <w:spacing w:before="60" w:beforeAutospacing="0" w:after="0" w:afterAutospacing="0"/>
        <w:rPr>
          <w:rFonts w:ascii="Arial" w:hAnsi="Arial" w:cs="Arial"/>
          <w:b/>
          <w:bCs/>
          <w:color w:val="000000"/>
        </w:rPr>
      </w:pPr>
    </w:p>
    <w:p w14:paraId="12DAC4FE" w14:textId="0AF53458"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16A67578"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400E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302A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 xml:space="preserve">Maël Le </w:t>
            </w:r>
            <w:proofErr w:type="spellStart"/>
            <w:r>
              <w:rPr>
                <w:rFonts w:ascii="Arial" w:hAnsi="Arial" w:cs="Arial"/>
                <w:b/>
                <w:bCs/>
                <w:color w:val="000000"/>
                <w:sz w:val="20"/>
                <w:szCs w:val="20"/>
              </w:rPr>
              <w:t>Folgoc</w:t>
            </w:r>
            <w:proofErr w:type="spellEnd"/>
            <w:r>
              <w:rPr>
                <w:rFonts w:ascii="Arial" w:hAnsi="Arial" w:cs="Arial"/>
                <w:b/>
                <w:bCs/>
                <w:color w:val="000000"/>
                <w:sz w:val="20"/>
                <w:szCs w:val="20"/>
              </w:rPr>
              <w:t xml:space="preserve">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9494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D4B16"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3E369FF5" w14:textId="7765FADA" w:rsidR="004E1E3F" w:rsidRDefault="004E1E3F"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0133EE40"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4A9F0"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83E1E"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4047CF90" wp14:editId="1DF297A4">
                      <wp:extent cx="3228975" cy="400050"/>
                      <wp:effectExtent l="0" t="0" r="0" b="0"/>
                      <wp:docPr id="27" name="Rectangle 27"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5A408" id="Rectangle 27"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vy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nIwwkr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NvBXgahVvoHRj3suBybpzUMF0bNRwmcT2NC3FL0BzIYJXDQ55bluYXKElzl&#10;2GK0F2d2v0jXnRarGiLFvjBSTWBOKuEp7GZon9VhumCPeSSHnesW5fnZ33r+M1z/Ag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WUL78j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0B2ED109" w14:textId="77777777" w:rsidR="00BC3437" w:rsidRDefault="00BC3437" w:rsidP="00B07155">
      <w:pPr>
        <w:rPr>
          <w:b/>
        </w:rPr>
      </w:pPr>
    </w:p>
    <w:p w14:paraId="4D4564D1" w14:textId="77777777" w:rsidR="004E1E3F" w:rsidRDefault="004E1E3F" w:rsidP="00B07155">
      <w:pPr>
        <w:rPr>
          <w:b/>
        </w:rPr>
      </w:pPr>
    </w:p>
    <w:p w14:paraId="0A859847" w14:textId="77777777" w:rsidR="004E1E3F" w:rsidRDefault="004E1E3F" w:rsidP="00B07155">
      <w:pPr>
        <w:rPr>
          <w:b/>
        </w:rPr>
      </w:pPr>
    </w:p>
    <w:p w14:paraId="33873389" w14:textId="77777777" w:rsidR="004E1E3F" w:rsidRDefault="004E1E3F" w:rsidP="00B07155">
      <w:pPr>
        <w:rPr>
          <w:b/>
        </w:rPr>
      </w:pPr>
    </w:p>
    <w:p w14:paraId="3C0E4AA4" w14:textId="77777777" w:rsidR="004E1E3F" w:rsidRDefault="004E1E3F" w:rsidP="00B07155">
      <w:pPr>
        <w:rPr>
          <w:b/>
        </w:rPr>
      </w:pPr>
    </w:p>
    <w:p w14:paraId="6D002D19" w14:textId="77777777" w:rsidR="004E1E3F" w:rsidRDefault="004E1E3F" w:rsidP="00B07155">
      <w:pPr>
        <w:rPr>
          <w:b/>
        </w:rPr>
      </w:pPr>
    </w:p>
    <w:p w14:paraId="3148EF4B" w14:textId="77777777" w:rsidR="004E1E3F" w:rsidRDefault="004E1E3F" w:rsidP="00B07155">
      <w:pPr>
        <w:rPr>
          <w:b/>
        </w:rPr>
      </w:pPr>
    </w:p>
    <w:p w14:paraId="5D6AB3C8" w14:textId="77777777" w:rsidR="004E1E3F" w:rsidRDefault="004E1E3F" w:rsidP="00B07155">
      <w:pPr>
        <w:rPr>
          <w:b/>
        </w:rPr>
      </w:pPr>
    </w:p>
    <w:p w14:paraId="0262BC52" w14:textId="77777777" w:rsidR="004E1E3F" w:rsidRDefault="004E1E3F" w:rsidP="00B07155">
      <w:pPr>
        <w:rPr>
          <w:b/>
        </w:rPr>
      </w:pPr>
    </w:p>
    <w:p w14:paraId="2EE58014" w14:textId="77777777" w:rsidR="004E1E3F" w:rsidRDefault="004E1E3F" w:rsidP="00B07155">
      <w:pPr>
        <w:rPr>
          <w:b/>
        </w:rPr>
      </w:pPr>
    </w:p>
    <w:p w14:paraId="0C556B80" w14:textId="77777777" w:rsidR="004E1E3F" w:rsidRDefault="004E1E3F" w:rsidP="00B07155">
      <w:pPr>
        <w:rPr>
          <w:b/>
        </w:rPr>
      </w:pPr>
    </w:p>
    <w:p w14:paraId="4650FC14" w14:textId="77777777" w:rsidR="004E1E3F" w:rsidRDefault="004E1E3F" w:rsidP="00B07155">
      <w:pPr>
        <w:rPr>
          <w:b/>
        </w:rPr>
      </w:pPr>
    </w:p>
    <w:p w14:paraId="4BCD63F3" w14:textId="77777777" w:rsidR="004E1E3F" w:rsidRDefault="004E1E3F" w:rsidP="00B07155">
      <w:pPr>
        <w:rPr>
          <w:b/>
        </w:rPr>
      </w:pPr>
    </w:p>
    <w:p w14:paraId="4E604B78" w14:textId="77777777" w:rsidR="004E1E3F" w:rsidRDefault="004E1E3F" w:rsidP="00B07155">
      <w:pPr>
        <w:rPr>
          <w:b/>
        </w:rPr>
      </w:pPr>
    </w:p>
    <w:p w14:paraId="46B89F52" w14:textId="1E2B0089" w:rsidR="00294551" w:rsidRPr="004E1E3F" w:rsidRDefault="00B07155" w:rsidP="00294551">
      <w:pPr>
        <w:rPr>
          <w:b/>
        </w:rPr>
      </w:pPr>
      <w:r w:rsidRPr="00B07155">
        <w:rPr>
          <w:b/>
        </w:rPr>
        <w:t xml:space="preserve">Compte rendu de la réunion </w:t>
      </w:r>
      <w:r w:rsidR="00147811">
        <w:rPr>
          <w:b/>
        </w:rPr>
        <w:t xml:space="preserve">MOA </w:t>
      </w:r>
      <w:r w:rsidRPr="00B07155">
        <w:rPr>
          <w:b/>
        </w:rPr>
        <w:t>du 06/05/2019 :</w:t>
      </w:r>
    </w:p>
    <w:tbl>
      <w:tblPr>
        <w:tblW w:w="0" w:type="auto"/>
        <w:tblCellMar>
          <w:top w:w="15" w:type="dxa"/>
          <w:left w:w="15" w:type="dxa"/>
          <w:bottom w:w="15" w:type="dxa"/>
          <w:right w:w="15" w:type="dxa"/>
        </w:tblCellMar>
        <w:tblLook w:val="04A0" w:firstRow="1" w:lastRow="0" w:firstColumn="1" w:lastColumn="0" w:noHBand="0" w:noVBand="1"/>
      </w:tblPr>
      <w:tblGrid>
        <w:gridCol w:w="2454"/>
        <w:gridCol w:w="4487"/>
        <w:gridCol w:w="2121"/>
      </w:tblGrid>
      <w:tr w:rsidR="00294551" w14:paraId="4CBFB397" w14:textId="77777777" w:rsidTr="00594C6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C4F3D1"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44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A696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06/05/2019 de 18h30 à 19h</w:t>
            </w:r>
          </w:p>
        </w:tc>
        <w:tc>
          <w:tcPr>
            <w:tcW w:w="212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3A4B0A"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145DA86F"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8137015"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3FFA1CF6" w14:textId="77777777" w:rsidTr="00594C6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597926" w14:textId="77777777" w:rsidR="00294551" w:rsidRDefault="00294551">
            <w:pPr>
              <w:rPr>
                <w:szCs w:val="24"/>
              </w:rPr>
            </w:pPr>
          </w:p>
        </w:tc>
        <w:tc>
          <w:tcPr>
            <w:tcW w:w="44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89AA15"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tc>
        <w:tc>
          <w:tcPr>
            <w:tcW w:w="2121" w:type="dxa"/>
            <w:vMerge/>
            <w:tcBorders>
              <w:top w:val="single" w:sz="4" w:space="0" w:color="000000"/>
              <w:left w:val="single" w:sz="4" w:space="0" w:color="000000"/>
              <w:bottom w:val="single" w:sz="4" w:space="0" w:color="000000"/>
              <w:right w:val="single" w:sz="4" w:space="0" w:color="000000"/>
            </w:tcBorders>
            <w:vAlign w:val="center"/>
            <w:hideMark/>
          </w:tcPr>
          <w:p w14:paraId="0C4EA419" w14:textId="77777777" w:rsidR="00294551" w:rsidRDefault="00294551">
            <w:pPr>
              <w:rPr>
                <w:szCs w:val="24"/>
              </w:rPr>
            </w:pPr>
          </w:p>
        </w:tc>
      </w:tr>
    </w:tbl>
    <w:p w14:paraId="7935E6F3"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9"/>
        <w:gridCol w:w="1763"/>
      </w:tblGrid>
      <w:tr w:rsidR="00294551" w14:paraId="2CE82CE2"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9F37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612DC105" w14:textId="3F836E12"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3352BDC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847306C"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2E194A65"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47D026"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2D08F1E9"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4B3542A6" w14:textId="77777777" w:rsidR="00294551" w:rsidRDefault="00294551"/>
          <w:p w14:paraId="554AAD53"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2 </w:t>
            </w:r>
          </w:p>
        </w:tc>
      </w:tr>
      <w:tr w:rsidR="00294551" w14:paraId="04BFB555"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EAADF"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67BE25DE" w14:textId="59FB5A3F" w:rsidR="00294551" w:rsidRDefault="00294551" w:rsidP="00294551">
            <w:pPr>
              <w:pStyle w:val="NormalWeb"/>
              <w:numPr>
                <w:ilvl w:val="0"/>
                <w:numId w:val="27"/>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première itération, ainsi que les éléments à modifier ou apporter des précisions et des éléments de réponses sur les différents points non compris.</w:t>
            </w:r>
          </w:p>
        </w:tc>
      </w:tr>
    </w:tbl>
    <w:p w14:paraId="499C1EC6"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65"/>
        <w:gridCol w:w="5726"/>
        <w:gridCol w:w="1701"/>
        <w:gridCol w:w="1270"/>
      </w:tblGrid>
      <w:tr w:rsidR="00294551" w14:paraId="05C3937C" w14:textId="77777777" w:rsidTr="004E1E3F">
        <w:trPr>
          <w:trHeight w:val="420"/>
        </w:trPr>
        <w:tc>
          <w:tcPr>
            <w:tcW w:w="609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561CF"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95E770"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DC9818"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48EAE6BF" w14:textId="77777777" w:rsidTr="004E1E3F">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DA974" w14:textId="77777777" w:rsidR="00294551" w:rsidRDefault="00294551">
            <w:pPr>
              <w:spacing w:after="240"/>
            </w:pPr>
          </w:p>
          <w:p w14:paraId="305AA3D4"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5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4BC9F1" w14:textId="77777777" w:rsidR="00294551" w:rsidRDefault="00294551">
            <w:pPr>
              <w:pStyle w:val="NormalWeb"/>
              <w:spacing w:before="0" w:beforeAutospacing="0" w:after="0" w:afterAutospacing="0"/>
              <w:jc w:val="both"/>
            </w:pPr>
            <w:r>
              <w:rPr>
                <w:rFonts w:ascii="Arial" w:hAnsi="Arial" w:cs="Arial"/>
                <w:color w:val="000000"/>
                <w:sz w:val="22"/>
                <w:szCs w:val="22"/>
              </w:rPr>
              <w:t>- Présentation du jeu des grenouilles et des crapauds en mode console, ainsi que les problèmes rencontrés pour la création du jeu.</w:t>
            </w:r>
          </w:p>
          <w:p w14:paraId="168EF8CC" w14:textId="77777777" w:rsidR="00294551" w:rsidRDefault="00294551">
            <w:pPr>
              <w:pStyle w:val="NormalWeb"/>
              <w:spacing w:before="0" w:beforeAutospacing="0" w:after="0" w:afterAutospacing="0"/>
              <w:jc w:val="both"/>
            </w:pPr>
            <w:r>
              <w:rPr>
                <w:rFonts w:ascii="Arial" w:hAnsi="Arial" w:cs="Arial"/>
                <w:color w:val="000000"/>
                <w:sz w:val="22"/>
                <w:szCs w:val="22"/>
              </w:rPr>
              <w:t>- Plusieurs problèmes ont été soulevés par Mme Servières pour cette réalisation et il faut donc un jeu en mode console qui marche et sans bugs (les IA doivent être fonctionnelles).</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EB6036" w14:textId="77777777" w:rsidR="00294551" w:rsidRDefault="00294551"/>
          <w:p w14:paraId="31D6B0A4" w14:textId="77777777" w:rsidR="00294551" w:rsidRDefault="00294551">
            <w:pPr>
              <w:pStyle w:val="NormalWeb"/>
              <w:spacing w:before="60" w:beforeAutospacing="0" w:after="0" w:afterAutospacing="0"/>
            </w:pPr>
            <w:r>
              <w:rPr>
                <w:rFonts w:ascii="Arial" w:hAnsi="Arial" w:cs="Arial"/>
                <w:color w:val="000000"/>
                <w:sz w:val="22"/>
                <w:szCs w:val="22"/>
              </w:rPr>
              <w:t xml:space="preserve">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433FD3"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72F436A0" w14:textId="77777777" w:rsidR="00294551" w:rsidRDefault="00294551"/>
          <w:p w14:paraId="1DE08213"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2D73A11A" w14:textId="77777777" w:rsidTr="004E1E3F">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3110A" w14:textId="77777777" w:rsidR="00294551" w:rsidRDefault="00294551">
            <w:pPr>
              <w:spacing w:after="240"/>
            </w:pPr>
          </w:p>
          <w:p w14:paraId="68D19CCC" w14:textId="77777777" w:rsidR="00294551" w:rsidRDefault="00294551">
            <w:pPr>
              <w:pStyle w:val="NormalWeb"/>
              <w:spacing w:before="60" w:beforeAutospacing="0" w:after="0" w:afterAutospacing="0"/>
            </w:pPr>
            <w:r>
              <w:rPr>
                <w:rFonts w:ascii="Arial" w:hAnsi="Arial" w:cs="Arial"/>
                <w:b/>
                <w:bCs/>
                <w:color w:val="000000"/>
                <w:sz w:val="22"/>
                <w:szCs w:val="22"/>
              </w:rPr>
              <w:t xml:space="preserve"> 2</w:t>
            </w:r>
          </w:p>
          <w:p w14:paraId="4C793B2A" w14:textId="77777777" w:rsidR="00294551" w:rsidRDefault="00294551"/>
        </w:tc>
        <w:tc>
          <w:tcPr>
            <w:tcW w:w="5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DF9A2A" w14:textId="77777777" w:rsidR="00294551" w:rsidRDefault="00294551">
            <w:pPr>
              <w:pStyle w:val="NormalWeb"/>
              <w:spacing w:before="0" w:beforeAutospacing="0" w:after="0" w:afterAutospacing="0"/>
              <w:jc w:val="both"/>
            </w:pPr>
            <w:r>
              <w:rPr>
                <w:rFonts w:ascii="Arial" w:hAnsi="Arial" w:cs="Arial"/>
                <w:color w:val="000000"/>
                <w:sz w:val="22"/>
                <w:szCs w:val="22"/>
              </w:rPr>
              <w:t xml:space="preserve">- Présentation de l’interface graphique du jeu programmée sous </w:t>
            </w:r>
            <w:proofErr w:type="spellStart"/>
            <w:r>
              <w:rPr>
                <w:rFonts w:ascii="Arial" w:hAnsi="Arial" w:cs="Arial"/>
                <w:color w:val="000000"/>
                <w:sz w:val="22"/>
                <w:szCs w:val="22"/>
              </w:rPr>
              <w:t>JavaFx</w:t>
            </w:r>
            <w:proofErr w:type="spellEnd"/>
            <w:r>
              <w:rPr>
                <w:rFonts w:ascii="Arial" w:hAnsi="Arial" w:cs="Arial"/>
                <w:color w:val="000000"/>
                <w:sz w:val="22"/>
                <w:szCs w:val="22"/>
              </w:rPr>
              <w:t xml:space="preserve"> à l’aide d’une vidéo de présentation.</w:t>
            </w:r>
          </w:p>
          <w:p w14:paraId="5A2A2A47" w14:textId="77777777" w:rsidR="00294551" w:rsidRDefault="00294551">
            <w:pPr>
              <w:pStyle w:val="NormalWeb"/>
              <w:spacing w:before="0" w:beforeAutospacing="0" w:after="0" w:afterAutospacing="0"/>
              <w:jc w:val="both"/>
            </w:pPr>
            <w:r>
              <w:rPr>
                <w:rFonts w:ascii="Arial" w:hAnsi="Arial" w:cs="Arial"/>
                <w:color w:val="000000"/>
                <w:sz w:val="22"/>
                <w:szCs w:val="22"/>
              </w:rPr>
              <w:t>- Plusieurs problèmes ont été soulevés par Mme Servières pour cette réalisation et il faut donc une interface graphique fonctionnelle avec le jeu (dynamique facultative).</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A4CAA6" w14:textId="77777777" w:rsidR="00294551" w:rsidRDefault="00294551"/>
          <w:p w14:paraId="32FF0883"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F66AFE"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14739793" w14:textId="77777777" w:rsidR="00294551" w:rsidRDefault="00294551"/>
          <w:p w14:paraId="318A9B46"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369C3E2D" w14:textId="77777777" w:rsidTr="004E1E3F">
        <w:trPr>
          <w:trHeight w:val="9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81FA9" w14:textId="77777777" w:rsidR="00294551" w:rsidRDefault="00294551"/>
          <w:p w14:paraId="14E37F99" w14:textId="77777777" w:rsidR="00294551" w:rsidRDefault="00294551">
            <w:pPr>
              <w:pStyle w:val="NormalWeb"/>
              <w:spacing w:before="60" w:beforeAutospacing="0" w:after="0" w:afterAutospacing="0"/>
              <w:jc w:val="center"/>
            </w:pPr>
            <w:r>
              <w:rPr>
                <w:rFonts w:ascii="Arial" w:hAnsi="Arial" w:cs="Arial"/>
                <w:b/>
                <w:bCs/>
                <w:color w:val="000000"/>
                <w:sz w:val="22"/>
                <w:szCs w:val="22"/>
              </w:rPr>
              <w:t>3</w:t>
            </w:r>
          </w:p>
        </w:tc>
        <w:tc>
          <w:tcPr>
            <w:tcW w:w="5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2C4F4" w14:textId="77777777" w:rsidR="00294551" w:rsidRDefault="00294551">
            <w:pPr>
              <w:pStyle w:val="NormalWeb"/>
              <w:spacing w:before="0" w:beforeAutospacing="0" w:after="0" w:afterAutospacing="0"/>
            </w:pPr>
            <w:r>
              <w:rPr>
                <w:rFonts w:ascii="Arial" w:hAnsi="Arial" w:cs="Arial"/>
                <w:color w:val="000000"/>
                <w:sz w:val="22"/>
                <w:szCs w:val="22"/>
              </w:rPr>
              <w:t>- Ajout de certains éléments dans le cahier des charges comme le temps d’une partie et il faut que les documents pour la gestion de projet soit prêt pour la réunion avec Mr Barrios.</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6AC391" w14:textId="77777777" w:rsidR="00294551" w:rsidRDefault="00294551"/>
          <w:p w14:paraId="63DD867D" w14:textId="77777777" w:rsidR="00294551" w:rsidRDefault="00294551">
            <w:pPr>
              <w:pStyle w:val="NormalWeb"/>
              <w:spacing w:before="60" w:beforeAutospacing="0" w:after="0" w:afterAutospacing="0"/>
            </w:pPr>
            <w:r>
              <w:rPr>
                <w:rFonts w:ascii="Arial" w:hAnsi="Arial" w:cs="Arial"/>
                <w:color w:val="000000"/>
                <w:sz w:val="22"/>
                <w:szCs w:val="22"/>
              </w:rPr>
              <w:t>Yanis Delmas</w:t>
            </w:r>
          </w:p>
          <w:p w14:paraId="447D4A11" w14:textId="77777777" w:rsidR="00294551" w:rsidRDefault="00294551"/>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8F5428"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1FB7D76D" w14:textId="77777777" w:rsidTr="004E1E3F">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0A0E4E" w14:textId="77777777" w:rsidR="00294551" w:rsidRDefault="00294551"/>
          <w:p w14:paraId="53D38487" w14:textId="77777777" w:rsidR="00294551" w:rsidRDefault="00294551">
            <w:pPr>
              <w:pStyle w:val="NormalWeb"/>
              <w:spacing w:before="60" w:beforeAutospacing="0" w:after="0" w:afterAutospacing="0"/>
              <w:jc w:val="center"/>
            </w:pPr>
            <w:r>
              <w:rPr>
                <w:rFonts w:ascii="Arial" w:hAnsi="Arial" w:cs="Arial"/>
                <w:b/>
                <w:bCs/>
                <w:color w:val="000000"/>
                <w:sz w:val="22"/>
                <w:szCs w:val="22"/>
              </w:rPr>
              <w:t>4</w:t>
            </w:r>
          </w:p>
          <w:p w14:paraId="748FFFBD" w14:textId="77777777" w:rsidR="00294551" w:rsidRDefault="00294551"/>
        </w:tc>
        <w:tc>
          <w:tcPr>
            <w:tcW w:w="57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2E78D" w14:textId="77777777" w:rsidR="00294551" w:rsidRDefault="00294551">
            <w:pPr>
              <w:pStyle w:val="NormalWeb"/>
              <w:spacing w:before="0" w:beforeAutospacing="0" w:after="0" w:afterAutospacing="0"/>
            </w:pPr>
            <w:r>
              <w:rPr>
                <w:rFonts w:ascii="Arial" w:hAnsi="Arial" w:cs="Arial"/>
                <w:color w:val="000000"/>
                <w:sz w:val="22"/>
                <w:szCs w:val="22"/>
              </w:rPr>
              <w:t>- Présentation pour la deuxième fois de la description du diagramme de cas d’utilisation.</w:t>
            </w:r>
          </w:p>
          <w:p w14:paraId="2E89E9A9" w14:textId="3C7A2EDF" w:rsidR="00294551" w:rsidRDefault="00294551">
            <w:pPr>
              <w:pStyle w:val="NormalWeb"/>
              <w:spacing w:before="0" w:beforeAutospacing="0" w:after="0" w:afterAutospacing="0"/>
            </w:pPr>
            <w:r>
              <w:rPr>
                <w:rFonts w:ascii="Arial" w:hAnsi="Arial" w:cs="Arial"/>
                <w:color w:val="000000"/>
                <w:sz w:val="22"/>
                <w:szCs w:val="22"/>
              </w:rPr>
              <w:t>- Il faut gérer les fenêtres modales, ajouter si nécessaire une boîte de dialogue pour quitter et il faut mieux présenter cette description qu'elle soit plus claire et qu’elle soit en relation avec l’interface graphique et le diagramme de cas d’utilisation.</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5BF46" w14:textId="77777777" w:rsidR="00294551" w:rsidRDefault="00294551"/>
          <w:p w14:paraId="5217DA30"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1A43B8"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22A4D358" w14:textId="77777777" w:rsidR="00294551" w:rsidRDefault="00294551"/>
          <w:p w14:paraId="284CA738" w14:textId="77777777" w:rsidR="00294551" w:rsidRDefault="00294551">
            <w:pPr>
              <w:pStyle w:val="NormalWeb"/>
              <w:spacing w:before="60" w:beforeAutospacing="0" w:after="0" w:afterAutospacing="0"/>
            </w:pPr>
            <w:r>
              <w:rPr>
                <w:rFonts w:ascii="Arial" w:hAnsi="Arial" w:cs="Arial"/>
                <w:color w:val="000000"/>
                <w:sz w:val="22"/>
                <w:szCs w:val="22"/>
              </w:rPr>
              <w:t>-17/05/19</w:t>
            </w:r>
          </w:p>
        </w:tc>
      </w:tr>
    </w:tbl>
    <w:p w14:paraId="6AD0406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32858C45" w14:textId="77777777" w:rsidTr="00294551">
        <w:trPr>
          <w:trHeight w:val="31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434DB0"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17/05/19 :</w:t>
            </w:r>
          </w:p>
          <w:p w14:paraId="7B084176"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gestion projet et aide en programmation du jeu - Yanis Delmas.</w:t>
            </w:r>
          </w:p>
          <w:p w14:paraId="06C4349F"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Continuation du jeu en mode console avec une fonctionnalité se rapprochant de plus possible de la fin de notre application et ajouter les éléments rencontrés durant cette réunion - Maël Le </w:t>
            </w:r>
            <w:proofErr w:type="spellStart"/>
            <w:r>
              <w:rPr>
                <w:rFonts w:ascii="Arial" w:hAnsi="Arial" w:cs="Arial"/>
                <w:color w:val="000000"/>
              </w:rPr>
              <w:t>Folgoc</w:t>
            </w:r>
            <w:proofErr w:type="spellEnd"/>
            <w:r>
              <w:rPr>
                <w:rFonts w:ascii="Arial" w:hAnsi="Arial" w:cs="Arial"/>
                <w:color w:val="000000"/>
              </w:rPr>
              <w:t xml:space="preserve"> Pontis.</w:t>
            </w:r>
          </w:p>
          <w:p w14:paraId="302368D7"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l’interface graphique, ajouter les éléments rencontrés durant cette réunion et il faut que le jeu marche avec l’interface graphique (interface dynamique facultative) - Pierre-Marie Combalbert.</w:t>
            </w:r>
          </w:p>
          <w:p w14:paraId="5979D8F8"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description du diagramme de cas d’utilisation, ajouter les éléments rencontrés durant cette réunion et faire la liaison de l’interface graphique avec la programmation du jeu - Yoan Guiraud.</w:t>
            </w:r>
          </w:p>
        </w:tc>
      </w:tr>
    </w:tbl>
    <w:p w14:paraId="2BDE9BD4" w14:textId="0482201E" w:rsidR="00294551" w:rsidRDefault="00294551" w:rsidP="00B07155">
      <w:pPr>
        <w:rPr>
          <w:b/>
        </w:rPr>
      </w:pPr>
    </w:p>
    <w:p w14:paraId="0F16E3B0" w14:textId="77777777" w:rsidR="004E1E3F" w:rsidRDefault="004E1E3F" w:rsidP="00B07155">
      <w:pPr>
        <w:rPr>
          <w:b/>
        </w:rPr>
      </w:pPr>
    </w:p>
    <w:p w14:paraId="39F028C6"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18A4BC1C"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17A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D7F2A"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 xml:space="preserve">Maël Le </w:t>
            </w:r>
            <w:proofErr w:type="spellStart"/>
            <w:r>
              <w:rPr>
                <w:rFonts w:ascii="Arial" w:hAnsi="Arial" w:cs="Arial"/>
                <w:b/>
                <w:bCs/>
                <w:color w:val="000000"/>
                <w:sz w:val="20"/>
                <w:szCs w:val="20"/>
              </w:rPr>
              <w:t>Folgoc</w:t>
            </w:r>
            <w:proofErr w:type="spellEnd"/>
            <w:r>
              <w:rPr>
                <w:rFonts w:ascii="Arial" w:hAnsi="Arial" w:cs="Arial"/>
                <w:b/>
                <w:bCs/>
                <w:color w:val="000000"/>
                <w:sz w:val="20"/>
                <w:szCs w:val="20"/>
              </w:rPr>
              <w:t xml:space="preserve">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4671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4C34A"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5420AC62" w14:textId="0607E196" w:rsidR="004E1E3F" w:rsidRDefault="004E1E3F"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41D66E54"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48792"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1BA57"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A53545F" wp14:editId="49D8A1C5">
                      <wp:extent cx="3228975" cy="400050"/>
                      <wp:effectExtent l="0" t="0" r="0" b="0"/>
                      <wp:docPr id="28" name="Rectangle 28"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598E4" id="Rectangle 28"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KZmf0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6312398" w14:textId="7C2980AB" w:rsidR="00BC3437" w:rsidRDefault="00BC3437" w:rsidP="00B07155">
      <w:pPr>
        <w:rPr>
          <w:b/>
        </w:rPr>
      </w:pPr>
    </w:p>
    <w:p w14:paraId="5F3A26FE" w14:textId="54F6B650" w:rsidR="004E1E3F" w:rsidRDefault="004E1E3F" w:rsidP="00B07155">
      <w:pPr>
        <w:rPr>
          <w:b/>
        </w:rPr>
      </w:pPr>
    </w:p>
    <w:p w14:paraId="17BD0550" w14:textId="49819744" w:rsidR="004E1E3F" w:rsidRDefault="004E1E3F" w:rsidP="00B07155">
      <w:pPr>
        <w:rPr>
          <w:b/>
        </w:rPr>
      </w:pPr>
    </w:p>
    <w:p w14:paraId="0B94F74E" w14:textId="6CE01884" w:rsidR="004E1E3F" w:rsidRDefault="004E1E3F" w:rsidP="00B07155">
      <w:pPr>
        <w:rPr>
          <w:b/>
        </w:rPr>
      </w:pPr>
    </w:p>
    <w:p w14:paraId="6C196E18" w14:textId="26A18F86" w:rsidR="004E1E3F" w:rsidRDefault="004E1E3F" w:rsidP="00B07155">
      <w:pPr>
        <w:rPr>
          <w:b/>
        </w:rPr>
      </w:pPr>
    </w:p>
    <w:p w14:paraId="1F0BC473" w14:textId="217C2F2B" w:rsidR="004E1E3F" w:rsidRDefault="004E1E3F" w:rsidP="00B07155">
      <w:pPr>
        <w:rPr>
          <w:b/>
        </w:rPr>
      </w:pPr>
    </w:p>
    <w:p w14:paraId="342A51B9" w14:textId="568DFC86" w:rsidR="004E1E3F" w:rsidRDefault="004E1E3F" w:rsidP="00B07155">
      <w:pPr>
        <w:rPr>
          <w:b/>
        </w:rPr>
      </w:pPr>
    </w:p>
    <w:p w14:paraId="201D841D" w14:textId="27620170" w:rsidR="004E1E3F" w:rsidRDefault="004E1E3F" w:rsidP="00B07155">
      <w:pPr>
        <w:rPr>
          <w:b/>
        </w:rPr>
      </w:pPr>
    </w:p>
    <w:p w14:paraId="75DDE24D" w14:textId="5C3FA227" w:rsidR="004E1E3F" w:rsidRDefault="004E1E3F" w:rsidP="00B07155">
      <w:pPr>
        <w:rPr>
          <w:b/>
        </w:rPr>
      </w:pPr>
    </w:p>
    <w:p w14:paraId="103C8784" w14:textId="7D278228" w:rsidR="004E1E3F" w:rsidRDefault="004E1E3F" w:rsidP="00B07155">
      <w:pPr>
        <w:rPr>
          <w:b/>
        </w:rPr>
      </w:pPr>
    </w:p>
    <w:p w14:paraId="6FB92300" w14:textId="2C80BB8D" w:rsidR="004E1E3F" w:rsidRDefault="004E1E3F" w:rsidP="00B07155">
      <w:pPr>
        <w:rPr>
          <w:b/>
        </w:rPr>
      </w:pPr>
    </w:p>
    <w:p w14:paraId="61A7D022" w14:textId="10D2192E" w:rsidR="004E1E3F" w:rsidRDefault="004E1E3F" w:rsidP="00B07155">
      <w:pPr>
        <w:rPr>
          <w:b/>
        </w:rPr>
      </w:pPr>
    </w:p>
    <w:p w14:paraId="671CA52B" w14:textId="77777777" w:rsidR="004E1E3F" w:rsidRDefault="004E1E3F" w:rsidP="00B07155">
      <w:pPr>
        <w:rPr>
          <w:b/>
        </w:rPr>
      </w:pPr>
    </w:p>
    <w:p w14:paraId="613E0544" w14:textId="77777777" w:rsidR="004E1E3F" w:rsidRPr="00D8642F" w:rsidRDefault="004E1E3F" w:rsidP="00B07155">
      <w:pPr>
        <w:rPr>
          <w:b/>
        </w:rPr>
      </w:pPr>
    </w:p>
    <w:p w14:paraId="65104AB8" w14:textId="308A2559" w:rsidR="00294551" w:rsidRDefault="00D73C34" w:rsidP="00294551">
      <w:r w:rsidRPr="00B07155">
        <w:rPr>
          <w:b/>
        </w:rPr>
        <w:t xml:space="preserve">Compte rendu de la réunion </w:t>
      </w:r>
      <w:r w:rsidR="00147811">
        <w:rPr>
          <w:b/>
        </w:rPr>
        <w:t xml:space="preserve">MOA </w:t>
      </w:r>
      <w:r w:rsidRPr="00B07155">
        <w:rPr>
          <w:b/>
        </w:rPr>
        <w:t xml:space="preserve">du </w:t>
      </w:r>
      <w:r w:rsidR="00294551">
        <w:rPr>
          <w:b/>
        </w:rPr>
        <w:t>09</w:t>
      </w:r>
      <w:r w:rsidRPr="00B07155">
        <w:rPr>
          <w:b/>
        </w:rPr>
        <w:t>/05/2019 :</w:t>
      </w:r>
      <w:r w:rsidR="00D8642F">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73"/>
        <w:gridCol w:w="4468"/>
        <w:gridCol w:w="2121"/>
      </w:tblGrid>
      <w:tr w:rsidR="00294551" w14:paraId="0309FC8F" w14:textId="77777777" w:rsidTr="00594C6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F5175"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44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B4BC7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09/05/2019 de 8h30h à 9h</w:t>
            </w:r>
          </w:p>
        </w:tc>
        <w:tc>
          <w:tcPr>
            <w:tcW w:w="212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AED53C"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05371486"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2D1B1539"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295F8747" w14:textId="77777777" w:rsidTr="00594C6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2AAD0D" w14:textId="77777777" w:rsidR="00294551" w:rsidRDefault="00294551">
            <w:pPr>
              <w:rPr>
                <w:szCs w:val="24"/>
              </w:rPr>
            </w:pPr>
          </w:p>
        </w:tc>
        <w:tc>
          <w:tcPr>
            <w:tcW w:w="44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3DA0EB"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50533601"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2121" w:type="dxa"/>
            <w:vMerge/>
            <w:tcBorders>
              <w:top w:val="single" w:sz="4" w:space="0" w:color="000000"/>
              <w:left w:val="single" w:sz="4" w:space="0" w:color="000000"/>
              <w:bottom w:val="single" w:sz="4" w:space="0" w:color="000000"/>
              <w:right w:val="single" w:sz="4" w:space="0" w:color="000000"/>
            </w:tcBorders>
            <w:vAlign w:val="center"/>
            <w:hideMark/>
          </w:tcPr>
          <w:p w14:paraId="234BAE04" w14:textId="77777777" w:rsidR="00294551" w:rsidRDefault="00294551">
            <w:pPr>
              <w:rPr>
                <w:szCs w:val="24"/>
              </w:rPr>
            </w:pPr>
          </w:p>
        </w:tc>
      </w:tr>
    </w:tbl>
    <w:p w14:paraId="50D56EA2"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443"/>
        <w:gridCol w:w="1619"/>
      </w:tblGrid>
      <w:tr w:rsidR="00294551" w14:paraId="00807628"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20D6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14C8E603" w14:textId="1E04F6F9"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7A2CC06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21DE1BEB"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60E1BA72"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BA8A78"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655EFC60"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0804E677" w14:textId="77777777" w:rsidR="00294551" w:rsidRDefault="00294551"/>
          <w:p w14:paraId="3F0A12CF" w14:textId="7FBC42B8" w:rsidR="00294551" w:rsidRDefault="004E1E3F">
            <w:pPr>
              <w:pStyle w:val="NormalWeb"/>
              <w:spacing w:before="60" w:beforeAutospacing="0" w:after="0" w:afterAutospacing="0"/>
            </w:pPr>
            <w:r>
              <w:rPr>
                <w:rFonts w:ascii="Arial" w:hAnsi="Arial" w:cs="Arial"/>
                <w:b/>
                <w:bCs/>
                <w:color w:val="000000"/>
                <w:sz w:val="22"/>
                <w:szCs w:val="22"/>
              </w:rPr>
              <w:t>Nb page : 2</w:t>
            </w:r>
          </w:p>
        </w:tc>
      </w:tr>
      <w:tr w:rsidR="00294551" w14:paraId="7727F7BE"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17FAC"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7ACBCA97" w14:textId="77777777" w:rsidR="00294551" w:rsidRDefault="00294551" w:rsidP="00294551">
            <w:pPr>
              <w:pStyle w:val="NormalWeb"/>
              <w:numPr>
                <w:ilvl w:val="0"/>
                <w:numId w:val="29"/>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les documents de la gestion de projet pour vérifier la bonne mise en place du plan projet avec l'organisation ou le pilotage du projet. </w:t>
            </w:r>
          </w:p>
        </w:tc>
      </w:tr>
    </w:tbl>
    <w:p w14:paraId="53581BA6"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759"/>
        <w:gridCol w:w="1863"/>
        <w:gridCol w:w="1087"/>
      </w:tblGrid>
      <w:tr w:rsidR="00294551" w14:paraId="41D866F7"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29913C"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59426"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013844"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2C4B4AD3" w14:textId="77777777" w:rsidTr="00294551">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F2D88A"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7069F28F"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8B3C48" w14:textId="77777777" w:rsidR="00294551" w:rsidRDefault="00294551">
            <w:pPr>
              <w:pStyle w:val="NormalWeb"/>
              <w:spacing w:before="0" w:beforeAutospacing="0" w:after="0" w:afterAutospacing="0"/>
              <w:jc w:val="both"/>
            </w:pPr>
            <w:r>
              <w:rPr>
                <w:rFonts w:ascii="Arial" w:hAnsi="Arial" w:cs="Arial"/>
                <w:color w:val="000000"/>
                <w:sz w:val="22"/>
                <w:szCs w:val="22"/>
              </w:rPr>
              <w:t>Fournir le document des ressources matérielles et logicielles.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945207"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B8F0A"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40672C89"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25279" w14:textId="77777777" w:rsidR="00294551" w:rsidRDefault="00294551">
            <w:pPr>
              <w:pStyle w:val="NormalWeb"/>
              <w:spacing w:before="60" w:beforeAutospacing="0" w:after="0" w:afterAutospacing="0"/>
            </w:pPr>
            <w:r>
              <w:rPr>
                <w:rFonts w:ascii="Arial" w:hAnsi="Arial" w:cs="Arial"/>
                <w:b/>
                <w:bCs/>
                <w:color w:val="000000"/>
                <w:sz w:val="22"/>
                <w:szCs w:val="22"/>
              </w:rPr>
              <w:t>2</w:t>
            </w:r>
          </w:p>
          <w:p w14:paraId="25A2D349"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905D80" w14:textId="77777777" w:rsidR="00294551" w:rsidRDefault="00294551">
            <w:pPr>
              <w:pStyle w:val="NormalWeb"/>
              <w:spacing w:before="60" w:beforeAutospacing="0" w:after="60" w:afterAutospacing="0"/>
            </w:pPr>
            <w:r>
              <w:rPr>
                <w:rFonts w:ascii="Arial" w:hAnsi="Arial" w:cs="Arial"/>
                <w:color w:val="000000"/>
                <w:sz w:val="22"/>
                <w:szCs w:val="22"/>
              </w:rPr>
              <w:t>Fournir le plan projet écrit avec son secrétaire et bien définir et choisir le cycle de développement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FEA5E" w14:textId="77777777" w:rsidR="00294551" w:rsidRDefault="00294551">
            <w:pPr>
              <w:pStyle w:val="NormalWeb"/>
              <w:spacing w:before="60" w:beforeAutospacing="0" w:after="0" w:afterAutospacing="0"/>
            </w:pPr>
            <w:r>
              <w:rPr>
                <w:rFonts w:ascii="Arial" w:hAnsi="Arial" w:cs="Arial"/>
                <w:color w:val="000000"/>
                <w:sz w:val="22"/>
                <w:szCs w:val="22"/>
              </w:rPr>
              <w:t>Yanis Delmas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AEDD29"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5CB7BB6D" w14:textId="77777777" w:rsidTr="00294551">
        <w:trPr>
          <w:trHeight w:val="6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2457EA" w14:textId="77777777" w:rsidR="00294551" w:rsidRDefault="00294551">
            <w:pPr>
              <w:pStyle w:val="NormalWeb"/>
              <w:spacing w:before="60" w:beforeAutospacing="0" w:after="0" w:afterAutospacing="0"/>
            </w:pPr>
            <w:r>
              <w:rPr>
                <w:rFonts w:ascii="Arial" w:hAnsi="Arial" w:cs="Arial"/>
                <w:b/>
                <w:bCs/>
                <w:color w:val="000000"/>
                <w:sz w:val="22"/>
                <w:szCs w:val="22"/>
              </w:rPr>
              <w:t>3</w:t>
            </w:r>
          </w:p>
          <w:p w14:paraId="7A4D852B"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FAC8AC" w14:textId="0F006A91" w:rsidR="00294551" w:rsidRDefault="00294551">
            <w:pPr>
              <w:pStyle w:val="NormalWeb"/>
              <w:spacing w:before="60" w:beforeAutospacing="0" w:after="60" w:afterAutospacing="0"/>
            </w:pPr>
            <w:r>
              <w:rPr>
                <w:rFonts w:ascii="Arial" w:hAnsi="Arial" w:cs="Arial"/>
                <w:color w:val="000000"/>
                <w:sz w:val="22"/>
                <w:szCs w:val="22"/>
              </w:rPr>
              <w:t>Finir plan projet et imprimer les documents nécessaires pour la prochaine réunion de gestion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F12050"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716EE3"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6BE2F095"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9E30F2" w14:textId="77777777" w:rsidR="00294551" w:rsidRDefault="00294551">
            <w:pPr>
              <w:pStyle w:val="NormalWeb"/>
              <w:spacing w:before="60" w:beforeAutospacing="0" w:after="0" w:afterAutospacing="0"/>
            </w:pPr>
            <w:r>
              <w:rPr>
                <w:rFonts w:ascii="Arial" w:hAnsi="Arial" w:cs="Arial"/>
                <w:b/>
                <w:bCs/>
                <w:color w:val="000000"/>
                <w:sz w:val="22"/>
                <w:szCs w:val="22"/>
              </w:rPr>
              <w:t>4</w:t>
            </w:r>
          </w:p>
          <w:p w14:paraId="42C8806A"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F34DCF" w14:textId="77777777" w:rsidR="00294551" w:rsidRDefault="00294551">
            <w:pPr>
              <w:pStyle w:val="NormalWeb"/>
              <w:spacing w:before="60" w:beforeAutospacing="0" w:after="60" w:afterAutospacing="0"/>
            </w:pPr>
            <w:r>
              <w:rPr>
                <w:rFonts w:ascii="Arial" w:hAnsi="Arial" w:cs="Arial"/>
                <w:color w:val="000000"/>
                <w:sz w:val="22"/>
                <w:szCs w:val="22"/>
              </w:rPr>
              <w:t>Quelques conseils pour une optimisation de l’IA (arbre de jeux et algorithme de résolution) et du mode de jeu casse-tête.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CB5DF" w14:textId="77777777" w:rsidR="00294551" w:rsidRDefault="00294551">
            <w:pPr>
              <w:pStyle w:val="NormalWeb"/>
              <w:spacing w:before="60" w:beforeAutospacing="0" w:after="0" w:afterAutospacing="0"/>
            </w:pPr>
            <w:r>
              <w:rPr>
                <w:rFonts w:ascii="Arial" w:hAnsi="Arial" w:cs="Arial"/>
                <w:color w:val="000000"/>
                <w:sz w:val="22"/>
                <w:szCs w:val="22"/>
              </w:rPr>
              <w:t xml:space="preserve">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A0446"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tc>
      </w:tr>
    </w:tbl>
    <w:p w14:paraId="7C346755"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52F9A969"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6D149B"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14/05/19 :</w:t>
            </w:r>
          </w:p>
          <w:p w14:paraId="50BC2100"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Plan projet et des documents de gestion projet - Yanis Delmas.</w:t>
            </w:r>
          </w:p>
          <w:p w14:paraId="5C4ADAA9"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Continuation de la programmation - Maël Le </w:t>
            </w:r>
            <w:proofErr w:type="spellStart"/>
            <w:r>
              <w:rPr>
                <w:rFonts w:ascii="Arial" w:hAnsi="Arial" w:cs="Arial"/>
                <w:color w:val="000000"/>
              </w:rPr>
              <w:t>Folgoc</w:t>
            </w:r>
            <w:proofErr w:type="spellEnd"/>
            <w:r>
              <w:rPr>
                <w:rFonts w:ascii="Arial" w:hAnsi="Arial" w:cs="Arial"/>
                <w:color w:val="000000"/>
              </w:rPr>
              <w:t xml:space="preserve"> Pontis.</w:t>
            </w:r>
          </w:p>
          <w:p w14:paraId="3EB36CA5" w14:textId="7E1D1803"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Réalisation des ressources matérielles et </w:t>
            </w:r>
            <w:r w:rsidR="00324F9C">
              <w:rPr>
                <w:rFonts w:ascii="Arial" w:hAnsi="Arial" w:cs="Arial"/>
                <w:color w:val="000000"/>
              </w:rPr>
              <w:t>logicielles -</w:t>
            </w:r>
            <w:r>
              <w:rPr>
                <w:rFonts w:ascii="Arial" w:hAnsi="Arial" w:cs="Arial"/>
                <w:color w:val="000000"/>
              </w:rPr>
              <w:t xml:space="preserve"> Pierre-Marie Combalbert.</w:t>
            </w:r>
          </w:p>
          <w:p w14:paraId="045BDB53"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Aide plan projet et imprimer les documents pour la prochaine réunion de projet - Yoan Guiraud.</w:t>
            </w:r>
          </w:p>
        </w:tc>
      </w:tr>
    </w:tbl>
    <w:p w14:paraId="5815490F" w14:textId="3EC78227" w:rsidR="00294551" w:rsidRDefault="00294551" w:rsidP="00D8642F"/>
    <w:p w14:paraId="06D8DC33" w14:textId="50F949F2" w:rsidR="004E1E3F" w:rsidRDefault="004E1E3F" w:rsidP="00D8642F"/>
    <w:p w14:paraId="0696B544" w14:textId="77777777" w:rsidR="004E1E3F" w:rsidRDefault="004E1E3F" w:rsidP="00D8642F"/>
    <w:p w14:paraId="05F99375" w14:textId="77777777" w:rsidR="004E1E3F" w:rsidRDefault="004E1E3F" w:rsidP="00324F9C">
      <w:pPr>
        <w:pStyle w:val="NormalWeb"/>
        <w:spacing w:before="60" w:beforeAutospacing="0" w:after="0" w:afterAutospacing="0"/>
        <w:rPr>
          <w:rFonts w:ascii="Arial" w:hAnsi="Arial" w:cs="Arial"/>
          <w:b/>
          <w:bCs/>
          <w:color w:val="000000"/>
        </w:rPr>
      </w:pPr>
    </w:p>
    <w:p w14:paraId="02D149EE" w14:textId="5131FE6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5E2E7DCE"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D51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1AC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 xml:space="preserve">Maël Le </w:t>
            </w:r>
            <w:proofErr w:type="spellStart"/>
            <w:r>
              <w:rPr>
                <w:rFonts w:ascii="Arial" w:hAnsi="Arial" w:cs="Arial"/>
                <w:b/>
                <w:bCs/>
                <w:color w:val="000000"/>
                <w:sz w:val="20"/>
                <w:szCs w:val="20"/>
              </w:rPr>
              <w:t>Folgoc</w:t>
            </w:r>
            <w:proofErr w:type="spellEnd"/>
            <w:r>
              <w:rPr>
                <w:rFonts w:ascii="Arial" w:hAnsi="Arial" w:cs="Arial"/>
                <w:b/>
                <w:bCs/>
                <w:color w:val="000000"/>
                <w:sz w:val="20"/>
                <w:szCs w:val="20"/>
              </w:rPr>
              <w:t xml:space="preserve">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47C8B"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AAD1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17D80D84" w14:textId="5EB497D7" w:rsidR="004E1E3F" w:rsidRDefault="004E1E3F"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612B8A53"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7D1B5" w14:textId="46EC0ACD" w:rsidR="00BC3437" w:rsidRDefault="00BC3437" w:rsidP="004E1E3F">
            <w:pPr>
              <w:pStyle w:val="NormalWeb"/>
              <w:spacing w:before="60" w:beforeAutospacing="0" w:after="0" w:afterAutospacing="0"/>
              <w:jc w:val="center"/>
            </w:pPr>
            <w:r>
              <w:rPr>
                <w:rFonts w:ascii="Arial" w:hAnsi="Arial" w:cs="Arial"/>
                <w:b/>
                <w:bCs/>
                <w:color w:val="000000"/>
                <w:sz w:val="20"/>
                <w:szCs w:val="20"/>
              </w:rPr>
              <w:t xml:space="preserve">Signature du </w:t>
            </w:r>
            <w:r w:rsidR="004E1E3F">
              <w:rPr>
                <w:rFonts w:ascii="Arial" w:hAnsi="Arial" w:cs="Arial"/>
                <w:b/>
                <w:bCs/>
                <w:color w:val="000000"/>
                <w:sz w:val="20"/>
                <w:szCs w:val="20"/>
              </w:rPr>
              <w:t>contrôleur</w:t>
            </w:r>
            <w:r>
              <w:rPr>
                <w:rFonts w:ascii="Arial" w:hAnsi="Arial" w:cs="Arial"/>
                <w:b/>
                <w:bCs/>
                <w:color w:val="000000"/>
                <w:sz w:val="20"/>
                <w:szCs w:val="20"/>
              </w:rPr>
              <w:t xml:space="preserve"> d</w:t>
            </w:r>
            <w:r w:rsidR="004E1E3F">
              <w:rPr>
                <w:rFonts w:ascii="Arial" w:hAnsi="Arial" w:cs="Arial"/>
                <w:b/>
                <w:bCs/>
                <w:color w:val="000000"/>
                <w:sz w:val="20"/>
                <w:szCs w:val="20"/>
              </w:rPr>
              <w:t>e gestion projet</w:t>
            </w:r>
            <w:r>
              <w:rPr>
                <w:rFonts w:ascii="Arial" w:hAnsi="Arial" w:cs="Arial"/>
                <w:b/>
                <w:bCs/>
                <w:color w:val="000000"/>
                <w:sz w:val="20"/>
                <w:szCs w:val="20"/>
              </w:rPr>
              <w:t>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4D211"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E667C2D" wp14:editId="1CB6A503">
                      <wp:extent cx="3228975" cy="400050"/>
                      <wp:effectExtent l="0" t="0" r="0" b="0"/>
                      <wp:docPr id="29" name="Rectangle 29"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87258" id="Rectangle 29"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Dbz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Sug28z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B3B22B7" w14:textId="568B4CDB" w:rsidR="00BC3437" w:rsidRDefault="00BC3437" w:rsidP="00D8642F"/>
    <w:p w14:paraId="39104779" w14:textId="4092C599" w:rsidR="004E1E3F" w:rsidRDefault="004E1E3F" w:rsidP="00D8642F"/>
    <w:p w14:paraId="59B353D9" w14:textId="4FA4A0CB" w:rsidR="004E1E3F" w:rsidRDefault="004E1E3F" w:rsidP="00D8642F"/>
    <w:p w14:paraId="79B97A56" w14:textId="5B973957" w:rsidR="004E1E3F" w:rsidRDefault="004E1E3F" w:rsidP="00D8642F"/>
    <w:p w14:paraId="537FA16F" w14:textId="62610F91" w:rsidR="004E1E3F" w:rsidRDefault="004E1E3F" w:rsidP="00D8642F"/>
    <w:p w14:paraId="409F0B43" w14:textId="307FDE29" w:rsidR="004E1E3F" w:rsidRDefault="004E1E3F" w:rsidP="00D8642F"/>
    <w:p w14:paraId="347A960C" w14:textId="5DDB2B51" w:rsidR="004E1E3F" w:rsidRDefault="004E1E3F" w:rsidP="00D8642F"/>
    <w:p w14:paraId="3C199DEA" w14:textId="3DCBEB88" w:rsidR="004E1E3F" w:rsidRDefault="004E1E3F" w:rsidP="00D8642F"/>
    <w:p w14:paraId="53178BDC" w14:textId="495D4D64" w:rsidR="004E1E3F" w:rsidRDefault="004E1E3F" w:rsidP="00D8642F"/>
    <w:p w14:paraId="1B6EC055" w14:textId="2AEE964E" w:rsidR="004E1E3F" w:rsidRDefault="004E1E3F" w:rsidP="00D8642F"/>
    <w:p w14:paraId="1E08F85E" w14:textId="77777777" w:rsidR="00797FFC" w:rsidRDefault="00797FFC" w:rsidP="00D8642F"/>
    <w:p w14:paraId="4C670E49" w14:textId="289BD74C" w:rsidR="004E1E3F" w:rsidRDefault="004E1E3F" w:rsidP="00D8642F"/>
    <w:p w14:paraId="7D9F41BE" w14:textId="61AA0CA2" w:rsidR="004E1E3F" w:rsidRDefault="004E1E3F" w:rsidP="00D8642F"/>
    <w:p w14:paraId="53B3915F" w14:textId="2ADCC048" w:rsidR="004E1E3F" w:rsidRDefault="004E1E3F" w:rsidP="00D8642F"/>
    <w:p w14:paraId="71C94AAB" w14:textId="52426B05" w:rsidR="004E1E3F" w:rsidRDefault="004E1E3F" w:rsidP="00D8642F"/>
    <w:p w14:paraId="5910840B" w14:textId="69A6830B" w:rsidR="004E1E3F" w:rsidRDefault="004E1E3F" w:rsidP="00D8642F"/>
    <w:p w14:paraId="33FE3029" w14:textId="398A75B4" w:rsidR="004E1E3F" w:rsidRDefault="004E1E3F" w:rsidP="00D8642F"/>
    <w:p w14:paraId="0FD247F2" w14:textId="111EC251" w:rsidR="004E1E3F" w:rsidRDefault="004E1E3F" w:rsidP="00D8642F"/>
    <w:p w14:paraId="64116821" w14:textId="0AD49781" w:rsidR="004E1E3F" w:rsidRDefault="004E1E3F" w:rsidP="00D8642F"/>
    <w:p w14:paraId="18C4D75A" w14:textId="528666F8" w:rsidR="004E1E3F" w:rsidRDefault="004E1E3F" w:rsidP="00D8642F"/>
    <w:p w14:paraId="092918AE" w14:textId="08A483DC" w:rsidR="004E1E3F" w:rsidRDefault="004E1E3F" w:rsidP="00D8642F"/>
    <w:p w14:paraId="2A634EB0" w14:textId="3ECE7F84" w:rsidR="004E1E3F" w:rsidRDefault="004E1E3F" w:rsidP="00D8642F"/>
    <w:p w14:paraId="12FED308" w14:textId="54F298D8" w:rsidR="004E1E3F" w:rsidRDefault="004E1E3F" w:rsidP="00D8642F"/>
    <w:p w14:paraId="79DE867C" w14:textId="77777777" w:rsidR="004E1E3F" w:rsidRDefault="004E1E3F" w:rsidP="00D8642F"/>
    <w:p w14:paraId="0878A212" w14:textId="0AC5A399" w:rsidR="00294551" w:rsidRDefault="00294551" w:rsidP="00294551">
      <w:r w:rsidRPr="00B07155">
        <w:rPr>
          <w:b/>
        </w:rPr>
        <w:t xml:space="preserve">Compte rendu de la réunion </w:t>
      </w:r>
      <w:r>
        <w:rPr>
          <w:b/>
        </w:rPr>
        <w:t xml:space="preserve">Gestion Projet </w:t>
      </w:r>
      <w:r w:rsidRPr="00B07155">
        <w:rPr>
          <w:b/>
        </w:rPr>
        <w:t xml:space="preserve">du </w:t>
      </w:r>
      <w:r>
        <w:rPr>
          <w:b/>
        </w:rPr>
        <w:t>14</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73"/>
        <w:gridCol w:w="4468"/>
        <w:gridCol w:w="2121"/>
      </w:tblGrid>
      <w:tr w:rsidR="00294551" w14:paraId="445153AA" w14:textId="77777777" w:rsidTr="00594C6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EE5346"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44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FD69E3"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14/05/2019 de 8h30h à 9h</w:t>
            </w:r>
          </w:p>
        </w:tc>
        <w:tc>
          <w:tcPr>
            <w:tcW w:w="212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D411EA"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2DC01FCA"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3E9063CC"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12521CF3" w14:textId="77777777" w:rsidTr="00594C6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037054" w14:textId="77777777" w:rsidR="00294551" w:rsidRDefault="00294551">
            <w:pPr>
              <w:rPr>
                <w:szCs w:val="24"/>
              </w:rPr>
            </w:pPr>
          </w:p>
        </w:tc>
        <w:tc>
          <w:tcPr>
            <w:tcW w:w="44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F942F9"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128B190F"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2121" w:type="dxa"/>
            <w:vMerge/>
            <w:tcBorders>
              <w:top w:val="single" w:sz="4" w:space="0" w:color="000000"/>
              <w:left w:val="single" w:sz="4" w:space="0" w:color="000000"/>
              <w:bottom w:val="single" w:sz="4" w:space="0" w:color="000000"/>
              <w:right w:val="single" w:sz="4" w:space="0" w:color="000000"/>
            </w:tcBorders>
            <w:vAlign w:val="center"/>
            <w:hideMark/>
          </w:tcPr>
          <w:p w14:paraId="7D4D1CAD" w14:textId="77777777" w:rsidR="00294551" w:rsidRDefault="00294551">
            <w:pPr>
              <w:rPr>
                <w:szCs w:val="24"/>
              </w:rPr>
            </w:pPr>
          </w:p>
        </w:tc>
      </w:tr>
    </w:tbl>
    <w:p w14:paraId="732D52BE"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556"/>
        <w:gridCol w:w="1506"/>
      </w:tblGrid>
      <w:tr w:rsidR="00294551" w14:paraId="699C425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C3344"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30D7957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598CCC7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98BF454"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5928F5DC"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6CCD5E"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500F5DD3"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788F36D9" w14:textId="77777777" w:rsidR="00294551" w:rsidRDefault="00294551"/>
          <w:p w14:paraId="293822D0" w14:textId="773E8F9E" w:rsidR="00294551" w:rsidRDefault="004E1E3F">
            <w:pPr>
              <w:pStyle w:val="NormalWeb"/>
              <w:spacing w:before="60" w:beforeAutospacing="0" w:after="0" w:afterAutospacing="0"/>
            </w:pPr>
            <w:r>
              <w:rPr>
                <w:rFonts w:ascii="Arial" w:hAnsi="Arial" w:cs="Arial"/>
                <w:b/>
                <w:bCs/>
                <w:color w:val="000000"/>
                <w:sz w:val="22"/>
                <w:szCs w:val="22"/>
              </w:rPr>
              <w:t>Nb page</w:t>
            </w:r>
            <w:r w:rsidR="00294551">
              <w:rPr>
                <w:rFonts w:ascii="Arial" w:hAnsi="Arial" w:cs="Arial"/>
                <w:b/>
                <w:bCs/>
                <w:color w:val="000000"/>
                <w:sz w:val="22"/>
                <w:szCs w:val="22"/>
              </w:rPr>
              <w:t xml:space="preserve"> : 1 </w:t>
            </w:r>
          </w:p>
        </w:tc>
      </w:tr>
      <w:tr w:rsidR="00294551" w14:paraId="06FF01F1"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97645"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422B022B" w14:textId="15FD20A8" w:rsidR="00294551" w:rsidRDefault="00294551" w:rsidP="00294551">
            <w:pPr>
              <w:pStyle w:val="NormalWeb"/>
              <w:numPr>
                <w:ilvl w:val="0"/>
                <w:numId w:val="34"/>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les documents non présentés et les modifications apportées lors de la dernière réunion de gestion de projet. </w:t>
            </w:r>
          </w:p>
        </w:tc>
      </w:tr>
    </w:tbl>
    <w:p w14:paraId="7FFA379D"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396"/>
        <w:gridCol w:w="1202"/>
        <w:gridCol w:w="1111"/>
      </w:tblGrid>
      <w:tr w:rsidR="00294551" w14:paraId="5D71366D"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3483A9"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ABCD87"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F8736F"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5F7EEE60"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1C9EA"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05EBF971"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CD18F3" w14:textId="77777777" w:rsidR="00294551" w:rsidRDefault="00294551">
            <w:pPr>
              <w:pStyle w:val="NormalWeb"/>
              <w:spacing w:before="60" w:beforeAutospacing="0" w:after="60" w:afterAutospacing="0"/>
            </w:pPr>
            <w:r>
              <w:rPr>
                <w:rFonts w:ascii="Arial" w:hAnsi="Arial" w:cs="Arial"/>
                <w:color w:val="000000"/>
                <w:sz w:val="22"/>
                <w:szCs w:val="22"/>
              </w:rPr>
              <w:t>Élément sur l’organisation et planification de la gestion projet :</w:t>
            </w:r>
          </w:p>
          <w:p w14:paraId="7F430541" w14:textId="562C2265" w:rsidR="00294551" w:rsidRDefault="00294551" w:rsidP="00294551">
            <w:pPr>
              <w:pStyle w:val="NormalWeb"/>
              <w:numPr>
                <w:ilvl w:val="0"/>
                <w:numId w:val="35"/>
              </w:numPr>
              <w:spacing w:before="60" w:beforeAutospacing="0" w:after="0" w:afterAutospacing="0"/>
              <w:textAlignment w:val="baseline"/>
              <w:rPr>
                <w:rFonts w:ascii="Arial" w:hAnsi="Arial" w:cs="Arial"/>
                <w:color w:val="000000"/>
                <w:sz w:val="22"/>
                <w:szCs w:val="22"/>
              </w:rPr>
            </w:pPr>
            <w:r>
              <w:rPr>
                <w:rFonts w:ascii="Arial" w:hAnsi="Arial" w:cs="Arial"/>
                <w:color w:val="000000"/>
                <w:sz w:val="22"/>
                <w:szCs w:val="22"/>
              </w:rPr>
              <w:t>Préciser et améliorer le diagramme de Gantt pour chaque itération préparée.</w:t>
            </w:r>
          </w:p>
          <w:p w14:paraId="492D8CCB"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Apprendre de ses erreurs. </w:t>
            </w:r>
          </w:p>
          <w:p w14:paraId="737F1D16"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Travailler plus en binôme (en équipe).</w:t>
            </w:r>
          </w:p>
          <w:p w14:paraId="6E8BD0EC"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Eviter les comportements individualistes.</w:t>
            </w:r>
          </w:p>
          <w:p w14:paraId="04DAD85C" w14:textId="77777777" w:rsidR="00294551" w:rsidRDefault="00294551" w:rsidP="00294551">
            <w:pPr>
              <w:pStyle w:val="NormalWeb"/>
              <w:numPr>
                <w:ilvl w:val="0"/>
                <w:numId w:val="35"/>
              </w:numPr>
              <w:spacing w:before="0" w:beforeAutospacing="0" w:after="60" w:afterAutospacing="0"/>
              <w:textAlignment w:val="baseline"/>
              <w:rPr>
                <w:rFonts w:ascii="Arial" w:hAnsi="Arial" w:cs="Arial"/>
                <w:color w:val="000000"/>
                <w:sz w:val="22"/>
                <w:szCs w:val="22"/>
              </w:rPr>
            </w:pPr>
            <w:r>
              <w:rPr>
                <w:rFonts w:ascii="Arial" w:hAnsi="Arial" w:cs="Arial"/>
                <w:color w:val="000000"/>
                <w:sz w:val="22"/>
                <w:szCs w:val="22"/>
              </w:rPr>
              <w:t>Essayer de respecter les différents rôles de la gestion projet au début du projet pour éviter des oublis ou autres ennuis.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B072E" w14:textId="77777777" w:rsidR="00294551" w:rsidRDefault="00294551">
            <w:pPr>
              <w:spacing w:after="240"/>
              <w:rPr>
                <w:rFonts w:ascii="Times New Roman" w:hAnsi="Times New Roman" w:cs="Times New Roman"/>
                <w:szCs w:val="24"/>
              </w:rPr>
            </w:pPr>
          </w:p>
          <w:p w14:paraId="6E3F4DAB"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9390C9" w14:textId="77777777" w:rsidR="00294551" w:rsidRDefault="00294551">
            <w:pPr>
              <w:spacing w:after="240"/>
            </w:pPr>
          </w:p>
          <w:p w14:paraId="712625A4" w14:textId="77777777" w:rsidR="00294551" w:rsidRDefault="00294551">
            <w:pPr>
              <w:pStyle w:val="NormalWeb"/>
              <w:spacing w:before="60" w:beforeAutospacing="0" w:after="0" w:afterAutospacing="0"/>
              <w:jc w:val="center"/>
            </w:pPr>
            <w:r>
              <w:rPr>
                <w:rFonts w:ascii="Arial" w:hAnsi="Arial" w:cs="Arial"/>
                <w:color w:val="000000"/>
                <w:sz w:val="22"/>
                <w:szCs w:val="22"/>
              </w:rPr>
              <w:t xml:space="preserve"> 29/05/19</w:t>
            </w:r>
          </w:p>
        </w:tc>
      </w:tr>
    </w:tbl>
    <w:p w14:paraId="238BC500"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311822A7"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114899" w14:textId="77777777" w:rsidR="00294551" w:rsidRDefault="00294551">
            <w:pPr>
              <w:pStyle w:val="NormalWeb"/>
              <w:spacing w:before="60" w:beforeAutospacing="0" w:after="0" w:afterAutospacing="0"/>
            </w:pPr>
            <w:r>
              <w:rPr>
                <w:rFonts w:ascii="Arial" w:hAnsi="Arial" w:cs="Arial"/>
                <w:b/>
                <w:bCs/>
                <w:color w:val="000000"/>
                <w:sz w:val="22"/>
                <w:szCs w:val="22"/>
              </w:rPr>
              <w:t>Ordre du jour pour la remise du plan projet, le Mercredi 29 Mai :</w:t>
            </w:r>
          </w:p>
          <w:p w14:paraId="661AE6E1" w14:textId="77777777" w:rsidR="00294551" w:rsidRDefault="00294551" w:rsidP="00294551">
            <w:pPr>
              <w:pStyle w:val="NormalWeb"/>
              <w:numPr>
                <w:ilvl w:val="0"/>
                <w:numId w:val="3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Apporter toutes les modifications nécessaires pour avoir et terminer un plan projet convenable et qu’il y est le moins d’oublis possibles - Tout le groupe.</w:t>
            </w:r>
          </w:p>
        </w:tc>
      </w:tr>
    </w:tbl>
    <w:p w14:paraId="48557F51" w14:textId="77777777" w:rsidR="00324F9C" w:rsidRDefault="00324F9C" w:rsidP="00324F9C">
      <w:pPr>
        <w:pStyle w:val="NormalWeb"/>
        <w:spacing w:before="60" w:beforeAutospacing="0" w:after="0" w:afterAutospacing="0"/>
        <w:rPr>
          <w:rFonts w:ascii="Arial" w:hAnsi="Arial" w:cs="Arial"/>
          <w:b/>
          <w:bCs/>
          <w:color w:val="000000"/>
        </w:rPr>
      </w:pPr>
    </w:p>
    <w:p w14:paraId="3B1642B3" w14:textId="40C107D0"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6B79F536"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9AF42"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555D5"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 xml:space="preserve">Maël Le </w:t>
            </w:r>
            <w:proofErr w:type="spellStart"/>
            <w:r>
              <w:rPr>
                <w:rFonts w:ascii="Arial" w:hAnsi="Arial" w:cs="Arial"/>
                <w:b/>
                <w:bCs/>
                <w:color w:val="000000"/>
                <w:sz w:val="20"/>
                <w:szCs w:val="20"/>
              </w:rPr>
              <w:t>Folgoc</w:t>
            </w:r>
            <w:proofErr w:type="spellEnd"/>
            <w:r>
              <w:rPr>
                <w:rFonts w:ascii="Arial" w:hAnsi="Arial" w:cs="Arial"/>
                <w:b/>
                <w:bCs/>
                <w:color w:val="000000"/>
                <w:sz w:val="20"/>
                <w:szCs w:val="20"/>
              </w:rPr>
              <w:t xml:space="preserve">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ACAE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804B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00F6268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3F7FDD6B"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D3EE5" w14:textId="07246B84" w:rsidR="00294551" w:rsidRDefault="00294551" w:rsidP="004E1E3F">
            <w:pPr>
              <w:pStyle w:val="NormalWeb"/>
              <w:spacing w:before="60" w:beforeAutospacing="0" w:after="0" w:afterAutospacing="0"/>
              <w:jc w:val="center"/>
            </w:pPr>
            <w:r>
              <w:rPr>
                <w:rFonts w:ascii="Arial" w:hAnsi="Arial" w:cs="Arial"/>
                <w:b/>
                <w:bCs/>
                <w:color w:val="000000"/>
                <w:sz w:val="20"/>
                <w:szCs w:val="20"/>
              </w:rPr>
              <w:t xml:space="preserve">Signature </w:t>
            </w:r>
            <w:r w:rsidR="004E1E3F">
              <w:rPr>
                <w:rFonts w:ascii="Arial" w:hAnsi="Arial" w:cs="Arial"/>
                <w:b/>
                <w:bCs/>
                <w:color w:val="000000"/>
                <w:sz w:val="20"/>
                <w:szCs w:val="20"/>
              </w:rPr>
              <w:t>du contrôleur</w:t>
            </w:r>
            <w:r>
              <w:rPr>
                <w:rFonts w:ascii="Arial" w:hAnsi="Arial" w:cs="Arial"/>
                <w:b/>
                <w:bCs/>
                <w:color w:val="000000"/>
                <w:sz w:val="20"/>
                <w:szCs w:val="20"/>
              </w:rPr>
              <w:t xml:space="preserve"> de gestion projet :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297A1"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275E3B39" wp14:editId="6512BC04">
                      <wp:extent cx="3228975" cy="400050"/>
                      <wp:effectExtent l="0" t="0" r="0" b="0"/>
                      <wp:docPr id="32" name="Rectangle 32"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AD4C6" id="Rectangle 32"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6O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JW9ujj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1B8D55B2" w14:textId="77777777" w:rsidR="00294551" w:rsidRDefault="00294551" w:rsidP="00294551"/>
    <w:p w14:paraId="2146AACA" w14:textId="317988FF" w:rsidR="00294551" w:rsidRDefault="00294551" w:rsidP="00294551">
      <w:r w:rsidRPr="00B07155">
        <w:rPr>
          <w:b/>
        </w:rPr>
        <w:t xml:space="preserve">Compte rendu de la réunion </w:t>
      </w:r>
      <w:r w:rsidR="00594C61">
        <w:rPr>
          <w:b/>
        </w:rPr>
        <w:t>MOA</w:t>
      </w:r>
      <w:r>
        <w:rPr>
          <w:b/>
        </w:rPr>
        <w:t xml:space="preserve"> </w:t>
      </w:r>
      <w:r w:rsidRPr="00B07155">
        <w:rPr>
          <w:b/>
        </w:rPr>
        <w:t xml:space="preserve">du </w:t>
      </w:r>
      <w:r>
        <w:rPr>
          <w:b/>
        </w:rPr>
        <w:t>17</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54"/>
        <w:gridCol w:w="4487"/>
        <w:gridCol w:w="2121"/>
      </w:tblGrid>
      <w:tr w:rsidR="00294551" w14:paraId="545E0137" w14:textId="77777777" w:rsidTr="00594C6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12D1B7"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44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04142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17/05/2019 de 16h30 à 17h</w:t>
            </w:r>
          </w:p>
        </w:tc>
        <w:tc>
          <w:tcPr>
            <w:tcW w:w="212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5D843"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24C64FBF"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6EE05B6"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4F7F8A64" w14:textId="77777777" w:rsidTr="00594C6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617C9D" w14:textId="77777777" w:rsidR="00294551" w:rsidRDefault="00294551">
            <w:pPr>
              <w:rPr>
                <w:szCs w:val="24"/>
              </w:rPr>
            </w:pPr>
          </w:p>
        </w:tc>
        <w:tc>
          <w:tcPr>
            <w:tcW w:w="448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F66082"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41E15463" w14:textId="1E897C13" w:rsidR="00294551" w:rsidRDefault="00294551">
            <w:pPr>
              <w:pStyle w:val="NormalWeb"/>
              <w:spacing w:before="60" w:beforeAutospacing="0" w:after="0" w:afterAutospacing="0"/>
              <w:jc w:val="center"/>
            </w:pPr>
          </w:p>
        </w:tc>
        <w:tc>
          <w:tcPr>
            <w:tcW w:w="2121" w:type="dxa"/>
            <w:vMerge/>
            <w:tcBorders>
              <w:top w:val="single" w:sz="4" w:space="0" w:color="000000"/>
              <w:left w:val="single" w:sz="4" w:space="0" w:color="000000"/>
              <w:bottom w:val="single" w:sz="4" w:space="0" w:color="000000"/>
              <w:right w:val="single" w:sz="4" w:space="0" w:color="000000"/>
            </w:tcBorders>
            <w:vAlign w:val="center"/>
            <w:hideMark/>
          </w:tcPr>
          <w:p w14:paraId="7C6F28DC" w14:textId="77777777" w:rsidR="00294551" w:rsidRDefault="00294551">
            <w:pPr>
              <w:rPr>
                <w:szCs w:val="24"/>
              </w:rPr>
            </w:pPr>
          </w:p>
        </w:tc>
      </w:tr>
    </w:tbl>
    <w:p w14:paraId="6AECEB94"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8"/>
        <w:gridCol w:w="1764"/>
      </w:tblGrid>
      <w:tr w:rsidR="00294551" w14:paraId="7D614AAE"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16710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5DFAA82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7411CA1D"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6983B49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7CB40102"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A91B"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753F428D"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16E921F2" w14:textId="77777777" w:rsidR="00294551" w:rsidRDefault="00294551"/>
          <w:p w14:paraId="08C80B2C"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2 </w:t>
            </w:r>
          </w:p>
        </w:tc>
      </w:tr>
      <w:tr w:rsidR="00294551" w14:paraId="3C69B062"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B0227"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420E5F45" w14:textId="614CB2A9" w:rsidR="00294551" w:rsidRDefault="00294551" w:rsidP="00294551">
            <w:pPr>
              <w:pStyle w:val="NormalWeb"/>
              <w:numPr>
                <w:ilvl w:val="0"/>
                <w:numId w:val="37"/>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deuxième itération, ainsi que les éléments à modifier ou apporter des précisions et des éléments de réponses sur les différents points non compris.</w:t>
            </w:r>
          </w:p>
        </w:tc>
      </w:tr>
    </w:tbl>
    <w:p w14:paraId="3DA08308"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919"/>
        <w:gridCol w:w="1685"/>
        <w:gridCol w:w="1105"/>
      </w:tblGrid>
      <w:tr w:rsidR="00294551" w14:paraId="503F9A2F"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CFA52B"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0459A"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7AFCC2"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3E161AB7"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0AD2B8" w14:textId="77777777" w:rsidR="00294551" w:rsidRDefault="00294551"/>
          <w:p w14:paraId="4142A7EC"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30E2B9" w14:textId="77777777" w:rsidR="00294551" w:rsidRDefault="00294551">
            <w:pPr>
              <w:pStyle w:val="NormalWeb"/>
              <w:spacing w:before="0" w:beforeAutospacing="0" w:after="0" w:afterAutospacing="0"/>
              <w:jc w:val="both"/>
            </w:pPr>
            <w:r>
              <w:rPr>
                <w:rFonts w:ascii="Arial" w:hAnsi="Arial" w:cs="Arial"/>
                <w:color w:val="000000"/>
                <w:sz w:val="22"/>
                <w:szCs w:val="22"/>
              </w:rPr>
              <w:t>- On montre l’application du jeu en mode interface graphique, avec la liaison pas terminé du code et de l’interface graphique.</w:t>
            </w:r>
          </w:p>
          <w:p w14:paraId="2F76B2D1" w14:textId="77777777" w:rsidR="00294551" w:rsidRDefault="00294551">
            <w:pPr>
              <w:pStyle w:val="NormalWeb"/>
              <w:spacing w:before="0" w:beforeAutospacing="0" w:after="0" w:afterAutospacing="0"/>
              <w:jc w:val="both"/>
            </w:pPr>
            <w:r>
              <w:rPr>
                <w:rFonts w:ascii="Arial" w:hAnsi="Arial" w:cs="Arial"/>
                <w:color w:val="000000"/>
                <w:sz w:val="22"/>
                <w:szCs w:val="22"/>
              </w:rPr>
              <w:t>- Gérer toutes les erreurs liées à l’application, mettre en forme l’organisation des fichiers bin (à la racine) et remettre la classe Plateau ainsi que l’optimiser.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B6CD12" w14:textId="77777777" w:rsidR="00294551" w:rsidRDefault="00294551"/>
          <w:p w14:paraId="3AE620E1"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81C99"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65BDF0A6" w14:textId="77777777" w:rsidR="00294551" w:rsidRDefault="00294551"/>
          <w:p w14:paraId="42C5ECB1"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55EF2ED6" w14:textId="77777777" w:rsidTr="00294551">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BC534" w14:textId="77777777" w:rsidR="00294551" w:rsidRDefault="00294551">
            <w:pPr>
              <w:pStyle w:val="NormalWeb"/>
              <w:spacing w:before="60" w:beforeAutospacing="0" w:after="0" w:afterAutospacing="0"/>
            </w:pPr>
            <w:r>
              <w:rPr>
                <w:rFonts w:ascii="Arial" w:hAnsi="Arial" w:cs="Arial"/>
                <w:b/>
                <w:bCs/>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95D37" w14:textId="77777777" w:rsidR="00294551" w:rsidRDefault="00294551">
            <w:pPr>
              <w:pStyle w:val="NormalWeb"/>
              <w:spacing w:before="0" w:beforeAutospacing="0" w:after="0" w:afterAutospacing="0"/>
              <w:jc w:val="both"/>
            </w:pPr>
            <w:r>
              <w:rPr>
                <w:rFonts w:ascii="Arial" w:hAnsi="Arial" w:cs="Arial"/>
                <w:color w:val="000000"/>
                <w:sz w:val="22"/>
                <w:szCs w:val="22"/>
              </w:rPr>
              <w:t>- Continuation de la programmation de l’application surtout dans le code et l’optimisation de celle-ci.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99F499" w14:textId="77777777" w:rsidR="00294551" w:rsidRDefault="00294551">
            <w:pPr>
              <w:pStyle w:val="NormalWeb"/>
              <w:spacing w:before="60" w:beforeAutospacing="0" w:after="0" w:afterAutospacing="0"/>
            </w:pPr>
            <w:r>
              <w:rPr>
                <w:rFonts w:ascii="Arial" w:hAnsi="Arial" w:cs="Arial"/>
                <w:color w:val="000000"/>
                <w:sz w:val="22"/>
                <w:szCs w:val="22"/>
              </w:rPr>
              <w:t xml:space="preserve">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987E5" w14:textId="77777777" w:rsidR="00294551" w:rsidRDefault="00294551">
            <w:pPr>
              <w:pStyle w:val="NormalWeb"/>
              <w:spacing w:before="60" w:beforeAutospacing="0" w:after="0" w:afterAutospacing="0"/>
              <w:jc w:val="center"/>
            </w:pPr>
            <w:r>
              <w:rPr>
                <w:rFonts w:ascii="Arial" w:hAnsi="Arial" w:cs="Arial"/>
                <w:color w:val="000000"/>
                <w:sz w:val="22"/>
                <w:szCs w:val="22"/>
              </w:rPr>
              <w:t>-22/05/19</w:t>
            </w:r>
          </w:p>
        </w:tc>
      </w:tr>
      <w:tr w:rsidR="00294551" w14:paraId="3295C365" w14:textId="77777777" w:rsidTr="00294551">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E4AEFE" w14:textId="77777777" w:rsidR="00294551" w:rsidRDefault="00294551">
            <w:pPr>
              <w:pStyle w:val="NormalWeb"/>
              <w:spacing w:before="60" w:beforeAutospacing="0" w:after="0" w:afterAutospacing="0"/>
            </w:pPr>
            <w:r>
              <w:rPr>
                <w:rFonts w:ascii="Arial" w:hAnsi="Arial" w:cs="Arial"/>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1A2BA8" w14:textId="77777777" w:rsidR="00294551" w:rsidRDefault="00294551">
            <w:pPr>
              <w:pStyle w:val="NormalWeb"/>
              <w:spacing w:before="0" w:beforeAutospacing="0" w:after="0" w:afterAutospacing="0"/>
              <w:jc w:val="both"/>
            </w:pPr>
            <w:r>
              <w:rPr>
                <w:rFonts w:ascii="Arial" w:hAnsi="Arial" w:cs="Arial"/>
                <w:color w:val="000000"/>
                <w:sz w:val="22"/>
                <w:szCs w:val="22"/>
              </w:rPr>
              <w:t>- Continuation de la programmation de l’application surtout dans l’interface graphique et le contrôle du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9764B"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BDFCF"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035FE400" w14:textId="77777777" w:rsidTr="00294551">
        <w:trPr>
          <w:trHeight w:val="1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75C033" w14:textId="77777777" w:rsidR="00294551" w:rsidRDefault="00294551"/>
          <w:p w14:paraId="5E5B3B71" w14:textId="77777777" w:rsidR="00294551" w:rsidRDefault="00294551">
            <w:pPr>
              <w:pStyle w:val="NormalWeb"/>
              <w:spacing w:before="60" w:beforeAutospacing="0" w:after="0" w:afterAutospacing="0"/>
              <w:jc w:val="center"/>
            </w:pPr>
            <w:r>
              <w:rPr>
                <w:rFonts w:ascii="Arial" w:hAnsi="Arial" w:cs="Arial"/>
                <w:b/>
                <w:bCs/>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452DD" w14:textId="77777777" w:rsidR="00294551" w:rsidRDefault="00294551">
            <w:pPr>
              <w:pStyle w:val="NormalWeb"/>
              <w:spacing w:before="0" w:beforeAutospacing="0" w:after="0" w:afterAutospacing="0"/>
            </w:pPr>
            <w:r>
              <w:rPr>
                <w:rFonts w:ascii="Arial" w:hAnsi="Arial" w:cs="Arial"/>
                <w:color w:val="000000"/>
                <w:sz w:val="22"/>
                <w:szCs w:val="22"/>
              </w:rPr>
              <w:t>- Présentation de l’IA niveau 1 (la plus simple). Question de l’IA sur les différents niveaux de difficultés.</w:t>
            </w:r>
          </w:p>
          <w:p w14:paraId="59EBC8F1" w14:textId="77777777" w:rsidR="00294551" w:rsidRDefault="00294551">
            <w:pPr>
              <w:pStyle w:val="NormalWeb"/>
              <w:spacing w:before="0" w:beforeAutospacing="0" w:after="0" w:afterAutospacing="0"/>
            </w:pPr>
            <w:r>
              <w:rPr>
                <w:rFonts w:ascii="Arial" w:hAnsi="Arial" w:cs="Arial"/>
                <w:color w:val="000000"/>
                <w:sz w:val="22"/>
                <w:szCs w:val="22"/>
              </w:rPr>
              <w:t>- Optimisation et continuation des IA dans les différents niveaux de difficultés.</w:t>
            </w:r>
          </w:p>
          <w:p w14:paraId="4588ABAE"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2EFBCB" w14:textId="77777777" w:rsidR="00294551" w:rsidRDefault="00294551"/>
          <w:p w14:paraId="507E5C75" w14:textId="77777777" w:rsidR="00294551" w:rsidRDefault="00294551">
            <w:pPr>
              <w:pStyle w:val="NormalWeb"/>
              <w:spacing w:before="60" w:beforeAutospacing="0" w:after="0" w:afterAutospacing="0"/>
            </w:pPr>
            <w:r>
              <w:rPr>
                <w:rFonts w:ascii="Arial" w:hAnsi="Arial" w:cs="Arial"/>
                <w:color w:val="000000"/>
                <w:sz w:val="22"/>
                <w:szCs w:val="22"/>
              </w:rPr>
              <w:t>Yanis Delmas</w:t>
            </w:r>
          </w:p>
          <w:p w14:paraId="1AADD9CF"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89A3DB"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2D5FD13E" w14:textId="77777777" w:rsidR="00294551" w:rsidRDefault="00294551"/>
          <w:p w14:paraId="4FEAF257"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1183B754" w14:textId="77777777" w:rsidTr="00294551">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A9929" w14:textId="77777777" w:rsidR="00294551" w:rsidRDefault="00294551"/>
          <w:p w14:paraId="61928678" w14:textId="77777777" w:rsidR="00294551" w:rsidRDefault="00294551">
            <w:pPr>
              <w:pStyle w:val="NormalWeb"/>
              <w:spacing w:before="60" w:beforeAutospacing="0" w:after="0" w:afterAutospacing="0"/>
              <w:jc w:val="center"/>
            </w:pPr>
            <w:r>
              <w:rPr>
                <w:rFonts w:ascii="Arial" w:hAnsi="Arial" w:cs="Arial"/>
                <w:b/>
                <w:bCs/>
                <w:color w:val="000000"/>
                <w:sz w:val="22"/>
                <w:szCs w:val="22"/>
              </w:rPr>
              <w:t>5</w:t>
            </w:r>
          </w:p>
          <w:p w14:paraId="4D3D9BDC"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120D6" w14:textId="39CFDAEC" w:rsidR="00294551" w:rsidRDefault="00294551">
            <w:pPr>
              <w:pStyle w:val="NormalWeb"/>
              <w:spacing w:before="0" w:beforeAutospacing="0" w:after="0" w:afterAutospacing="0"/>
            </w:pPr>
            <w:r>
              <w:rPr>
                <w:rFonts w:ascii="Arial" w:hAnsi="Arial" w:cs="Arial"/>
                <w:color w:val="000000"/>
                <w:sz w:val="22"/>
                <w:szCs w:val="22"/>
              </w:rPr>
              <w:t xml:space="preserve">- Présentation des différentes classes pour gérer les différents cas d'erreurs au sein de l’application surtout dans le choix </w:t>
            </w:r>
            <w:r w:rsidR="00324F9C">
              <w:rPr>
                <w:rFonts w:ascii="Arial" w:hAnsi="Arial" w:cs="Arial"/>
                <w:color w:val="000000"/>
                <w:sz w:val="22"/>
                <w:szCs w:val="22"/>
              </w:rPr>
              <w:t>de la coordonnée</w:t>
            </w:r>
            <w:r>
              <w:rPr>
                <w:rFonts w:ascii="Arial" w:hAnsi="Arial" w:cs="Arial"/>
                <w:color w:val="000000"/>
                <w:sz w:val="22"/>
                <w:szCs w:val="22"/>
              </w:rPr>
              <w:t xml:space="preserve"> du Pion dans la configuration ou pendant le </w:t>
            </w:r>
            <w:r w:rsidR="00324F9C">
              <w:rPr>
                <w:rFonts w:ascii="Arial" w:hAnsi="Arial" w:cs="Arial"/>
                <w:color w:val="000000"/>
                <w:sz w:val="22"/>
                <w:szCs w:val="22"/>
              </w:rPr>
              <w:t>jeu.</w:t>
            </w:r>
          </w:p>
          <w:p w14:paraId="0DA58A63" w14:textId="77777777" w:rsidR="00294551" w:rsidRDefault="00294551">
            <w:pPr>
              <w:pStyle w:val="NormalWeb"/>
              <w:spacing w:before="0" w:beforeAutospacing="0" w:after="0" w:afterAutospacing="0"/>
            </w:pPr>
            <w:r>
              <w:rPr>
                <w:rFonts w:ascii="Arial" w:hAnsi="Arial" w:cs="Arial"/>
                <w:color w:val="000000"/>
                <w:sz w:val="22"/>
                <w:szCs w:val="22"/>
              </w:rPr>
              <w:t>- Généraliser ces méthodes en appliquant aussi les méthodes de tests.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BAA6DF" w14:textId="77777777" w:rsidR="00294551" w:rsidRDefault="00294551"/>
          <w:p w14:paraId="6DA0879C"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F5A44"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2AB6C071" w14:textId="77777777" w:rsidR="00294551" w:rsidRDefault="00294551"/>
          <w:p w14:paraId="40016B71" w14:textId="77777777" w:rsidR="00294551" w:rsidRDefault="00294551">
            <w:pPr>
              <w:pStyle w:val="NormalWeb"/>
              <w:spacing w:before="60" w:beforeAutospacing="0" w:after="0" w:afterAutospacing="0"/>
            </w:pPr>
            <w:r>
              <w:rPr>
                <w:rFonts w:ascii="Arial" w:hAnsi="Arial" w:cs="Arial"/>
                <w:color w:val="000000"/>
                <w:sz w:val="22"/>
                <w:szCs w:val="22"/>
              </w:rPr>
              <w:t>-22/05/19</w:t>
            </w:r>
          </w:p>
        </w:tc>
      </w:tr>
    </w:tbl>
    <w:p w14:paraId="051CCCDD"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47297545" w14:textId="77777777" w:rsidTr="00294551">
        <w:trPr>
          <w:trHeight w:val="25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EBE85E"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22/05/19 :</w:t>
            </w:r>
          </w:p>
          <w:p w14:paraId="413E2CD3" w14:textId="77777777" w:rsidR="00294551" w:rsidRDefault="00294551" w:rsidP="00294551">
            <w:pPr>
              <w:pStyle w:val="NormalWeb"/>
              <w:numPr>
                <w:ilvl w:val="0"/>
                <w:numId w:val="3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Résoudre les problèmes et les erreurs au démarrage de l’application, rajouter la classe Plateaux, ainsi que l’optimiser - Maël Le </w:t>
            </w:r>
            <w:proofErr w:type="spellStart"/>
            <w:r>
              <w:rPr>
                <w:rFonts w:ascii="Arial" w:hAnsi="Arial" w:cs="Arial"/>
                <w:color w:val="000000"/>
              </w:rPr>
              <w:t>Folgoc</w:t>
            </w:r>
            <w:proofErr w:type="spellEnd"/>
            <w:r>
              <w:rPr>
                <w:rFonts w:ascii="Arial" w:hAnsi="Arial" w:cs="Arial"/>
                <w:color w:val="000000"/>
              </w:rPr>
              <w:t xml:space="preserve"> Pontis et Pierre Marie Combalbert.</w:t>
            </w:r>
          </w:p>
          <w:p w14:paraId="094A69DB" w14:textId="77777777" w:rsidR="00294551" w:rsidRDefault="00294551" w:rsidP="00294551">
            <w:pPr>
              <w:pStyle w:val="NormalWeb"/>
              <w:numPr>
                <w:ilvl w:val="0"/>
                <w:numId w:val="3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Avancer l’IA sophistiqué et avoir une IA de niveau 1 qui marche bien - Yanis Delmas.</w:t>
            </w:r>
          </w:p>
          <w:p w14:paraId="06CBA9D0" w14:textId="1794AD93" w:rsidR="00294551" w:rsidRDefault="00294551" w:rsidP="00294551">
            <w:pPr>
              <w:pStyle w:val="NormalWeb"/>
              <w:numPr>
                <w:ilvl w:val="0"/>
                <w:numId w:val="38"/>
              </w:numPr>
              <w:spacing w:before="60" w:beforeAutospacing="0" w:after="60" w:afterAutospacing="0"/>
              <w:ind w:left="717"/>
              <w:textAlignment w:val="baseline"/>
              <w:rPr>
                <w:rFonts w:ascii="Arial" w:hAnsi="Arial" w:cs="Arial"/>
                <w:color w:val="000000"/>
              </w:rPr>
            </w:pPr>
            <w:r>
              <w:rPr>
                <w:rFonts w:ascii="Arial" w:hAnsi="Arial" w:cs="Arial"/>
                <w:color w:val="000000"/>
              </w:rPr>
              <w:t>Gérer les différents cas d’erreurs liées à l’application et la conformité de la bonne coordonnée d’un pion par exemple. Ne pas oublier de les tester - Yoan Guiraud.</w:t>
            </w:r>
          </w:p>
          <w:p w14:paraId="4E3E4D54" w14:textId="77777777" w:rsidR="00294551" w:rsidRDefault="00294551" w:rsidP="00294551">
            <w:pPr>
              <w:pStyle w:val="NormalWeb"/>
              <w:numPr>
                <w:ilvl w:val="0"/>
                <w:numId w:val="38"/>
              </w:numPr>
              <w:spacing w:before="60" w:beforeAutospacing="0" w:after="60" w:afterAutospacing="0"/>
              <w:ind w:left="717"/>
              <w:textAlignment w:val="baseline"/>
              <w:rPr>
                <w:rFonts w:ascii="Arial" w:hAnsi="Arial" w:cs="Arial"/>
                <w:color w:val="000000"/>
              </w:rPr>
            </w:pPr>
            <w:r>
              <w:rPr>
                <w:rFonts w:ascii="Arial" w:hAnsi="Arial" w:cs="Arial"/>
                <w:color w:val="000000"/>
              </w:rPr>
              <w:t>Présenter la troisième itération - Tout le groupe.</w:t>
            </w:r>
          </w:p>
        </w:tc>
      </w:tr>
    </w:tbl>
    <w:p w14:paraId="3FF0116A" w14:textId="77777777" w:rsidR="00594C61" w:rsidRDefault="00594C61" w:rsidP="00324F9C">
      <w:pPr>
        <w:pStyle w:val="NormalWeb"/>
        <w:spacing w:before="60" w:beforeAutospacing="0" w:after="0" w:afterAutospacing="0"/>
        <w:rPr>
          <w:rFonts w:ascii="Arial" w:hAnsi="Arial" w:cs="Arial"/>
          <w:b/>
          <w:bCs/>
          <w:color w:val="000000"/>
        </w:rPr>
      </w:pPr>
    </w:p>
    <w:p w14:paraId="58712203" w14:textId="77777777" w:rsidR="00594C61" w:rsidRDefault="00594C61" w:rsidP="00324F9C">
      <w:pPr>
        <w:pStyle w:val="NormalWeb"/>
        <w:spacing w:before="60" w:beforeAutospacing="0" w:after="0" w:afterAutospacing="0"/>
        <w:rPr>
          <w:rFonts w:ascii="Arial" w:hAnsi="Arial" w:cs="Arial"/>
          <w:b/>
          <w:bCs/>
          <w:color w:val="000000"/>
        </w:rPr>
      </w:pPr>
    </w:p>
    <w:p w14:paraId="01971763" w14:textId="77D8EFB6"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3700A152"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8D3A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B1B0"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 xml:space="preserve">Maël Le </w:t>
            </w:r>
            <w:proofErr w:type="spellStart"/>
            <w:r>
              <w:rPr>
                <w:rFonts w:ascii="Arial" w:hAnsi="Arial" w:cs="Arial"/>
                <w:b/>
                <w:bCs/>
                <w:color w:val="000000"/>
                <w:sz w:val="20"/>
                <w:szCs w:val="20"/>
              </w:rPr>
              <w:t>Folgoc</w:t>
            </w:r>
            <w:proofErr w:type="spellEnd"/>
            <w:r>
              <w:rPr>
                <w:rFonts w:ascii="Arial" w:hAnsi="Arial" w:cs="Arial"/>
                <w:b/>
                <w:bCs/>
                <w:color w:val="000000"/>
                <w:sz w:val="20"/>
                <w:szCs w:val="20"/>
              </w:rPr>
              <w:t xml:space="preserve">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9BA97"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808A7"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55C1A9AC"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4ADE8CFE"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A5DAA" w14:textId="0CB67002"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 l'assistant de gestion projet :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82E21"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6D3C06B" wp14:editId="1489A20A">
                      <wp:extent cx="3228975" cy="400050"/>
                      <wp:effectExtent l="0" t="0" r="0" b="0"/>
                      <wp:docPr id="33" name="Rectangle 33"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624E5" id="Rectangle 33"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" filled="f" stroked="f">
                      <o:lock v:ext="edit" aspectratio="t"/>
                      <w10:anchorlock/>
                    </v:rect>
                  </w:pict>
                </mc:Fallback>
              </mc:AlternateContent>
            </w:r>
          </w:p>
        </w:tc>
      </w:tr>
    </w:tbl>
    <w:p w14:paraId="66E12020" w14:textId="0732A18A" w:rsidR="00294551" w:rsidRDefault="00294551" w:rsidP="00294551"/>
    <w:p w14:paraId="3C6BD372" w14:textId="0F9B8B9E" w:rsidR="00594C61" w:rsidRDefault="00594C61" w:rsidP="00294551"/>
    <w:p w14:paraId="5D47DFA6" w14:textId="295BC670" w:rsidR="00594C61" w:rsidRDefault="00594C61" w:rsidP="00294551"/>
    <w:p w14:paraId="40D87614" w14:textId="4B36AA5E" w:rsidR="00594C61" w:rsidRDefault="00594C61" w:rsidP="00294551"/>
    <w:p w14:paraId="0B32AE78" w14:textId="325BEEA9" w:rsidR="00594C61" w:rsidRDefault="00594C61" w:rsidP="00294551"/>
    <w:p w14:paraId="0BDFA4A9" w14:textId="1DBCA404" w:rsidR="00594C61" w:rsidRDefault="00594C61" w:rsidP="00294551"/>
    <w:p w14:paraId="68ECDEE7" w14:textId="62303F9F" w:rsidR="00594C61" w:rsidRDefault="00594C61" w:rsidP="00294551"/>
    <w:p w14:paraId="7005B2B1" w14:textId="25A51AC7" w:rsidR="00594C61" w:rsidRDefault="00594C61" w:rsidP="00294551"/>
    <w:p w14:paraId="4A00FC1D" w14:textId="22D4CABD" w:rsidR="00594C61" w:rsidRDefault="00594C61" w:rsidP="00294551"/>
    <w:p w14:paraId="58728535" w14:textId="3C6D2635" w:rsidR="00594C61" w:rsidRDefault="00594C61" w:rsidP="00294551"/>
    <w:p w14:paraId="425FA4EF" w14:textId="6A472AF4" w:rsidR="00594C61" w:rsidRDefault="00594C61" w:rsidP="00294551"/>
    <w:p w14:paraId="4747D371" w14:textId="2987791C" w:rsidR="00594C61" w:rsidRDefault="00594C61" w:rsidP="00294551"/>
    <w:p w14:paraId="4D3DDF98" w14:textId="59B79B71" w:rsidR="00594C61" w:rsidRDefault="00594C61" w:rsidP="00294551"/>
    <w:p w14:paraId="73D313FE" w14:textId="03B2DE3B" w:rsidR="00594C61" w:rsidRDefault="00594C61" w:rsidP="00294551"/>
    <w:p w14:paraId="000420BB" w14:textId="39684840" w:rsidR="00594C61" w:rsidRDefault="00594C61" w:rsidP="00294551"/>
    <w:p w14:paraId="70A8A06E" w14:textId="77777777" w:rsidR="00594C61" w:rsidRDefault="00594C61" w:rsidP="00294551"/>
    <w:p w14:paraId="6E6D8431" w14:textId="23646648" w:rsidR="00294551" w:rsidRDefault="00294551" w:rsidP="00294551">
      <w:r w:rsidRPr="00B07155">
        <w:rPr>
          <w:b/>
        </w:rPr>
        <w:t xml:space="preserve">Compte rendu de la réunion </w:t>
      </w:r>
      <w:r>
        <w:rPr>
          <w:b/>
        </w:rPr>
        <w:t xml:space="preserve">MOA </w:t>
      </w:r>
      <w:r w:rsidRPr="00B07155">
        <w:rPr>
          <w:b/>
        </w:rPr>
        <w:t xml:space="preserve">du </w:t>
      </w:r>
      <w:r>
        <w:rPr>
          <w:b/>
        </w:rPr>
        <w:t>22</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97"/>
        <w:gridCol w:w="4444"/>
        <w:gridCol w:w="2121"/>
      </w:tblGrid>
      <w:tr w:rsidR="00294551" w14:paraId="7F2879E8" w14:textId="77777777" w:rsidTr="00594C6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547CE"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44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509B5B"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22/05/2019 de 8h30 à 9h</w:t>
            </w:r>
          </w:p>
        </w:tc>
        <w:tc>
          <w:tcPr>
            <w:tcW w:w="212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64ACBB"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44433E07"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2AF6E54"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62A07930" w14:textId="77777777" w:rsidTr="00594C6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D9C0FA" w14:textId="77777777" w:rsidR="00294551" w:rsidRDefault="00294551">
            <w:pPr>
              <w:rPr>
                <w:szCs w:val="24"/>
              </w:rPr>
            </w:pPr>
          </w:p>
        </w:tc>
        <w:tc>
          <w:tcPr>
            <w:tcW w:w="44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CD0EDD"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tc>
        <w:tc>
          <w:tcPr>
            <w:tcW w:w="2121" w:type="dxa"/>
            <w:vMerge/>
            <w:tcBorders>
              <w:top w:val="single" w:sz="4" w:space="0" w:color="000000"/>
              <w:left w:val="single" w:sz="4" w:space="0" w:color="000000"/>
              <w:bottom w:val="single" w:sz="4" w:space="0" w:color="000000"/>
              <w:right w:val="single" w:sz="4" w:space="0" w:color="000000"/>
            </w:tcBorders>
            <w:vAlign w:val="center"/>
            <w:hideMark/>
          </w:tcPr>
          <w:p w14:paraId="5FBFF82B" w14:textId="77777777" w:rsidR="00294551" w:rsidRDefault="00294551">
            <w:pPr>
              <w:rPr>
                <w:szCs w:val="24"/>
              </w:rPr>
            </w:pPr>
          </w:p>
        </w:tc>
      </w:tr>
    </w:tbl>
    <w:p w14:paraId="41561209"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9"/>
        <w:gridCol w:w="1763"/>
      </w:tblGrid>
      <w:tr w:rsidR="00294551" w14:paraId="00DE336B"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FEB6D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4FB837B5"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 xml:space="preserve">Corinne Servières - Yanis Delmas - Pierre-Marie Combalbert - Maël Le </w:t>
            </w:r>
            <w:proofErr w:type="spellStart"/>
            <w:r>
              <w:rPr>
                <w:rFonts w:ascii="Arial" w:hAnsi="Arial" w:cs="Arial"/>
                <w:color w:val="000000"/>
                <w:sz w:val="22"/>
                <w:szCs w:val="22"/>
              </w:rPr>
              <w:t>Folgoc</w:t>
            </w:r>
            <w:proofErr w:type="spellEnd"/>
            <w:r>
              <w:rPr>
                <w:rFonts w:ascii="Arial" w:hAnsi="Arial" w:cs="Arial"/>
                <w:color w:val="000000"/>
                <w:sz w:val="22"/>
                <w:szCs w:val="22"/>
              </w:rPr>
              <w:t xml:space="preserve"> Pontis - Yoan Guiraud.</w:t>
            </w:r>
          </w:p>
          <w:p w14:paraId="693DF50A"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8EE7C1E"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401C4B90"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8BA3CA"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40173302"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550C9729" w14:textId="77777777" w:rsidR="00294551" w:rsidRDefault="00294551"/>
          <w:p w14:paraId="5F0FEC04"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23AD06AF"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73ACE"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7E47CDBF" w14:textId="05D98AC4" w:rsidR="00294551" w:rsidRDefault="00294551" w:rsidP="00294551">
            <w:pPr>
              <w:pStyle w:val="NormalWeb"/>
              <w:numPr>
                <w:ilvl w:val="0"/>
                <w:numId w:val="39"/>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troisième itération, ainsi que les éléments à modifier ou apporter des précisions et des éléments de réponses sur les différents points non compris.</w:t>
            </w:r>
          </w:p>
        </w:tc>
      </w:tr>
    </w:tbl>
    <w:p w14:paraId="3FE62970"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525"/>
        <w:gridCol w:w="1081"/>
        <w:gridCol w:w="1103"/>
      </w:tblGrid>
      <w:tr w:rsidR="00294551" w14:paraId="78D70607"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07A90"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ACE18"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111DC"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19D99B5F"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0F23F7" w14:textId="77777777" w:rsidR="00294551" w:rsidRDefault="00294551"/>
          <w:p w14:paraId="1BE3AA73"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0ED107" w14:textId="60CD9AE0" w:rsidR="00294551" w:rsidRDefault="00294551">
            <w:pPr>
              <w:pStyle w:val="NormalWeb"/>
              <w:spacing w:before="0" w:beforeAutospacing="0" w:after="0" w:afterAutospacing="0"/>
              <w:jc w:val="both"/>
            </w:pPr>
            <w:r>
              <w:rPr>
                <w:rFonts w:ascii="Arial" w:hAnsi="Arial" w:cs="Arial"/>
                <w:color w:val="000000"/>
                <w:sz w:val="22"/>
                <w:szCs w:val="22"/>
              </w:rPr>
              <w:t>- On montre l’application du jeu qui se lance avec l’interface graphique, avec les différents modes de jeu (Joueur vs Joueur, Contre l’ordinateur et le casse-tête).</w:t>
            </w:r>
          </w:p>
          <w:p w14:paraId="3B75A574" w14:textId="77777777" w:rsidR="00294551" w:rsidRDefault="00294551">
            <w:pPr>
              <w:pStyle w:val="NormalWeb"/>
              <w:spacing w:before="0" w:beforeAutospacing="0" w:after="0" w:afterAutospacing="0"/>
              <w:jc w:val="both"/>
            </w:pPr>
            <w:r>
              <w:rPr>
                <w:rFonts w:ascii="Arial" w:hAnsi="Arial" w:cs="Arial"/>
                <w:color w:val="000000"/>
                <w:sz w:val="22"/>
                <w:szCs w:val="22"/>
              </w:rPr>
              <w:t>- Changer le format pour rentrer le coordonné du pion à bouger, guider mieux l’utilisateur dans l’application et améliorer l’IHM pour l’assister au mieux l’utilisateur. Message victoire avec marqué le nom de l’équipe, du joueur et le nombre de Score.</w:t>
            </w:r>
          </w:p>
          <w:p w14:paraId="2B59178D" w14:textId="77777777" w:rsidR="00294551" w:rsidRDefault="00294551">
            <w:pPr>
              <w:pStyle w:val="NormalWeb"/>
              <w:spacing w:before="0" w:beforeAutospacing="0" w:after="0" w:afterAutospacing="0"/>
              <w:jc w:val="both"/>
            </w:pPr>
            <w:r>
              <w:rPr>
                <w:rFonts w:ascii="Arial" w:hAnsi="Arial" w:cs="Arial"/>
                <w:color w:val="000000"/>
                <w:sz w:val="22"/>
                <w:szCs w:val="22"/>
              </w:rPr>
              <w:t>Enfin, ajouter un temps d’attente lorsque l’IA se déplace ou un bouton pour sélectionner le tour de l’IA.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94FD8" w14:textId="77777777" w:rsidR="00294551" w:rsidRDefault="00294551"/>
          <w:p w14:paraId="78A8E037"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AE9A84" w14:textId="77777777" w:rsidR="00294551" w:rsidRDefault="00294551">
            <w:pPr>
              <w:pStyle w:val="NormalWeb"/>
              <w:spacing w:before="60" w:beforeAutospacing="0" w:after="0" w:afterAutospacing="0"/>
              <w:jc w:val="center"/>
            </w:pPr>
            <w:r>
              <w:rPr>
                <w:rFonts w:ascii="Arial" w:hAnsi="Arial" w:cs="Arial"/>
                <w:color w:val="000000"/>
                <w:sz w:val="22"/>
                <w:szCs w:val="22"/>
              </w:rPr>
              <w:t>-22/05/19</w:t>
            </w:r>
          </w:p>
          <w:p w14:paraId="226A693C" w14:textId="77777777" w:rsidR="00294551" w:rsidRDefault="00294551"/>
          <w:p w14:paraId="6753EDE0" w14:textId="77777777" w:rsidR="00294551" w:rsidRDefault="00294551">
            <w:pPr>
              <w:pStyle w:val="NormalWeb"/>
              <w:spacing w:before="60" w:beforeAutospacing="0" w:after="0" w:afterAutospacing="0"/>
            </w:pPr>
            <w:r>
              <w:rPr>
                <w:rFonts w:ascii="Arial" w:hAnsi="Arial" w:cs="Arial"/>
                <w:color w:val="000000"/>
                <w:sz w:val="22"/>
                <w:szCs w:val="22"/>
              </w:rPr>
              <w:t>-27/05/19</w:t>
            </w:r>
          </w:p>
        </w:tc>
      </w:tr>
    </w:tbl>
    <w:p w14:paraId="4C2A3BB1"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40A48203" w14:textId="77777777" w:rsidTr="00294551">
        <w:trPr>
          <w:trHeight w:val="18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0C747"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27/05/19 :</w:t>
            </w:r>
          </w:p>
          <w:p w14:paraId="4F299754" w14:textId="77777777" w:rsidR="00294551" w:rsidRDefault="00294551" w:rsidP="00294551">
            <w:pPr>
              <w:pStyle w:val="NormalWeb"/>
              <w:numPr>
                <w:ilvl w:val="0"/>
                <w:numId w:val="40"/>
              </w:numPr>
              <w:spacing w:before="60" w:beforeAutospacing="0" w:after="60" w:afterAutospacing="0"/>
              <w:ind w:left="717"/>
              <w:textAlignment w:val="baseline"/>
              <w:rPr>
                <w:rFonts w:ascii="Arial" w:hAnsi="Arial" w:cs="Arial"/>
                <w:color w:val="000000"/>
              </w:rPr>
            </w:pPr>
            <w:r>
              <w:rPr>
                <w:rFonts w:ascii="Arial" w:hAnsi="Arial" w:cs="Arial"/>
                <w:color w:val="000000"/>
              </w:rPr>
              <w:t>Préparer la quatrième itération avec toutes les modifications à apporter - Tout le groupe.</w:t>
            </w:r>
          </w:p>
          <w:p w14:paraId="099F55A0" w14:textId="77777777" w:rsidR="00294551" w:rsidRDefault="00294551" w:rsidP="00294551">
            <w:pPr>
              <w:pStyle w:val="NormalWeb"/>
              <w:numPr>
                <w:ilvl w:val="0"/>
                <w:numId w:val="40"/>
              </w:numPr>
              <w:spacing w:before="60" w:beforeAutospacing="0" w:after="60" w:afterAutospacing="0"/>
              <w:ind w:left="717"/>
              <w:textAlignment w:val="baseline"/>
              <w:rPr>
                <w:rFonts w:ascii="Arial" w:hAnsi="Arial" w:cs="Arial"/>
                <w:color w:val="000000"/>
              </w:rPr>
            </w:pPr>
            <w:r>
              <w:rPr>
                <w:rFonts w:ascii="Arial" w:hAnsi="Arial" w:cs="Arial"/>
                <w:color w:val="000000"/>
              </w:rPr>
              <w:t>Se préparer au mieux pour la remise de l’application finit le mercredi 29 mai, avec comme éléments à rendre : un exécutable du jeu, le code source et les différents tests unitaires - Tout le groupe.</w:t>
            </w:r>
          </w:p>
        </w:tc>
      </w:tr>
    </w:tbl>
    <w:p w14:paraId="78E2B026" w14:textId="101F9A38" w:rsidR="00294551" w:rsidRDefault="00294551" w:rsidP="00294551"/>
    <w:p w14:paraId="276C0C5E" w14:textId="77234A90" w:rsidR="00594C61" w:rsidRDefault="00594C61" w:rsidP="00294551"/>
    <w:p w14:paraId="1FF05D0B" w14:textId="632E23AB" w:rsidR="00594C61" w:rsidRDefault="00594C61" w:rsidP="00294551"/>
    <w:p w14:paraId="7C1B4B8E" w14:textId="3E2E9121" w:rsidR="00594C61" w:rsidRDefault="00594C61" w:rsidP="00294551"/>
    <w:p w14:paraId="1B827349" w14:textId="77777777" w:rsidR="00594C61" w:rsidRDefault="00594C61" w:rsidP="00294551"/>
    <w:p w14:paraId="2C4B536B" w14:textId="77777777" w:rsidR="00594C61" w:rsidRDefault="00594C61" w:rsidP="00324F9C">
      <w:pPr>
        <w:pStyle w:val="NormalWeb"/>
        <w:spacing w:before="60" w:beforeAutospacing="0" w:after="0" w:afterAutospacing="0"/>
        <w:rPr>
          <w:rFonts w:ascii="Arial" w:hAnsi="Arial" w:cs="Arial"/>
          <w:b/>
          <w:bCs/>
          <w:color w:val="000000"/>
        </w:rPr>
      </w:pPr>
    </w:p>
    <w:p w14:paraId="2414DC18" w14:textId="768D7841"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62BFED6F"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C50E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93D29"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 xml:space="preserve">Maël Le </w:t>
            </w:r>
            <w:proofErr w:type="spellStart"/>
            <w:r>
              <w:rPr>
                <w:rFonts w:ascii="Arial" w:hAnsi="Arial" w:cs="Arial"/>
                <w:b/>
                <w:bCs/>
                <w:color w:val="000000"/>
                <w:sz w:val="20"/>
                <w:szCs w:val="20"/>
              </w:rPr>
              <w:t>Folgoc</w:t>
            </w:r>
            <w:proofErr w:type="spellEnd"/>
            <w:r>
              <w:rPr>
                <w:rFonts w:ascii="Arial" w:hAnsi="Arial" w:cs="Arial"/>
                <w:b/>
                <w:bCs/>
                <w:color w:val="000000"/>
                <w:sz w:val="20"/>
                <w:szCs w:val="20"/>
              </w:rPr>
              <w:t xml:space="preserve">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C160C"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6C77D"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729DA020"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5FBEBA2F"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5CF0D"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4F598"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32F9817B" wp14:editId="28E90E72">
                      <wp:extent cx="3228975" cy="400050"/>
                      <wp:effectExtent l="0" t="0" r="0" b="0"/>
                      <wp:docPr id="34" name="Rectangle 34"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8D3D7" id="Rectangle 34"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lB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Ekwkr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NvBXgahVvoHRj3suBybpzUMF0bNRwmcT2NC3FL0BzIYJXDQ55bluYXKElzl&#10;2GK0F2d2v0jXnRarGiLFvjBSTWBOKuEp7GZon9VhumCPeSSHnesW5fnZ33r+M1z/Ag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b0iZQ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1549B447" w14:textId="60CC08CF" w:rsidR="00294551" w:rsidRDefault="00294551" w:rsidP="00294551"/>
    <w:p w14:paraId="0E7ADE58" w14:textId="1AB09416" w:rsidR="00594C61" w:rsidRDefault="00594C61" w:rsidP="00294551"/>
    <w:p w14:paraId="032DD9BA" w14:textId="11065DDC" w:rsidR="00594C61" w:rsidRDefault="00594C61" w:rsidP="00294551"/>
    <w:p w14:paraId="3C4B779F" w14:textId="3638F02B" w:rsidR="00594C61" w:rsidRDefault="00594C61" w:rsidP="00294551"/>
    <w:p w14:paraId="4162808E" w14:textId="7AEAA6BE" w:rsidR="00594C61" w:rsidRDefault="00594C61" w:rsidP="00294551"/>
    <w:p w14:paraId="170BBB17" w14:textId="381522C5" w:rsidR="00594C61" w:rsidRDefault="00594C61" w:rsidP="00294551"/>
    <w:p w14:paraId="1DE3A900" w14:textId="41D718C7" w:rsidR="00594C61" w:rsidRDefault="00594C61" w:rsidP="00294551"/>
    <w:p w14:paraId="73DE5179" w14:textId="32E87E3A" w:rsidR="00594C61" w:rsidRDefault="00594C61" w:rsidP="00294551"/>
    <w:p w14:paraId="1C3F46DF" w14:textId="428E9DA5" w:rsidR="00594C61" w:rsidRDefault="00594C61" w:rsidP="00294551"/>
    <w:p w14:paraId="7442AB77" w14:textId="3CB8DCFB" w:rsidR="00594C61" w:rsidRDefault="00594C61" w:rsidP="00294551"/>
    <w:p w14:paraId="1B0260A1" w14:textId="4541B2FD" w:rsidR="00594C61" w:rsidRDefault="00594C61" w:rsidP="00294551"/>
    <w:p w14:paraId="047C7E16" w14:textId="36FDD43B" w:rsidR="00594C61" w:rsidRDefault="00594C61" w:rsidP="00294551"/>
    <w:p w14:paraId="42C3A4CA" w14:textId="6695AC8D" w:rsidR="00594C61" w:rsidRDefault="00594C61" w:rsidP="00294551"/>
    <w:p w14:paraId="17098EE4" w14:textId="64BB895B" w:rsidR="00594C61" w:rsidRDefault="00594C61" w:rsidP="00294551"/>
    <w:p w14:paraId="099161AC" w14:textId="295CAF65" w:rsidR="00594C61" w:rsidRDefault="00594C61" w:rsidP="00294551"/>
    <w:p w14:paraId="63C17A19" w14:textId="10760B12" w:rsidR="00594C61" w:rsidRDefault="00594C61" w:rsidP="00294551"/>
    <w:p w14:paraId="1B9359EE" w14:textId="7EEDAF43" w:rsidR="00594C61" w:rsidRDefault="00594C61" w:rsidP="00294551"/>
    <w:p w14:paraId="7F699931" w14:textId="1126F6BF" w:rsidR="00594C61" w:rsidRDefault="00594C61" w:rsidP="00294551"/>
    <w:p w14:paraId="1ED4C04D" w14:textId="62E20550" w:rsidR="00594C61" w:rsidRDefault="00594C61" w:rsidP="00294551"/>
    <w:p w14:paraId="13F2C8DF" w14:textId="6410E1AF" w:rsidR="00594C61" w:rsidRDefault="00594C61" w:rsidP="00294551"/>
    <w:p w14:paraId="76AEEC22" w14:textId="2FA5D455" w:rsidR="00594C61" w:rsidRDefault="00594C61" w:rsidP="00294551"/>
    <w:p w14:paraId="07CF7DA6" w14:textId="3E1408B2" w:rsidR="00594C61" w:rsidRDefault="00594C61" w:rsidP="00294551"/>
    <w:p w14:paraId="219E61C4" w14:textId="77777777" w:rsidR="00594C61" w:rsidRDefault="00594C61" w:rsidP="00294551"/>
    <w:p w14:paraId="53EE4BDE" w14:textId="6F4B3BBE" w:rsidR="004E1E3F" w:rsidRPr="00594C61" w:rsidRDefault="00294551" w:rsidP="00594C61">
      <w:r w:rsidRPr="00B07155">
        <w:rPr>
          <w:b/>
        </w:rPr>
        <w:t xml:space="preserve">Compte rendu de la réunion </w:t>
      </w:r>
      <w:r>
        <w:rPr>
          <w:b/>
        </w:rPr>
        <w:t xml:space="preserve">MOA </w:t>
      </w:r>
      <w:r w:rsidRPr="00B07155">
        <w:rPr>
          <w:b/>
        </w:rPr>
        <w:t xml:space="preserve">du </w:t>
      </w:r>
      <w:r>
        <w:rPr>
          <w:b/>
        </w:rPr>
        <w:t>27</w:t>
      </w:r>
      <w:r w:rsidRPr="00B07155">
        <w:rPr>
          <w:b/>
        </w:rPr>
        <w:t>/05/2019 :</w:t>
      </w:r>
      <w:r w:rsidR="00594C61">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13"/>
        <w:gridCol w:w="4528"/>
        <w:gridCol w:w="2121"/>
      </w:tblGrid>
      <w:tr w:rsidR="004E1E3F" w:rsidRPr="004E1E3F" w14:paraId="03AD4336" w14:textId="77777777" w:rsidTr="00594C6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E1741D" w14:textId="77777777" w:rsidR="004E1E3F" w:rsidRPr="004E1E3F" w:rsidRDefault="004E1E3F" w:rsidP="004E1E3F">
            <w:pPr>
              <w:spacing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Projet tuteuré Semestre 2</w:t>
            </w:r>
          </w:p>
        </w:tc>
        <w:tc>
          <w:tcPr>
            <w:tcW w:w="45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307A7E" w14:textId="77777777" w:rsidR="004E1E3F" w:rsidRPr="004E1E3F" w:rsidRDefault="004E1E3F" w:rsidP="004E1E3F">
            <w:pPr>
              <w:spacing w:before="60" w:after="0" w:line="240" w:lineRule="auto"/>
              <w:ind w:left="-40" w:hanging="40"/>
              <w:jc w:val="center"/>
              <w:rPr>
                <w:rFonts w:ascii="Times New Roman" w:eastAsia="Times New Roman" w:hAnsi="Times New Roman" w:cs="Times New Roman"/>
                <w:szCs w:val="24"/>
                <w:lang w:eastAsia="fr-FR"/>
              </w:rPr>
            </w:pPr>
            <w:r w:rsidRPr="004E1E3F">
              <w:rPr>
                <w:rFonts w:ascii="Arial" w:eastAsia="Times New Roman" w:hAnsi="Arial" w:cs="Arial"/>
                <w:b/>
                <w:bCs/>
                <w:i/>
                <w:iCs/>
                <w:color w:val="000000"/>
                <w:sz w:val="20"/>
                <w:szCs w:val="20"/>
                <w:lang w:eastAsia="fr-FR"/>
              </w:rPr>
              <w:t>Compte-rendu de réunion du 27/05/2019 de 18h15 à 18h45</w:t>
            </w:r>
          </w:p>
        </w:tc>
        <w:tc>
          <w:tcPr>
            <w:tcW w:w="2121" w:type="dxa"/>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D7F44A"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Diffusion :</w:t>
            </w:r>
          </w:p>
          <w:p w14:paraId="74C37D6B"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Frédéric Barrios</w:t>
            </w:r>
          </w:p>
          <w:p w14:paraId="0AAF571A"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Corinne Servières</w:t>
            </w:r>
          </w:p>
        </w:tc>
      </w:tr>
      <w:tr w:rsidR="004E1E3F" w:rsidRPr="004E1E3F" w14:paraId="2C4B45A5" w14:textId="77777777" w:rsidTr="00594C6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F81C07" w14:textId="77777777" w:rsidR="004E1E3F" w:rsidRPr="004E1E3F" w:rsidRDefault="004E1E3F" w:rsidP="004E1E3F">
            <w:pPr>
              <w:spacing w:after="0" w:line="240" w:lineRule="auto"/>
              <w:rPr>
                <w:rFonts w:ascii="Times New Roman" w:eastAsia="Times New Roman" w:hAnsi="Times New Roman" w:cs="Times New Roman"/>
                <w:szCs w:val="24"/>
                <w:lang w:eastAsia="fr-FR"/>
              </w:rPr>
            </w:pPr>
          </w:p>
        </w:tc>
        <w:tc>
          <w:tcPr>
            <w:tcW w:w="45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57EEDE" w14:textId="77777777" w:rsidR="004E1E3F" w:rsidRPr="004E1E3F" w:rsidRDefault="004E1E3F" w:rsidP="004E1E3F">
            <w:pPr>
              <w:spacing w:before="60"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b/>
                <w:bCs/>
                <w:color w:val="000000"/>
                <w:szCs w:val="24"/>
                <w:lang w:eastAsia="fr-FR"/>
              </w:rPr>
              <w:t xml:space="preserve">Compte-rendu de réunion </w:t>
            </w:r>
          </w:p>
        </w:tc>
        <w:tc>
          <w:tcPr>
            <w:tcW w:w="2121" w:type="dxa"/>
            <w:vMerge/>
            <w:tcBorders>
              <w:top w:val="single" w:sz="4" w:space="0" w:color="000000"/>
              <w:left w:val="single" w:sz="4" w:space="0" w:color="000000"/>
              <w:bottom w:val="single" w:sz="4" w:space="0" w:color="000000"/>
              <w:right w:val="single" w:sz="4" w:space="0" w:color="000000"/>
            </w:tcBorders>
            <w:vAlign w:val="center"/>
            <w:hideMark/>
          </w:tcPr>
          <w:p w14:paraId="35738893" w14:textId="77777777" w:rsidR="004E1E3F" w:rsidRPr="004E1E3F" w:rsidRDefault="004E1E3F" w:rsidP="004E1E3F">
            <w:pPr>
              <w:spacing w:after="0" w:line="240" w:lineRule="auto"/>
              <w:rPr>
                <w:rFonts w:ascii="Times New Roman" w:eastAsia="Times New Roman" w:hAnsi="Times New Roman" w:cs="Times New Roman"/>
                <w:szCs w:val="24"/>
                <w:lang w:eastAsia="fr-FR"/>
              </w:rPr>
            </w:pPr>
          </w:p>
        </w:tc>
      </w:tr>
    </w:tbl>
    <w:p w14:paraId="5EBBA767" w14:textId="77777777" w:rsidR="004E1E3F" w:rsidRPr="004E1E3F" w:rsidRDefault="004E1E3F" w:rsidP="004E1E3F">
      <w:pPr>
        <w:spacing w:after="240" w:line="240" w:lineRule="auto"/>
        <w:rPr>
          <w:rFonts w:ascii="Times New Roman" w:eastAsia="Times New Roman" w:hAnsi="Times New Roman" w:cs="Times New Roman"/>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7283"/>
        <w:gridCol w:w="1779"/>
      </w:tblGrid>
      <w:tr w:rsidR="004E1E3F" w:rsidRPr="004E1E3F" w14:paraId="109569E6" w14:textId="77777777" w:rsidTr="004E1E3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11F9CD" w14:textId="77777777" w:rsidR="004E1E3F" w:rsidRPr="004E1E3F" w:rsidRDefault="004E1E3F" w:rsidP="004E1E3F">
            <w:pPr>
              <w:spacing w:before="60" w:after="12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 xml:space="preserve">Invités : </w:t>
            </w:r>
            <w:r w:rsidRPr="004E1E3F">
              <w:rPr>
                <w:rFonts w:ascii="Arial" w:eastAsia="Times New Roman" w:hAnsi="Arial" w:cs="Arial"/>
                <w:color w:val="000000"/>
                <w:sz w:val="22"/>
                <w:lang w:eastAsia="fr-FR"/>
              </w:rPr>
              <w:t xml:space="preserve">Corinne Servières - Yanis Delmas - Pierre-Marie Combalbert - Maël Le </w:t>
            </w:r>
            <w:proofErr w:type="spellStart"/>
            <w:r w:rsidRPr="004E1E3F">
              <w:rPr>
                <w:rFonts w:ascii="Arial" w:eastAsia="Times New Roman" w:hAnsi="Arial" w:cs="Arial"/>
                <w:color w:val="000000"/>
                <w:sz w:val="22"/>
                <w:lang w:eastAsia="fr-FR"/>
              </w:rPr>
              <w:t>Folgoc</w:t>
            </w:r>
            <w:proofErr w:type="spellEnd"/>
            <w:r w:rsidRPr="004E1E3F">
              <w:rPr>
                <w:rFonts w:ascii="Arial" w:eastAsia="Times New Roman" w:hAnsi="Arial" w:cs="Arial"/>
                <w:color w:val="000000"/>
                <w:sz w:val="22"/>
                <w:lang w:eastAsia="fr-FR"/>
              </w:rPr>
              <w:t xml:space="preserve"> Pontis - Yoan Guiraud.</w:t>
            </w:r>
          </w:p>
          <w:p w14:paraId="2CA91014" w14:textId="77777777" w:rsidR="004E1E3F" w:rsidRPr="004E1E3F" w:rsidRDefault="004E1E3F" w:rsidP="004E1E3F">
            <w:pPr>
              <w:spacing w:before="60" w:after="12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 xml:space="preserve">Présents </w:t>
            </w:r>
            <w:r w:rsidRPr="004E1E3F">
              <w:rPr>
                <w:rFonts w:ascii="Times New Roman" w:eastAsia="Times New Roman" w:hAnsi="Times New Roman" w:cs="Times New Roman"/>
                <w:b/>
                <w:bCs/>
                <w:color w:val="000000"/>
                <w:szCs w:val="24"/>
                <w:lang w:eastAsia="fr-FR"/>
              </w:rPr>
              <w:t>:</w:t>
            </w:r>
            <w:r w:rsidRPr="004E1E3F">
              <w:rPr>
                <w:rFonts w:ascii="Times New Roman" w:eastAsia="Times New Roman" w:hAnsi="Times New Roman" w:cs="Times New Roman"/>
                <w:color w:val="000000"/>
                <w:szCs w:val="24"/>
                <w:lang w:eastAsia="fr-FR"/>
              </w:rPr>
              <w:t> </w:t>
            </w:r>
            <w:r w:rsidRPr="004E1E3F">
              <w:rPr>
                <w:rFonts w:ascii="Arial" w:eastAsia="Times New Roman" w:hAnsi="Arial" w:cs="Arial"/>
                <w:color w:val="000000"/>
                <w:sz w:val="22"/>
                <w:lang w:eastAsia="fr-FR"/>
              </w:rPr>
              <w:t xml:space="preserve">Corinne Servières - Yanis Delmas - Pierre-Marie Combalbert - Maël Le </w:t>
            </w:r>
            <w:proofErr w:type="spellStart"/>
            <w:r w:rsidRPr="004E1E3F">
              <w:rPr>
                <w:rFonts w:ascii="Arial" w:eastAsia="Times New Roman" w:hAnsi="Arial" w:cs="Arial"/>
                <w:color w:val="000000"/>
                <w:sz w:val="22"/>
                <w:lang w:eastAsia="fr-FR"/>
              </w:rPr>
              <w:t>Folgoc</w:t>
            </w:r>
            <w:proofErr w:type="spellEnd"/>
            <w:r w:rsidRPr="004E1E3F">
              <w:rPr>
                <w:rFonts w:ascii="Arial" w:eastAsia="Times New Roman" w:hAnsi="Arial" w:cs="Arial"/>
                <w:color w:val="000000"/>
                <w:sz w:val="22"/>
                <w:lang w:eastAsia="fr-FR"/>
              </w:rPr>
              <w:t xml:space="preserve"> Pontis - Yoan Guiraud.</w:t>
            </w:r>
          </w:p>
          <w:p w14:paraId="6CDAAA9A" w14:textId="77777777" w:rsidR="004E1E3F" w:rsidRPr="004E1E3F" w:rsidRDefault="004E1E3F" w:rsidP="004E1E3F">
            <w:pPr>
              <w:spacing w:before="60" w:after="12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 xml:space="preserve">Excusés : </w:t>
            </w:r>
            <w:r w:rsidRPr="004E1E3F">
              <w:rPr>
                <w:rFonts w:ascii="Arial" w:eastAsia="Times New Roman" w:hAnsi="Arial" w:cs="Arial"/>
                <w:color w:val="000000"/>
                <w:sz w:val="22"/>
                <w:lang w:eastAsia="fr-FR"/>
              </w:rPr>
              <w:t>Pas d’excusés.</w:t>
            </w:r>
          </w:p>
          <w:p w14:paraId="1BCFBFE5" w14:textId="77777777" w:rsidR="004E1E3F" w:rsidRPr="004E1E3F" w:rsidRDefault="004E1E3F" w:rsidP="004E1E3F">
            <w:pPr>
              <w:spacing w:before="60" w:after="12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 xml:space="preserve">Absent : </w:t>
            </w:r>
            <w:r w:rsidRPr="004E1E3F">
              <w:rPr>
                <w:rFonts w:ascii="Arial" w:eastAsia="Times New Roman" w:hAnsi="Arial" w:cs="Arial"/>
                <w:color w:val="000000"/>
                <w:sz w:val="22"/>
                <w:lang w:eastAsia="fr-FR"/>
              </w:rPr>
              <w:t>Pas d’absent.</w:t>
            </w:r>
          </w:p>
          <w:p w14:paraId="0C01880A" w14:textId="77777777" w:rsidR="004E1E3F" w:rsidRPr="004E1E3F" w:rsidRDefault="004E1E3F" w:rsidP="004E1E3F">
            <w:pPr>
              <w:spacing w:after="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Diffusion :</w:t>
            </w:r>
            <w:r w:rsidRPr="004E1E3F">
              <w:rPr>
                <w:rFonts w:ascii="Arial" w:eastAsia="Times New Roman" w:hAnsi="Arial" w:cs="Arial"/>
                <w:color w:val="000000"/>
                <w:sz w:val="22"/>
                <w:lang w:eastAsia="fr-FR"/>
              </w:rPr>
              <w:t xml:space="preserve"> Frédéric Barrios - Corinne Servières</w:t>
            </w:r>
            <w:r w:rsidRPr="004E1E3F">
              <w:rPr>
                <w:rFonts w:ascii="Arial" w:eastAsia="Times New Roman" w:hAnsi="Arial" w:cs="Arial"/>
                <w:color w:val="000000"/>
                <w:szCs w:val="24"/>
                <w:lang w:eastAsia="fr-FR"/>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CCA4ED"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Rédacteur :</w:t>
            </w:r>
          </w:p>
          <w:p w14:paraId="12DFE1E8"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Yoan Guiraud</w:t>
            </w:r>
          </w:p>
          <w:p w14:paraId="31EA3189" w14:textId="77777777" w:rsidR="004E1E3F" w:rsidRPr="004E1E3F" w:rsidRDefault="004E1E3F" w:rsidP="004E1E3F">
            <w:pPr>
              <w:spacing w:after="0" w:line="240" w:lineRule="auto"/>
              <w:rPr>
                <w:rFonts w:ascii="Times New Roman" w:eastAsia="Times New Roman" w:hAnsi="Times New Roman" w:cs="Times New Roman"/>
                <w:szCs w:val="24"/>
                <w:lang w:eastAsia="fr-FR"/>
              </w:rPr>
            </w:pPr>
          </w:p>
          <w:p w14:paraId="007B2DB7"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 xml:space="preserve">Nb pages : 2 </w:t>
            </w:r>
          </w:p>
        </w:tc>
      </w:tr>
      <w:tr w:rsidR="004E1E3F" w:rsidRPr="004E1E3F" w14:paraId="085543BE" w14:textId="77777777" w:rsidTr="004E1E3F">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0C5AAC"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Ordre du jour :</w:t>
            </w:r>
            <w:r w:rsidRPr="004E1E3F">
              <w:rPr>
                <w:rFonts w:ascii="Arial" w:eastAsia="Times New Roman" w:hAnsi="Arial" w:cs="Arial"/>
                <w:color w:val="000000"/>
                <w:sz w:val="22"/>
                <w:lang w:eastAsia="fr-FR"/>
              </w:rPr>
              <w:t xml:space="preserve"> </w:t>
            </w:r>
          </w:p>
          <w:p w14:paraId="27FF4DB8" w14:textId="77777777" w:rsidR="004E1E3F" w:rsidRPr="004E1E3F" w:rsidRDefault="004E1E3F" w:rsidP="004E1E3F">
            <w:pPr>
              <w:numPr>
                <w:ilvl w:val="0"/>
                <w:numId w:val="49"/>
              </w:numPr>
              <w:spacing w:before="60" w:after="60" w:line="240" w:lineRule="auto"/>
              <w:ind w:left="717"/>
              <w:textAlignment w:val="baseline"/>
              <w:rPr>
                <w:rFonts w:ascii="Arial" w:eastAsia="Times New Roman" w:hAnsi="Arial" w:cs="Arial"/>
                <w:color w:val="000000"/>
                <w:szCs w:val="24"/>
                <w:lang w:eastAsia="fr-FR"/>
              </w:rPr>
            </w:pPr>
            <w:r w:rsidRPr="004E1E3F">
              <w:rPr>
                <w:rFonts w:ascii="Arial" w:eastAsia="Times New Roman" w:hAnsi="Arial" w:cs="Arial"/>
                <w:color w:val="000000"/>
                <w:szCs w:val="24"/>
                <w:lang w:eastAsia="fr-FR"/>
              </w:rPr>
              <w:t xml:space="preserve">Montrer les différentes tâches </w:t>
            </w:r>
            <w:proofErr w:type="spellStart"/>
            <w:r w:rsidRPr="004E1E3F">
              <w:rPr>
                <w:rFonts w:ascii="Arial" w:eastAsia="Times New Roman" w:hAnsi="Arial" w:cs="Arial"/>
                <w:color w:val="000000"/>
                <w:szCs w:val="24"/>
                <w:lang w:eastAsia="fr-FR"/>
              </w:rPr>
              <w:t>prévuent</w:t>
            </w:r>
            <w:proofErr w:type="spellEnd"/>
            <w:r w:rsidRPr="004E1E3F">
              <w:rPr>
                <w:rFonts w:ascii="Arial" w:eastAsia="Times New Roman" w:hAnsi="Arial" w:cs="Arial"/>
                <w:color w:val="000000"/>
                <w:szCs w:val="24"/>
                <w:lang w:eastAsia="fr-FR"/>
              </w:rPr>
              <w:t xml:space="preserve"> pour finaliser la troisième itération, ainsi que les éléments à modifier ou apporter des précisions et des éléments de réponses sur les différents points non compris.</w:t>
            </w:r>
          </w:p>
        </w:tc>
      </w:tr>
    </w:tbl>
    <w:p w14:paraId="4A1496D5" w14:textId="77777777" w:rsidR="004E1E3F" w:rsidRPr="004E1E3F" w:rsidRDefault="004E1E3F" w:rsidP="004E1E3F">
      <w:pPr>
        <w:spacing w:after="240" w:line="240" w:lineRule="auto"/>
        <w:rPr>
          <w:rFonts w:ascii="Times New Roman" w:eastAsia="Times New Roman" w:hAnsi="Times New Roman" w:cs="Times New Roman"/>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539"/>
        <w:gridCol w:w="1068"/>
        <w:gridCol w:w="1102"/>
      </w:tblGrid>
      <w:tr w:rsidR="004E1E3F" w:rsidRPr="004E1E3F" w14:paraId="3A153766" w14:textId="77777777" w:rsidTr="004E1E3F">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B35CF"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C042A" w14:textId="77777777" w:rsidR="004E1E3F" w:rsidRPr="004E1E3F" w:rsidRDefault="004E1E3F" w:rsidP="004E1E3F">
            <w:pPr>
              <w:spacing w:before="60"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B8A16B" w14:textId="77777777" w:rsidR="004E1E3F" w:rsidRPr="004E1E3F" w:rsidRDefault="004E1E3F" w:rsidP="004E1E3F">
            <w:pPr>
              <w:spacing w:before="60"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Délai</w:t>
            </w:r>
          </w:p>
        </w:tc>
      </w:tr>
      <w:tr w:rsidR="004E1E3F" w:rsidRPr="004E1E3F" w14:paraId="7542E0FF" w14:textId="77777777" w:rsidTr="004E1E3F">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FB205D" w14:textId="77777777" w:rsidR="004E1E3F" w:rsidRPr="004E1E3F" w:rsidRDefault="004E1E3F" w:rsidP="004E1E3F">
            <w:pPr>
              <w:spacing w:after="0" w:line="240" w:lineRule="auto"/>
              <w:rPr>
                <w:rFonts w:ascii="Times New Roman" w:eastAsia="Times New Roman" w:hAnsi="Times New Roman" w:cs="Times New Roman"/>
                <w:szCs w:val="24"/>
                <w:lang w:eastAsia="fr-FR"/>
              </w:rPr>
            </w:pPr>
          </w:p>
          <w:p w14:paraId="6F158798" w14:textId="77777777" w:rsidR="004E1E3F" w:rsidRPr="004E1E3F" w:rsidRDefault="004E1E3F" w:rsidP="004E1E3F">
            <w:pPr>
              <w:spacing w:before="60"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FFBD11" w14:textId="77777777" w:rsidR="004E1E3F" w:rsidRPr="004E1E3F" w:rsidRDefault="004E1E3F" w:rsidP="004E1E3F">
            <w:pPr>
              <w:spacing w:after="0" w:line="240" w:lineRule="auto"/>
              <w:jc w:val="both"/>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  On montre les modifications apportées sur le format lors du rentrer des coordonnées du pion avec la gestion des cas d’erreurs effectués et lorsque qu’un joueur gagne, une page s’ouvre pour afficher la victoire et le score du joueur concerné.</w:t>
            </w:r>
          </w:p>
          <w:p w14:paraId="19050FEB" w14:textId="77777777" w:rsidR="004E1E3F" w:rsidRPr="004E1E3F" w:rsidRDefault="004E1E3F" w:rsidP="004E1E3F">
            <w:pPr>
              <w:spacing w:after="0" w:line="240" w:lineRule="auto"/>
              <w:jc w:val="both"/>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  Problème d’alignement du plateau entre les cases et l’indication de la ligne et de la colonne pour la compréhension du plateau (prendre une police à chasse fixe). Ajouter les noms d’équipe lors du changement de tour.</w:t>
            </w:r>
          </w:p>
          <w:p w14:paraId="72405C92" w14:textId="77777777" w:rsidR="004E1E3F" w:rsidRPr="004E1E3F" w:rsidRDefault="004E1E3F" w:rsidP="004E1E3F">
            <w:pPr>
              <w:spacing w:after="0" w:line="240" w:lineRule="auto"/>
              <w:jc w:val="both"/>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  On montre la page configuration, avec ajouter une configuration qui marche un pion par avec un avec un traitement des erreurs effectués, ainsi qu'une modification du pion posé possible.</w:t>
            </w:r>
          </w:p>
          <w:p w14:paraId="2A2C41B4" w14:textId="77777777" w:rsidR="004E1E3F" w:rsidRPr="004E1E3F" w:rsidRDefault="004E1E3F" w:rsidP="004E1E3F">
            <w:pPr>
              <w:spacing w:after="0" w:line="240" w:lineRule="auto"/>
              <w:jc w:val="both"/>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  Finir supprimer configuration et gérer toutes les erreurs si le bouton valider configuration.</w:t>
            </w:r>
          </w:p>
          <w:p w14:paraId="7EE1692F" w14:textId="77777777" w:rsidR="004E1E3F" w:rsidRPr="004E1E3F" w:rsidRDefault="004E1E3F" w:rsidP="004E1E3F">
            <w:pPr>
              <w:spacing w:after="0" w:line="240" w:lineRule="auto"/>
              <w:jc w:val="both"/>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  On montre le casse-tête fonctionnel et une partie contre l’ordinateur, avec une IA qui choisit le pion a déplacé aléatoirement.</w:t>
            </w:r>
          </w:p>
          <w:p w14:paraId="288D2544" w14:textId="77777777" w:rsidR="004E1E3F" w:rsidRPr="004E1E3F" w:rsidRDefault="004E1E3F" w:rsidP="004E1E3F">
            <w:pPr>
              <w:spacing w:after="0" w:line="240" w:lineRule="auto"/>
              <w:jc w:val="both"/>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 Mettre un temps d’attente pour le tour de l’ordinateur.</w:t>
            </w:r>
          </w:p>
          <w:p w14:paraId="49DB587A" w14:textId="77777777" w:rsidR="004E1E3F" w:rsidRPr="004E1E3F" w:rsidRDefault="004E1E3F" w:rsidP="004E1E3F">
            <w:pPr>
              <w:spacing w:after="0" w:line="240" w:lineRule="auto"/>
              <w:jc w:val="both"/>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 Enfin, faire en sorte que le code du jeu soit indépendant de l’interface graphique pour une meilleure maintenance ou un changement d’environnement graphique (ex : Android). Pour cela, ajouter une classe Outil qui répertorie toutes les vérifications.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E11B0" w14:textId="77777777" w:rsidR="004E1E3F" w:rsidRPr="004E1E3F" w:rsidRDefault="004E1E3F" w:rsidP="004E1E3F">
            <w:pPr>
              <w:spacing w:after="240" w:line="240" w:lineRule="auto"/>
              <w:rPr>
                <w:rFonts w:ascii="Times New Roman" w:eastAsia="Times New Roman" w:hAnsi="Times New Roman" w:cs="Times New Roman"/>
                <w:szCs w:val="24"/>
                <w:lang w:eastAsia="fr-FR"/>
              </w:rPr>
            </w:pPr>
            <w:r w:rsidRPr="004E1E3F">
              <w:rPr>
                <w:rFonts w:ascii="Times New Roman" w:eastAsia="Times New Roman" w:hAnsi="Times New Roman" w:cs="Times New Roman"/>
                <w:szCs w:val="24"/>
                <w:lang w:eastAsia="fr-FR"/>
              </w:rPr>
              <w:br/>
            </w:r>
            <w:r w:rsidRPr="004E1E3F">
              <w:rPr>
                <w:rFonts w:ascii="Times New Roman" w:eastAsia="Times New Roman" w:hAnsi="Times New Roman" w:cs="Times New Roman"/>
                <w:szCs w:val="24"/>
                <w:lang w:eastAsia="fr-FR"/>
              </w:rPr>
              <w:br/>
            </w:r>
            <w:r w:rsidRPr="004E1E3F">
              <w:rPr>
                <w:rFonts w:ascii="Times New Roman" w:eastAsia="Times New Roman" w:hAnsi="Times New Roman" w:cs="Times New Roman"/>
                <w:szCs w:val="24"/>
                <w:lang w:eastAsia="fr-FR"/>
              </w:rPr>
              <w:br/>
            </w:r>
            <w:r w:rsidRPr="004E1E3F">
              <w:rPr>
                <w:rFonts w:ascii="Times New Roman" w:eastAsia="Times New Roman" w:hAnsi="Times New Roman" w:cs="Times New Roman"/>
                <w:szCs w:val="24"/>
                <w:lang w:eastAsia="fr-FR"/>
              </w:rPr>
              <w:br/>
            </w:r>
          </w:p>
          <w:p w14:paraId="2859972F" w14:textId="77777777" w:rsidR="004E1E3F" w:rsidRPr="004E1E3F" w:rsidRDefault="004E1E3F" w:rsidP="004E1E3F">
            <w:pPr>
              <w:spacing w:before="60"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99E80" w14:textId="77777777" w:rsidR="004E1E3F" w:rsidRPr="004E1E3F" w:rsidRDefault="004E1E3F" w:rsidP="004E1E3F">
            <w:pPr>
              <w:spacing w:before="60"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-27/05/19</w:t>
            </w:r>
          </w:p>
          <w:p w14:paraId="5C123F5C" w14:textId="77777777" w:rsidR="004E1E3F" w:rsidRPr="004E1E3F" w:rsidRDefault="004E1E3F" w:rsidP="004E1E3F">
            <w:pPr>
              <w:spacing w:after="240" w:line="240" w:lineRule="auto"/>
              <w:rPr>
                <w:rFonts w:ascii="Times New Roman" w:eastAsia="Times New Roman" w:hAnsi="Times New Roman" w:cs="Times New Roman"/>
                <w:szCs w:val="24"/>
                <w:lang w:eastAsia="fr-FR"/>
              </w:rPr>
            </w:pPr>
          </w:p>
          <w:p w14:paraId="4315825D"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-29/05/19</w:t>
            </w:r>
          </w:p>
          <w:p w14:paraId="2B3710BD" w14:textId="77777777" w:rsidR="004E1E3F" w:rsidRPr="004E1E3F" w:rsidRDefault="004E1E3F" w:rsidP="004E1E3F">
            <w:pPr>
              <w:spacing w:after="240" w:line="240" w:lineRule="auto"/>
              <w:rPr>
                <w:rFonts w:ascii="Times New Roman" w:eastAsia="Times New Roman" w:hAnsi="Times New Roman" w:cs="Times New Roman"/>
                <w:szCs w:val="24"/>
                <w:lang w:eastAsia="fr-FR"/>
              </w:rPr>
            </w:pPr>
            <w:r w:rsidRPr="004E1E3F">
              <w:rPr>
                <w:rFonts w:ascii="Times New Roman" w:eastAsia="Times New Roman" w:hAnsi="Times New Roman" w:cs="Times New Roman"/>
                <w:szCs w:val="24"/>
                <w:lang w:eastAsia="fr-FR"/>
              </w:rPr>
              <w:br/>
            </w:r>
          </w:p>
          <w:p w14:paraId="7A89EC29"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-27/05/19</w:t>
            </w:r>
          </w:p>
          <w:p w14:paraId="1835E85E" w14:textId="77777777" w:rsidR="004E1E3F" w:rsidRPr="004E1E3F" w:rsidRDefault="004E1E3F" w:rsidP="004E1E3F">
            <w:pPr>
              <w:spacing w:after="0" w:line="240" w:lineRule="auto"/>
              <w:rPr>
                <w:rFonts w:ascii="Times New Roman" w:eastAsia="Times New Roman" w:hAnsi="Times New Roman" w:cs="Times New Roman"/>
                <w:szCs w:val="24"/>
                <w:lang w:eastAsia="fr-FR"/>
              </w:rPr>
            </w:pPr>
          </w:p>
          <w:p w14:paraId="67202135" w14:textId="77777777" w:rsidR="004E1E3F" w:rsidRPr="004E1E3F" w:rsidRDefault="004E1E3F" w:rsidP="004E1E3F">
            <w:pPr>
              <w:spacing w:before="60"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-29/05/19</w:t>
            </w:r>
          </w:p>
          <w:p w14:paraId="56A6DDE5" w14:textId="77777777" w:rsidR="004E1E3F" w:rsidRPr="004E1E3F" w:rsidRDefault="004E1E3F" w:rsidP="004E1E3F">
            <w:pPr>
              <w:spacing w:after="0" w:line="240" w:lineRule="auto"/>
              <w:rPr>
                <w:rFonts w:ascii="Times New Roman" w:eastAsia="Times New Roman" w:hAnsi="Times New Roman" w:cs="Times New Roman"/>
                <w:szCs w:val="24"/>
                <w:lang w:eastAsia="fr-FR"/>
              </w:rPr>
            </w:pPr>
          </w:p>
          <w:p w14:paraId="5A9B8CC1" w14:textId="77777777" w:rsidR="004E1E3F" w:rsidRPr="004E1E3F" w:rsidRDefault="004E1E3F" w:rsidP="004E1E3F">
            <w:pPr>
              <w:spacing w:before="60"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-27/05/19</w:t>
            </w:r>
          </w:p>
          <w:p w14:paraId="1C73BDE7" w14:textId="77777777" w:rsidR="004E1E3F" w:rsidRPr="004E1E3F" w:rsidRDefault="004E1E3F" w:rsidP="004E1E3F">
            <w:pPr>
              <w:spacing w:before="60"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-29/05/19</w:t>
            </w:r>
          </w:p>
          <w:p w14:paraId="1F490F14" w14:textId="77777777" w:rsidR="004E1E3F" w:rsidRPr="004E1E3F" w:rsidRDefault="004E1E3F" w:rsidP="004E1E3F">
            <w:pPr>
              <w:spacing w:after="0" w:line="240" w:lineRule="auto"/>
              <w:rPr>
                <w:rFonts w:ascii="Times New Roman" w:eastAsia="Times New Roman" w:hAnsi="Times New Roman" w:cs="Times New Roman"/>
                <w:szCs w:val="24"/>
                <w:lang w:eastAsia="fr-FR"/>
              </w:rPr>
            </w:pPr>
          </w:p>
          <w:p w14:paraId="50D422AB" w14:textId="77777777" w:rsidR="004E1E3F" w:rsidRPr="004E1E3F" w:rsidRDefault="004E1E3F" w:rsidP="004E1E3F">
            <w:pPr>
              <w:spacing w:before="60" w:after="0" w:line="240" w:lineRule="auto"/>
              <w:jc w:val="center"/>
              <w:rPr>
                <w:rFonts w:ascii="Times New Roman" w:eastAsia="Times New Roman" w:hAnsi="Times New Roman" w:cs="Times New Roman"/>
                <w:szCs w:val="24"/>
                <w:lang w:eastAsia="fr-FR"/>
              </w:rPr>
            </w:pPr>
            <w:r w:rsidRPr="004E1E3F">
              <w:rPr>
                <w:rFonts w:ascii="Arial" w:eastAsia="Times New Roman" w:hAnsi="Arial" w:cs="Arial"/>
                <w:color w:val="000000"/>
                <w:sz w:val="22"/>
                <w:lang w:eastAsia="fr-FR"/>
              </w:rPr>
              <w:t>-29/05/19</w:t>
            </w:r>
          </w:p>
        </w:tc>
      </w:tr>
    </w:tbl>
    <w:p w14:paraId="21BE7F8A" w14:textId="77777777" w:rsidR="004E1E3F" w:rsidRPr="004E1E3F" w:rsidRDefault="004E1E3F" w:rsidP="004E1E3F">
      <w:pPr>
        <w:spacing w:after="240" w:line="240" w:lineRule="auto"/>
        <w:rPr>
          <w:rFonts w:ascii="Times New Roman" w:eastAsia="Times New Roman" w:hAnsi="Times New Roman" w:cs="Times New Roman"/>
          <w:szCs w:val="24"/>
          <w:lang w:eastAsia="fr-FR"/>
        </w:rPr>
      </w:pPr>
      <w:r w:rsidRPr="004E1E3F">
        <w:rPr>
          <w:rFonts w:ascii="Times New Roman" w:eastAsia="Times New Roman" w:hAnsi="Times New Roman" w:cs="Times New Roman"/>
          <w:szCs w:val="24"/>
          <w:lang w:eastAsia="fr-FR"/>
        </w:rPr>
        <w:br/>
      </w: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4E1E3F" w:rsidRPr="004E1E3F" w14:paraId="3C985178" w14:textId="77777777" w:rsidTr="004E1E3F">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2F9000" w14:textId="77777777" w:rsidR="004E1E3F" w:rsidRPr="004E1E3F" w:rsidRDefault="004E1E3F" w:rsidP="004E1E3F">
            <w:pPr>
              <w:spacing w:before="60" w:after="0" w:line="240" w:lineRule="auto"/>
              <w:rPr>
                <w:rFonts w:ascii="Times New Roman" w:eastAsia="Times New Roman" w:hAnsi="Times New Roman" w:cs="Times New Roman"/>
                <w:szCs w:val="24"/>
                <w:lang w:eastAsia="fr-FR"/>
              </w:rPr>
            </w:pPr>
            <w:r w:rsidRPr="004E1E3F">
              <w:rPr>
                <w:rFonts w:ascii="Arial" w:eastAsia="Times New Roman" w:hAnsi="Arial" w:cs="Arial"/>
                <w:b/>
                <w:bCs/>
                <w:color w:val="000000"/>
                <w:sz w:val="22"/>
                <w:lang w:eastAsia="fr-FR"/>
              </w:rPr>
              <w:t>Ordre du jour pour la remise des différents éléments pour la MOA, le Mercredi 29 Mai :</w:t>
            </w:r>
          </w:p>
          <w:p w14:paraId="4FB412B0" w14:textId="77777777" w:rsidR="004E1E3F" w:rsidRPr="004E1E3F" w:rsidRDefault="004E1E3F" w:rsidP="004E1E3F">
            <w:pPr>
              <w:numPr>
                <w:ilvl w:val="0"/>
                <w:numId w:val="50"/>
              </w:numPr>
              <w:spacing w:before="60" w:after="60" w:line="240" w:lineRule="auto"/>
              <w:ind w:left="717"/>
              <w:textAlignment w:val="baseline"/>
              <w:rPr>
                <w:rFonts w:ascii="Arial" w:eastAsia="Times New Roman" w:hAnsi="Arial" w:cs="Arial"/>
                <w:color w:val="000000"/>
                <w:szCs w:val="24"/>
                <w:lang w:eastAsia="fr-FR"/>
              </w:rPr>
            </w:pPr>
            <w:r w:rsidRPr="004E1E3F">
              <w:rPr>
                <w:rFonts w:ascii="Arial" w:eastAsia="Times New Roman" w:hAnsi="Arial" w:cs="Arial"/>
                <w:color w:val="000000"/>
                <w:szCs w:val="24"/>
                <w:lang w:eastAsia="fr-FR"/>
              </w:rPr>
              <w:t>Finir toutes les modifications apportées durant cette réunion et avoir tous les tests unitaires qui sont vérifiées et bien commentés.</w:t>
            </w:r>
          </w:p>
          <w:p w14:paraId="4A3DB6BD" w14:textId="77777777" w:rsidR="004E1E3F" w:rsidRPr="004E1E3F" w:rsidRDefault="004E1E3F" w:rsidP="004E1E3F">
            <w:pPr>
              <w:numPr>
                <w:ilvl w:val="0"/>
                <w:numId w:val="50"/>
              </w:numPr>
              <w:spacing w:before="60" w:after="60" w:line="240" w:lineRule="auto"/>
              <w:ind w:left="717"/>
              <w:textAlignment w:val="baseline"/>
              <w:rPr>
                <w:rFonts w:ascii="Arial" w:eastAsia="Times New Roman" w:hAnsi="Arial" w:cs="Arial"/>
                <w:color w:val="000000"/>
                <w:szCs w:val="24"/>
                <w:lang w:eastAsia="fr-FR"/>
              </w:rPr>
            </w:pPr>
            <w:r w:rsidRPr="004E1E3F">
              <w:rPr>
                <w:rFonts w:ascii="Arial" w:eastAsia="Times New Roman" w:hAnsi="Arial" w:cs="Arial"/>
                <w:color w:val="000000"/>
                <w:szCs w:val="24"/>
                <w:lang w:eastAsia="fr-FR"/>
              </w:rPr>
              <w:t>Pour le Mercredi 29 Mai avant 17h, déposer sur le serveur le code source de toute l’application, ainsi que les différents tests unitaires et prévoir un exécutable fonctionnel et une copie du plan projet.</w:t>
            </w:r>
          </w:p>
        </w:tc>
      </w:tr>
    </w:tbl>
    <w:p w14:paraId="238FE318" w14:textId="77777777" w:rsidR="00324F9C" w:rsidRDefault="00324F9C" w:rsidP="00294551"/>
    <w:p w14:paraId="4455C09D"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2C710C00" w14:textId="77777777" w:rsidTr="00F840C6">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B13C3"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1F9AF"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 xml:space="preserve">Maël Le </w:t>
            </w:r>
            <w:proofErr w:type="spellStart"/>
            <w:r>
              <w:rPr>
                <w:rFonts w:ascii="Arial" w:hAnsi="Arial" w:cs="Arial"/>
                <w:b/>
                <w:bCs/>
                <w:color w:val="000000"/>
                <w:sz w:val="20"/>
                <w:szCs w:val="20"/>
              </w:rPr>
              <w:t>Folgoc</w:t>
            </w:r>
            <w:proofErr w:type="spellEnd"/>
            <w:r>
              <w:rPr>
                <w:rFonts w:ascii="Arial" w:hAnsi="Arial" w:cs="Arial"/>
                <w:b/>
                <w:bCs/>
                <w:color w:val="000000"/>
                <w:sz w:val="20"/>
                <w:szCs w:val="20"/>
              </w:rPr>
              <w:t xml:space="preserve">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459E2"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90C7E" w14:textId="77777777" w:rsidR="00324F9C" w:rsidRDefault="00324F9C" w:rsidP="00F840C6">
            <w:pPr>
              <w:pStyle w:val="NormalWeb"/>
              <w:spacing w:before="60" w:beforeAutospacing="0" w:after="0" w:afterAutospacing="0"/>
              <w:jc w:val="center"/>
            </w:pPr>
            <w:r>
              <w:rPr>
                <w:rFonts w:ascii="Arial" w:hAnsi="Arial" w:cs="Arial"/>
                <w:b/>
                <w:bCs/>
                <w:color w:val="000000"/>
                <w:sz w:val="20"/>
                <w:szCs w:val="20"/>
              </w:rPr>
              <w:t>Pierre Marie Combalbert</w:t>
            </w:r>
          </w:p>
        </w:tc>
      </w:tr>
    </w:tbl>
    <w:p w14:paraId="6733ABE1"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65E935B2"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C4C7B"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EE739"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3EBDCC26" wp14:editId="124DA985">
                      <wp:extent cx="3228975" cy="400050"/>
                      <wp:effectExtent l="0" t="0" r="0" b="0"/>
                      <wp:docPr id="31" name="Rectangle 31"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405B7" id="Rectangle 31"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p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gPyV6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C921684" w14:textId="1E2ED9D3" w:rsidR="00D8642F" w:rsidRDefault="00D8642F" w:rsidP="00D8642F"/>
    <w:p w14:paraId="066723E9" w14:textId="3DD95439" w:rsidR="00594C61" w:rsidRDefault="00594C61" w:rsidP="00D8642F"/>
    <w:p w14:paraId="5580D97C" w14:textId="4B244E86" w:rsidR="00594C61" w:rsidRDefault="00594C61" w:rsidP="00D8642F"/>
    <w:p w14:paraId="4AE55AC6" w14:textId="5BD82D94" w:rsidR="00594C61" w:rsidRDefault="00594C61" w:rsidP="00D8642F"/>
    <w:p w14:paraId="0F5963D4" w14:textId="7357866B" w:rsidR="00594C61" w:rsidRDefault="00594C61" w:rsidP="00D8642F"/>
    <w:p w14:paraId="7FCC9EDE" w14:textId="67F7AF58" w:rsidR="00594C61" w:rsidRDefault="00594C61" w:rsidP="00D8642F"/>
    <w:p w14:paraId="240EB72F" w14:textId="63965559" w:rsidR="00594C61" w:rsidRDefault="00594C61" w:rsidP="00D8642F"/>
    <w:p w14:paraId="195517EB" w14:textId="70834B04" w:rsidR="00594C61" w:rsidRDefault="00594C61" w:rsidP="00D8642F"/>
    <w:p w14:paraId="77E1BE94" w14:textId="2A5923C9" w:rsidR="00594C61" w:rsidRDefault="00594C61" w:rsidP="00D8642F"/>
    <w:p w14:paraId="38BE9EC7" w14:textId="03DDFA16" w:rsidR="00594C61" w:rsidRDefault="00594C61" w:rsidP="00D8642F"/>
    <w:p w14:paraId="75CFBD89" w14:textId="3DA71CAB" w:rsidR="00594C61" w:rsidRDefault="00594C61" w:rsidP="00D8642F"/>
    <w:p w14:paraId="4F03952D" w14:textId="577EBD02" w:rsidR="00594C61" w:rsidRDefault="00594C61" w:rsidP="00D8642F"/>
    <w:p w14:paraId="3425D184" w14:textId="29E37BFD" w:rsidR="00594C61" w:rsidRDefault="00594C61" w:rsidP="00D8642F"/>
    <w:p w14:paraId="171853E2" w14:textId="1B56B6B5" w:rsidR="00594C61" w:rsidRDefault="00594C61" w:rsidP="00D8642F"/>
    <w:p w14:paraId="68ABFAAB" w14:textId="28BC65D0" w:rsidR="00594C61" w:rsidRDefault="00594C61" w:rsidP="00D8642F"/>
    <w:p w14:paraId="5E9AA16C" w14:textId="77777777" w:rsidR="00594C61" w:rsidRDefault="00594C61" w:rsidP="00D8642F"/>
    <w:p w14:paraId="79596BFE" w14:textId="009342D9" w:rsidR="00C92223" w:rsidRDefault="00C92223" w:rsidP="00C92223">
      <w:pPr>
        <w:pStyle w:val="Titre1"/>
      </w:pPr>
      <w:bookmarkStart w:id="58" w:name="_Toc10028233"/>
      <w:r>
        <w:t>Bilan projet</w:t>
      </w:r>
      <w:bookmarkEnd w:id="58"/>
    </w:p>
    <w:p w14:paraId="30F9BF20" w14:textId="1AA0040D" w:rsidR="00D8642F" w:rsidRPr="00D8642F" w:rsidRDefault="005527DC" w:rsidP="00D8642F">
      <w:pPr>
        <w:pStyle w:val="Titre2"/>
      </w:pPr>
      <w:bookmarkStart w:id="59" w:name="_Toc10028234"/>
      <w:r>
        <w:t>Résultats du projet en therme de satisfaction du besoin</w:t>
      </w:r>
      <w:bookmarkEnd w:id="59"/>
      <w:r>
        <w:t xml:space="preserve"> </w:t>
      </w:r>
    </w:p>
    <w:p w14:paraId="14140253" w14:textId="7ACE0EED" w:rsidR="00366601" w:rsidRDefault="00366601" w:rsidP="00366601">
      <w:r>
        <w:t xml:space="preserve">Nous avons </w:t>
      </w:r>
      <w:r w:rsidR="007374A5">
        <w:t>réussi</w:t>
      </w:r>
      <w:r>
        <w:t xml:space="preserve"> à avoir un résultat satisfaisant les besoins </w:t>
      </w:r>
      <w:r w:rsidR="007374A5">
        <w:t>du</w:t>
      </w:r>
      <w:r>
        <w:t xml:space="preserve"> cahier </w:t>
      </w:r>
      <w:r w:rsidR="007374A5">
        <w:t>des charges.</w:t>
      </w:r>
    </w:p>
    <w:p w14:paraId="5C60B39F" w14:textId="07C83554" w:rsidR="007374A5" w:rsidRDefault="007374A5" w:rsidP="00366601">
      <w:r>
        <w:t xml:space="preserve">Nous avons pu aussi faire une interface, ce qui n’était pas demandé dans le cahier des charges au départ, on a pu aussi ajouter </w:t>
      </w:r>
      <w:r w:rsidR="00E2436F">
        <w:t>certaines fonctionnalités</w:t>
      </w:r>
      <w:r>
        <w:t xml:space="preserve"> à l’application.</w:t>
      </w:r>
    </w:p>
    <w:p w14:paraId="26B27963" w14:textId="77777777" w:rsidR="00797FFC" w:rsidRPr="00366601" w:rsidRDefault="00797FFC" w:rsidP="00366601"/>
    <w:p w14:paraId="2E1C7963" w14:textId="154458D7" w:rsidR="005527DC" w:rsidRDefault="005527DC" w:rsidP="005527DC">
      <w:pPr>
        <w:pStyle w:val="Titre2"/>
      </w:pPr>
      <w:bookmarkStart w:id="60" w:name="_Toc10028235"/>
      <w:r>
        <w:t>Bilan de la gestion du projet</w:t>
      </w:r>
      <w:bookmarkEnd w:id="60"/>
    </w:p>
    <w:p w14:paraId="65A11497" w14:textId="146100A5" w:rsidR="00D8642F" w:rsidRPr="00D8642F" w:rsidRDefault="005527DC" w:rsidP="00D8642F">
      <w:pPr>
        <w:pStyle w:val="Titre3"/>
      </w:pPr>
      <w:bookmarkStart w:id="61" w:name="_Toc10028236"/>
      <w:r>
        <w:t xml:space="preserve">Bilan des écarts entre la planification prévisionnelle </w:t>
      </w:r>
      <w:r w:rsidR="00C457EB">
        <w:t>et le réel observé</w:t>
      </w:r>
      <w:bookmarkEnd w:id="61"/>
    </w:p>
    <w:p w14:paraId="7E1EBB9C" w14:textId="68628983" w:rsidR="007374A5" w:rsidRDefault="007374A5" w:rsidP="007374A5">
      <w:r>
        <w:t>On a eu quelque écart qui ont décalé nos planifications</w:t>
      </w:r>
      <w:r w:rsidR="006C0E22">
        <w:t>,</w:t>
      </w:r>
      <w:r>
        <w:t xml:space="preserve"> mais dans l’ensemble nous avons réussie à rattraper ces erreurs</w:t>
      </w:r>
      <w:r w:rsidR="0084248B">
        <w:t xml:space="preserve">. Nous avons </w:t>
      </w:r>
      <w:r w:rsidR="00291F9D">
        <w:t>dû</w:t>
      </w:r>
      <w:r w:rsidR="0084248B">
        <w:t xml:space="preserve"> </w:t>
      </w:r>
      <w:r w:rsidR="00450AFF">
        <w:t>cependant</w:t>
      </w:r>
      <w:r w:rsidR="0084248B">
        <w:t xml:space="preserve"> allong</w:t>
      </w:r>
      <w:r w:rsidR="006C0E22">
        <w:t>er</w:t>
      </w:r>
      <w:r w:rsidR="0084248B">
        <w:t xml:space="preserve"> des t</w:t>
      </w:r>
      <w:r w:rsidR="006C0E22">
        <w:t>â</w:t>
      </w:r>
      <w:r w:rsidR="0084248B">
        <w:t xml:space="preserve">ches dans le temps, ce qui a causé </w:t>
      </w:r>
      <w:r w:rsidR="00CF60B8">
        <w:t>certains écarts</w:t>
      </w:r>
      <w:r w:rsidR="0084248B">
        <w:t xml:space="preserve"> avec nos prévisions.</w:t>
      </w:r>
    </w:p>
    <w:p w14:paraId="2742630C" w14:textId="77777777" w:rsidR="00797FFC" w:rsidRDefault="00797FFC" w:rsidP="007374A5"/>
    <w:p w14:paraId="628554BE" w14:textId="163D7A5A" w:rsidR="00D8642F" w:rsidRPr="00D8642F" w:rsidRDefault="00C457EB" w:rsidP="00D8642F">
      <w:pPr>
        <w:pStyle w:val="Titre3"/>
      </w:pPr>
      <w:bookmarkStart w:id="62" w:name="_Toc10028237"/>
      <w:r>
        <w:t>Bilan de la gestion de communication</w:t>
      </w:r>
      <w:bookmarkEnd w:id="62"/>
    </w:p>
    <w:p w14:paraId="54C2C498" w14:textId="4F8B7AE7" w:rsidR="00CF60B8" w:rsidRDefault="00A23DF8" w:rsidP="00CF60B8">
      <w:r>
        <w:t xml:space="preserve">On a eu quelque problème de communication dans le projet, ce qui a amené à quelque problème </w:t>
      </w:r>
      <w:r w:rsidR="00E37420">
        <w:t>dans la suite</w:t>
      </w:r>
      <w:r w:rsidR="0070311E">
        <w:t>,</w:t>
      </w:r>
      <w:r w:rsidR="00E37420">
        <w:t xml:space="preserve"> mais nous avons quand même réussie à s’organiser pour que tou</w:t>
      </w:r>
      <w:r w:rsidR="006C0E22">
        <w:t>t</w:t>
      </w:r>
      <w:r w:rsidR="00E37420">
        <w:t xml:space="preserve"> le monde puisse avoir les info</w:t>
      </w:r>
      <w:r w:rsidR="006C0E22">
        <w:t>rmation</w:t>
      </w:r>
      <w:r w:rsidR="00E37420">
        <w:t xml:space="preserve">s. Nous avons organisé </w:t>
      </w:r>
      <w:r w:rsidR="00E2436F">
        <w:t>des réunions pour que l’équipe communique entre elle.</w:t>
      </w:r>
    </w:p>
    <w:p w14:paraId="34F6D034" w14:textId="77777777" w:rsidR="00797FFC" w:rsidRPr="00CF60B8" w:rsidRDefault="00797FFC" w:rsidP="00CF60B8"/>
    <w:p w14:paraId="13B60F70" w14:textId="102FA392" w:rsidR="00D8642F" w:rsidRPr="00D8642F" w:rsidRDefault="00C457EB" w:rsidP="00D8642F">
      <w:pPr>
        <w:pStyle w:val="Titre3"/>
      </w:pPr>
      <w:bookmarkStart w:id="63" w:name="_Toc10028238"/>
      <w:r>
        <w:t>Bilan de la « qualité du projet »</w:t>
      </w:r>
      <w:bookmarkEnd w:id="63"/>
    </w:p>
    <w:p w14:paraId="070E2E4B" w14:textId="0EA2D748" w:rsidR="00BB5ABB" w:rsidRDefault="00BB5ABB" w:rsidP="00BB5ABB">
      <w:r>
        <w:t xml:space="preserve">Nous sommes plutôt </w:t>
      </w:r>
      <w:r w:rsidR="00E236A2">
        <w:t>contents</w:t>
      </w:r>
      <w:r>
        <w:t xml:space="preserve"> de la qualité du projet que nous avons réussie à faire même s’il est probable qu’il y a des bug</w:t>
      </w:r>
      <w:r w:rsidR="00E236A2">
        <w:t xml:space="preserve">s. </w:t>
      </w:r>
    </w:p>
    <w:p w14:paraId="1829A453" w14:textId="77777777" w:rsidR="00797FFC" w:rsidRPr="00BB5ABB" w:rsidRDefault="00797FFC" w:rsidP="00BB5ABB"/>
    <w:p w14:paraId="6CDF05C4" w14:textId="38B5A829" w:rsidR="00D8642F" w:rsidRPr="00D8642F" w:rsidRDefault="00C457EB" w:rsidP="00D8642F">
      <w:pPr>
        <w:pStyle w:val="Titre2"/>
      </w:pPr>
      <w:bookmarkStart w:id="64" w:name="_Toc10028239"/>
      <w:r>
        <w:t>Bilan personnel du chef de projet</w:t>
      </w:r>
      <w:bookmarkEnd w:id="64"/>
    </w:p>
    <w:p w14:paraId="7F70F652" w14:textId="312E8FD9" w:rsidR="0029688B" w:rsidRDefault="00867D94" w:rsidP="00867D94">
      <w:r>
        <w:t>Mon bilan en tant que chef de projet est mitigé</w:t>
      </w:r>
      <w:r w:rsidR="00E90510">
        <w:t>,</w:t>
      </w:r>
      <w:r>
        <w:t xml:space="preserve"> </w:t>
      </w:r>
      <w:r w:rsidR="0029688B">
        <w:t>car d’un c</w:t>
      </w:r>
      <w:r w:rsidR="00E90510">
        <w:t>ô</w:t>
      </w:r>
      <w:r w:rsidR="0029688B">
        <w:t>té nous avons réussie à créer une application « Grenouille et crapaud » fonctionnelle et une bonne entente tou</w:t>
      </w:r>
      <w:r w:rsidR="00E90510">
        <w:t>t</w:t>
      </w:r>
      <w:r w:rsidR="0029688B">
        <w:t xml:space="preserve"> le long du projet avec tous les membres de l’équipe, mais nous avons eu certaines difficultés dans certaines itérations qui nous fessai</w:t>
      </w:r>
      <w:r w:rsidR="00E90510">
        <w:t>en</w:t>
      </w:r>
      <w:r w:rsidR="0029688B">
        <w:t>t prendre du retard. Souvent c</w:t>
      </w:r>
      <w:r w:rsidR="005C4685">
        <w:t>es</w:t>
      </w:r>
      <w:r w:rsidR="0029688B">
        <w:t xml:space="preserve"> erreur</w:t>
      </w:r>
      <w:r w:rsidR="005C4685">
        <w:t>s</w:t>
      </w:r>
      <w:r w:rsidR="0029688B">
        <w:t xml:space="preserve"> étai</w:t>
      </w:r>
      <w:r w:rsidR="005C4685">
        <w:t>en</w:t>
      </w:r>
      <w:r w:rsidR="0029688B">
        <w:t xml:space="preserve">t </w:t>
      </w:r>
      <w:r w:rsidR="00594C61">
        <w:t>dues</w:t>
      </w:r>
      <w:r w:rsidR="0029688B">
        <w:t xml:space="preserve"> par un manque de communication sur certains points. Je retiens pour les prochains projets que si je suis chef de projet, il faudrait que je sois plus strict et que j’arrive à mieux organiser l’équipe pour éviter c</w:t>
      </w:r>
      <w:r w:rsidR="005C4685">
        <w:t>es</w:t>
      </w:r>
      <w:r w:rsidR="0029688B">
        <w:t xml:space="preserve"> perte</w:t>
      </w:r>
      <w:r w:rsidR="005C4685">
        <w:t>s</w:t>
      </w:r>
      <w:r w:rsidR="0029688B">
        <w:t xml:space="preserve"> inutile</w:t>
      </w:r>
      <w:r w:rsidR="005C4685">
        <w:t>s</w:t>
      </w:r>
      <w:r w:rsidR="0029688B">
        <w:t xml:space="preserve"> par manque de communications.</w:t>
      </w:r>
    </w:p>
    <w:p w14:paraId="71D9D446" w14:textId="0ED94527" w:rsidR="00D8642F" w:rsidRDefault="00D8642F" w:rsidP="00867D94"/>
    <w:p w14:paraId="403E959A" w14:textId="3BFE03C5" w:rsidR="00797FFC" w:rsidRDefault="00797FFC" w:rsidP="00867D94"/>
    <w:p w14:paraId="1AE379B4" w14:textId="19F5948E" w:rsidR="00797FFC" w:rsidRDefault="00797FFC" w:rsidP="00867D94"/>
    <w:p w14:paraId="7D50D5D6" w14:textId="77777777" w:rsidR="00797FFC" w:rsidRPr="00867D94" w:rsidRDefault="00797FFC" w:rsidP="00867D94"/>
    <w:p w14:paraId="318F1285" w14:textId="263F6AAB" w:rsidR="00797FFC" w:rsidRPr="00797FFC" w:rsidRDefault="00C457EB" w:rsidP="00797FFC">
      <w:pPr>
        <w:pStyle w:val="Titre2"/>
      </w:pPr>
      <w:bookmarkStart w:id="65" w:name="_Toc10028240"/>
      <w:r>
        <w:t>Bilan des ressentit de l’équipe projet</w:t>
      </w:r>
      <w:bookmarkEnd w:id="65"/>
    </w:p>
    <w:p w14:paraId="09B0312B" w14:textId="711D20CC" w:rsidR="008850BE" w:rsidRPr="00594C61" w:rsidRDefault="008850BE" w:rsidP="008850BE">
      <w:pPr>
        <w:rPr>
          <w:b/>
        </w:rPr>
      </w:pPr>
      <w:r w:rsidRPr="00594C61">
        <w:rPr>
          <w:b/>
        </w:rPr>
        <w:t xml:space="preserve">Maël : </w:t>
      </w:r>
    </w:p>
    <w:p w14:paraId="1D6E2449" w14:textId="64FE4E4F" w:rsidR="008850BE" w:rsidRDefault="008850BE" w:rsidP="00C8402C">
      <w:r w:rsidRPr="008850BE">
        <w:t xml:space="preserve">Je pense que ce projet c'est bien passé dans </w:t>
      </w:r>
      <w:r w:rsidR="00D8642F" w:rsidRPr="008850BE">
        <w:t>son</w:t>
      </w:r>
      <w:r w:rsidRPr="008850BE">
        <w:t xml:space="preserve"> ensemble. Chaque membre</w:t>
      </w:r>
      <w:r>
        <w:t xml:space="preserve"> </w:t>
      </w:r>
      <w:r w:rsidR="00595322">
        <w:t>a</w:t>
      </w:r>
      <w:r w:rsidRPr="008850BE">
        <w:t xml:space="preserve"> fait ce qu'il avait à faire et le faisait bien. Je n'ai pas </w:t>
      </w:r>
      <w:r w:rsidR="00D8642F" w:rsidRPr="008850BE">
        <w:t>reprodui</w:t>
      </w:r>
      <w:r w:rsidR="00D8642F">
        <w:t>t</w:t>
      </w:r>
      <w:r>
        <w:t xml:space="preserve"> </w:t>
      </w:r>
      <w:r w:rsidRPr="008850BE">
        <w:t>les erreurs que j'ai pu commettre au premier projet tutoré et à l'application bus.</w:t>
      </w:r>
      <w:r>
        <w:t xml:space="preserve"> </w:t>
      </w:r>
      <w:r w:rsidRPr="008850BE">
        <w:t>Je pense cependant que nous avons sous-estimé à certains moment la quantité de travail</w:t>
      </w:r>
      <w:r>
        <w:t xml:space="preserve"> </w:t>
      </w:r>
      <w:r w:rsidRPr="008850BE">
        <w:t>occasionnant des retards et je pense également que c'était une erreur d</w:t>
      </w:r>
      <w:r>
        <w:t>’</w:t>
      </w:r>
      <w:r w:rsidRPr="008850BE">
        <w:t>avoir créé le code et l'interface indépendamment.</w:t>
      </w:r>
    </w:p>
    <w:p w14:paraId="669375C1" w14:textId="77777777" w:rsidR="00594C61" w:rsidRDefault="00594C61" w:rsidP="00C8402C">
      <w:pPr>
        <w:rPr>
          <w:b/>
        </w:rPr>
      </w:pPr>
    </w:p>
    <w:p w14:paraId="1C2664BA" w14:textId="16CA3657" w:rsidR="00D8642F" w:rsidRPr="00594C61" w:rsidRDefault="00D8642F" w:rsidP="00C8402C">
      <w:pPr>
        <w:rPr>
          <w:b/>
        </w:rPr>
      </w:pPr>
      <w:r w:rsidRPr="00594C61">
        <w:rPr>
          <w:b/>
        </w:rPr>
        <w:t xml:space="preserve">Yoan : </w:t>
      </w:r>
      <w:r w:rsidR="00324F9C" w:rsidRPr="00594C61">
        <w:rPr>
          <w:b/>
        </w:rPr>
        <w:t xml:space="preserve"> </w:t>
      </w:r>
    </w:p>
    <w:p w14:paraId="6E990358" w14:textId="2E70C0DA" w:rsidR="00D8642F" w:rsidRDefault="00F840C6" w:rsidP="00C8402C">
      <w:r>
        <w:t xml:space="preserve">Un projet est toujours source d’apprentissage sur soi-même, sur ces limites et sur la cohésion du groupe, ce projet </w:t>
      </w:r>
      <w:r w:rsidR="00291F9D">
        <w:t>m’a</w:t>
      </w:r>
      <w:r>
        <w:t xml:space="preserve"> permis d’apprendre plein de notion</w:t>
      </w:r>
      <w:r w:rsidR="000F38DE">
        <w:t xml:space="preserve">s </w:t>
      </w:r>
      <w:r>
        <w:t xml:space="preserve">de gestion projet comme </w:t>
      </w:r>
      <w:r w:rsidR="000F38DE">
        <w:t xml:space="preserve">pour </w:t>
      </w:r>
      <w:r>
        <w:t>préparer les comptes rendus ou bien réaliser un plan projet et aussi ma apporté des connaissances en plus dans la programmation comme pour les notions d’interface graphique. Le projet c’est bien déroulé sans trop de confusion dans l’équipe, cependant j’ai réalisé des erreurs comme travailler sur des tâches seul et il fallait donc utiliser des binômes pour que tout le monde puisse suivre</w:t>
      </w:r>
      <w:r w:rsidR="00EF5BD1">
        <w:t xml:space="preserve"> avec une meilleure communication</w:t>
      </w:r>
      <w:r>
        <w:t xml:space="preserve"> et qu’il y est une meilleure cohésion de l’équipe. Cela reste notre premier projet en programmation faisant apparaître les notions de gestion projet et pour première fois</w:t>
      </w:r>
      <w:r w:rsidR="000F38DE">
        <w:t>,</w:t>
      </w:r>
      <w:r>
        <w:t xml:space="preserve"> cela reste très encouragent pour la suite. </w:t>
      </w:r>
    </w:p>
    <w:p w14:paraId="615BD270" w14:textId="77777777" w:rsidR="00594C61" w:rsidRDefault="00594C61" w:rsidP="00C8402C">
      <w:pPr>
        <w:rPr>
          <w:b/>
        </w:rPr>
      </w:pPr>
    </w:p>
    <w:p w14:paraId="10AFB9D5" w14:textId="367AFDBE" w:rsidR="00D8642F" w:rsidRDefault="00D8642F" w:rsidP="00C8402C">
      <w:pPr>
        <w:rPr>
          <w:b/>
        </w:rPr>
      </w:pPr>
      <w:r w:rsidRPr="00594C61">
        <w:rPr>
          <w:b/>
        </w:rPr>
        <w:t>Pierre-Marie :</w:t>
      </w:r>
    </w:p>
    <w:p w14:paraId="05802A39" w14:textId="5B0E8E91" w:rsidR="008850BE" w:rsidRDefault="008A566F" w:rsidP="008850BE">
      <w:pPr>
        <w:rPr>
          <w:rFonts w:ascii="Times New Roman" w:hAnsi="Times New Roman" w:cs="Times New Roman"/>
          <w:szCs w:val="24"/>
          <w:lang w:eastAsia="fr-FR"/>
        </w:rPr>
      </w:pPr>
      <w:r w:rsidRPr="008A566F">
        <w:rPr>
          <w:lang w:eastAsia="fr-FR"/>
        </w:rPr>
        <w:t>Dans l'ensemble ce projet est pour moi une bonne expérience. En effet celui-ci a été</w:t>
      </w:r>
      <w:r>
        <w:rPr>
          <w:rFonts w:ascii="Times New Roman" w:hAnsi="Times New Roman" w:cs="Times New Roman"/>
          <w:szCs w:val="24"/>
          <w:lang w:eastAsia="fr-FR"/>
        </w:rPr>
        <w:t xml:space="preserve"> </w:t>
      </w:r>
      <w:r w:rsidRPr="008A566F">
        <w:rPr>
          <w:lang w:eastAsia="fr-FR"/>
        </w:rPr>
        <w:t>une bien meilleure expérience que le projet d’application bus qui avait été</w:t>
      </w:r>
      <w:r>
        <w:rPr>
          <w:rFonts w:ascii="Times New Roman" w:hAnsi="Times New Roman" w:cs="Times New Roman"/>
          <w:szCs w:val="24"/>
          <w:lang w:eastAsia="fr-FR"/>
        </w:rPr>
        <w:t xml:space="preserve"> </w:t>
      </w:r>
      <w:r w:rsidRPr="008A566F">
        <w:rPr>
          <w:lang w:eastAsia="fr-FR"/>
        </w:rPr>
        <w:t xml:space="preserve">pour nous </w:t>
      </w:r>
      <w:r w:rsidR="00960922" w:rsidRPr="008A566F">
        <w:rPr>
          <w:lang w:eastAsia="fr-FR"/>
        </w:rPr>
        <w:t>compliquer</w:t>
      </w:r>
      <w:r w:rsidRPr="008A566F">
        <w:rPr>
          <w:lang w:eastAsia="fr-FR"/>
        </w:rPr>
        <w:t xml:space="preserve"> (</w:t>
      </w:r>
      <w:r w:rsidR="00960922" w:rsidRPr="008A566F">
        <w:rPr>
          <w:lang w:eastAsia="fr-FR"/>
        </w:rPr>
        <w:t>en termes de</w:t>
      </w:r>
      <w:r w:rsidRPr="008A566F">
        <w:rPr>
          <w:lang w:eastAsia="fr-FR"/>
        </w:rPr>
        <w:t xml:space="preserve"> coordination). Ce projet a été pour nous le</w:t>
      </w:r>
      <w:r>
        <w:rPr>
          <w:rFonts w:ascii="Times New Roman" w:hAnsi="Times New Roman" w:cs="Times New Roman"/>
          <w:szCs w:val="24"/>
          <w:lang w:eastAsia="fr-FR"/>
        </w:rPr>
        <w:t xml:space="preserve"> </w:t>
      </w:r>
      <w:r w:rsidRPr="008A566F">
        <w:rPr>
          <w:lang w:eastAsia="fr-FR"/>
        </w:rPr>
        <w:t>moyen de vérifier que nous avions bien appris de nos erreurs et en effet celui-ci</w:t>
      </w:r>
      <w:r>
        <w:rPr>
          <w:rFonts w:ascii="Times New Roman" w:hAnsi="Times New Roman" w:cs="Times New Roman"/>
          <w:szCs w:val="24"/>
          <w:lang w:eastAsia="fr-FR"/>
        </w:rPr>
        <w:t xml:space="preserve"> </w:t>
      </w:r>
      <w:r w:rsidRPr="008A566F">
        <w:rPr>
          <w:lang w:eastAsia="fr-FR"/>
        </w:rPr>
        <w:t>a été bien plus concluant: beaucoup de nos problème de gestion / et de</w:t>
      </w:r>
      <w:r>
        <w:rPr>
          <w:rFonts w:ascii="Times New Roman" w:hAnsi="Times New Roman" w:cs="Times New Roman"/>
          <w:szCs w:val="24"/>
          <w:lang w:eastAsia="fr-FR"/>
        </w:rPr>
        <w:t xml:space="preserve"> </w:t>
      </w:r>
      <w:r w:rsidRPr="008A566F">
        <w:rPr>
          <w:lang w:eastAsia="fr-FR"/>
        </w:rPr>
        <w:t>communication ont été réglé / bien mieux géré mais pas totalement : je pense</w:t>
      </w:r>
      <w:r>
        <w:rPr>
          <w:rFonts w:ascii="Times New Roman" w:hAnsi="Times New Roman" w:cs="Times New Roman"/>
          <w:szCs w:val="24"/>
          <w:lang w:eastAsia="fr-FR"/>
        </w:rPr>
        <w:t xml:space="preserve"> </w:t>
      </w:r>
      <w:r w:rsidRPr="008A566F">
        <w:rPr>
          <w:lang w:eastAsia="fr-FR"/>
        </w:rPr>
        <w:t>que la gestion de projet a été un peu trop absente il aurait fallu pousser les</w:t>
      </w:r>
      <w:r>
        <w:rPr>
          <w:rFonts w:ascii="Times New Roman" w:hAnsi="Times New Roman" w:cs="Times New Roman"/>
          <w:szCs w:val="24"/>
          <w:lang w:eastAsia="fr-FR"/>
        </w:rPr>
        <w:t xml:space="preserve"> </w:t>
      </w:r>
      <w:r w:rsidRPr="008A566F">
        <w:rPr>
          <w:lang w:eastAsia="fr-FR"/>
        </w:rPr>
        <w:t>membres a bien plus programmer entre eux ou du moins à se réunir plus souvent</w:t>
      </w:r>
      <w:r>
        <w:rPr>
          <w:rFonts w:ascii="Times New Roman" w:hAnsi="Times New Roman" w:cs="Times New Roman"/>
          <w:szCs w:val="24"/>
          <w:lang w:eastAsia="fr-FR"/>
        </w:rPr>
        <w:t xml:space="preserve"> </w:t>
      </w:r>
      <w:r w:rsidRPr="008A566F">
        <w:rPr>
          <w:lang w:eastAsia="fr-FR"/>
        </w:rPr>
        <w:t>pour éviter tous les problèmes de coordination / de compréhension qui ont été</w:t>
      </w:r>
      <w:r>
        <w:rPr>
          <w:rFonts w:ascii="Times New Roman" w:hAnsi="Times New Roman" w:cs="Times New Roman"/>
          <w:szCs w:val="24"/>
          <w:lang w:eastAsia="fr-FR"/>
        </w:rPr>
        <w:t xml:space="preserve"> </w:t>
      </w:r>
      <w:r w:rsidRPr="008A566F">
        <w:rPr>
          <w:lang w:eastAsia="fr-FR"/>
        </w:rPr>
        <w:t>le principale soucis dans ce projet qui nous a d'ailleurs fait perdre toutes</w:t>
      </w:r>
      <w:r>
        <w:rPr>
          <w:rFonts w:ascii="Times New Roman" w:hAnsi="Times New Roman" w:cs="Times New Roman"/>
          <w:szCs w:val="24"/>
          <w:lang w:eastAsia="fr-FR"/>
        </w:rPr>
        <w:t xml:space="preserve"> </w:t>
      </w:r>
      <w:r w:rsidRPr="008A566F">
        <w:rPr>
          <w:lang w:eastAsia="fr-FR"/>
        </w:rPr>
        <w:t>l'avance que nous avions prise et qui est la principale cause pour laquelle</w:t>
      </w:r>
      <w:r>
        <w:rPr>
          <w:rFonts w:ascii="Times New Roman" w:hAnsi="Times New Roman" w:cs="Times New Roman"/>
          <w:szCs w:val="24"/>
          <w:lang w:eastAsia="fr-FR"/>
        </w:rPr>
        <w:t xml:space="preserve"> </w:t>
      </w:r>
      <w:r w:rsidRPr="008A566F">
        <w:rPr>
          <w:lang w:eastAsia="fr-FR"/>
        </w:rPr>
        <w:t>nous n’avons pas pu d’interface interactive / de grosse IA complexe. De plus il</w:t>
      </w:r>
      <w:r>
        <w:rPr>
          <w:rFonts w:ascii="Times New Roman" w:hAnsi="Times New Roman" w:cs="Times New Roman"/>
          <w:szCs w:val="24"/>
          <w:lang w:eastAsia="fr-FR"/>
        </w:rPr>
        <w:t xml:space="preserve"> </w:t>
      </w:r>
      <w:r w:rsidRPr="008A566F">
        <w:rPr>
          <w:lang w:eastAsia="fr-FR"/>
        </w:rPr>
        <w:t>aurait fallu que l'on programme dès le début bien plus qualitativement test +</w:t>
      </w:r>
      <w:r>
        <w:rPr>
          <w:rFonts w:ascii="Times New Roman" w:hAnsi="Times New Roman" w:cs="Times New Roman"/>
          <w:szCs w:val="24"/>
          <w:lang w:eastAsia="fr-FR"/>
        </w:rPr>
        <w:t xml:space="preserve"> </w:t>
      </w:r>
      <w:r w:rsidRPr="008A566F">
        <w:rPr>
          <w:lang w:eastAsia="fr-FR"/>
        </w:rPr>
        <w:t>commentaires bien définies car lors des différentes fusion de partie de</w:t>
      </w:r>
      <w:r>
        <w:rPr>
          <w:rFonts w:ascii="Times New Roman" w:hAnsi="Times New Roman" w:cs="Times New Roman"/>
          <w:szCs w:val="24"/>
          <w:lang w:eastAsia="fr-FR"/>
        </w:rPr>
        <w:t xml:space="preserve"> </w:t>
      </w:r>
      <w:r w:rsidRPr="008A566F">
        <w:rPr>
          <w:lang w:eastAsia="fr-FR"/>
        </w:rPr>
        <w:t>nombreuses fois les membres n'arrivaient pas à comprendre clairement les codes</w:t>
      </w:r>
      <w:r>
        <w:rPr>
          <w:rFonts w:ascii="Times New Roman" w:hAnsi="Times New Roman" w:cs="Times New Roman"/>
          <w:szCs w:val="24"/>
          <w:lang w:eastAsia="fr-FR"/>
        </w:rPr>
        <w:t xml:space="preserve"> </w:t>
      </w:r>
      <w:r w:rsidRPr="008A566F">
        <w:rPr>
          <w:lang w:eastAsia="fr-FR"/>
        </w:rPr>
        <w:t>qui ne leur appartenait pas sans le propriétaire présent pour expliquer, mais</w:t>
      </w:r>
      <w:r>
        <w:rPr>
          <w:rFonts w:ascii="Times New Roman" w:hAnsi="Times New Roman" w:cs="Times New Roman"/>
          <w:szCs w:val="24"/>
          <w:lang w:eastAsia="fr-FR"/>
        </w:rPr>
        <w:t xml:space="preserve"> </w:t>
      </w:r>
      <w:r w:rsidRPr="008A566F">
        <w:rPr>
          <w:lang w:eastAsia="fr-FR"/>
        </w:rPr>
        <w:t>aussi de coder directement en MVC en effet nous ne connaissions pas encore</w:t>
      </w:r>
      <w:r>
        <w:rPr>
          <w:rFonts w:ascii="Times New Roman" w:hAnsi="Times New Roman" w:cs="Times New Roman"/>
          <w:szCs w:val="24"/>
          <w:lang w:eastAsia="fr-FR"/>
        </w:rPr>
        <w:t xml:space="preserve"> </w:t>
      </w:r>
      <w:r w:rsidRPr="008A566F">
        <w:rPr>
          <w:lang w:eastAsia="fr-FR"/>
        </w:rPr>
        <w:t>cette façon de s'organiser est-il aurait fallu directement créer le programme</w:t>
      </w:r>
      <w:r>
        <w:rPr>
          <w:rFonts w:ascii="Times New Roman" w:hAnsi="Times New Roman" w:cs="Times New Roman"/>
          <w:szCs w:val="24"/>
          <w:lang w:eastAsia="fr-FR"/>
        </w:rPr>
        <w:t xml:space="preserve"> </w:t>
      </w:r>
      <w:r w:rsidRPr="008A566F">
        <w:rPr>
          <w:lang w:eastAsia="fr-FR"/>
        </w:rPr>
        <w:t>en réfléchissant à cette organisation. Il aurait fallu aussi créer bien plus</w:t>
      </w:r>
      <w:r>
        <w:rPr>
          <w:rFonts w:ascii="Times New Roman" w:hAnsi="Times New Roman" w:cs="Times New Roman"/>
          <w:szCs w:val="24"/>
          <w:lang w:eastAsia="fr-FR"/>
        </w:rPr>
        <w:t xml:space="preserve"> </w:t>
      </w:r>
      <w:r w:rsidRPr="008A566F">
        <w:rPr>
          <w:lang w:eastAsia="fr-FR"/>
        </w:rPr>
        <w:t>tard l’interface (pour pouvoir suivre la méthodologie étudiée en cours par la</w:t>
      </w:r>
      <w:r>
        <w:rPr>
          <w:rFonts w:ascii="Times New Roman" w:hAnsi="Times New Roman" w:cs="Times New Roman"/>
          <w:szCs w:val="24"/>
          <w:lang w:eastAsia="fr-FR"/>
        </w:rPr>
        <w:t xml:space="preserve"> </w:t>
      </w:r>
      <w:r w:rsidRPr="008A566F">
        <w:rPr>
          <w:lang w:eastAsia="fr-FR"/>
        </w:rPr>
        <w:t>suite et pour poser moins de problème lors de la création des fonctions selon</w:t>
      </w:r>
      <w:r>
        <w:rPr>
          <w:rFonts w:ascii="Times New Roman" w:hAnsi="Times New Roman" w:cs="Times New Roman"/>
          <w:szCs w:val="24"/>
          <w:lang w:eastAsia="fr-FR"/>
        </w:rPr>
        <w:t xml:space="preserve"> </w:t>
      </w:r>
      <w:r w:rsidRPr="008A566F">
        <w:rPr>
          <w:lang w:eastAsia="fr-FR"/>
        </w:rPr>
        <w:t>le modèle MVC). Par ailleurs un autre aspect qui je pense a été négligé est la</w:t>
      </w:r>
      <w:r>
        <w:rPr>
          <w:rFonts w:ascii="Times New Roman" w:hAnsi="Times New Roman" w:cs="Times New Roman"/>
          <w:szCs w:val="24"/>
          <w:lang w:eastAsia="fr-FR"/>
        </w:rPr>
        <w:t xml:space="preserve"> </w:t>
      </w:r>
      <w:r w:rsidRPr="008A566F">
        <w:rPr>
          <w:lang w:eastAsia="fr-FR"/>
        </w:rPr>
        <w:t>répartition équitable des parts du travail. En effet même si tout le monde</w:t>
      </w:r>
      <w:r>
        <w:rPr>
          <w:rFonts w:ascii="Times New Roman" w:hAnsi="Times New Roman" w:cs="Times New Roman"/>
          <w:szCs w:val="24"/>
          <w:lang w:eastAsia="fr-FR"/>
        </w:rPr>
        <w:t xml:space="preserve"> </w:t>
      </w:r>
      <w:r w:rsidRPr="008A566F">
        <w:rPr>
          <w:lang w:eastAsia="fr-FR"/>
        </w:rPr>
        <w:t>faisait effectivement bien son travail dans les temps imparti l’application a</w:t>
      </w:r>
      <w:r>
        <w:rPr>
          <w:rFonts w:ascii="Times New Roman" w:hAnsi="Times New Roman" w:cs="Times New Roman"/>
          <w:szCs w:val="24"/>
          <w:lang w:eastAsia="fr-FR"/>
        </w:rPr>
        <w:t xml:space="preserve"> </w:t>
      </w:r>
      <w:r w:rsidRPr="008A566F">
        <w:rPr>
          <w:lang w:eastAsia="fr-FR"/>
        </w:rPr>
        <w:t>principalement a été faite par 2 personnes et les 2 autres n’ont seulement eu</w:t>
      </w:r>
      <w:r>
        <w:rPr>
          <w:rFonts w:ascii="Times New Roman" w:hAnsi="Times New Roman" w:cs="Times New Roman"/>
          <w:szCs w:val="24"/>
          <w:lang w:eastAsia="fr-FR"/>
        </w:rPr>
        <w:t xml:space="preserve"> </w:t>
      </w:r>
      <w:r w:rsidRPr="008A566F">
        <w:rPr>
          <w:lang w:eastAsia="fr-FR"/>
        </w:rPr>
        <w:t>des interventions mineures (petite fonction, tests). Par ailleurs l'un des</w:t>
      </w:r>
      <w:r>
        <w:rPr>
          <w:rFonts w:ascii="Times New Roman" w:hAnsi="Times New Roman" w:cs="Times New Roman"/>
          <w:szCs w:val="24"/>
          <w:lang w:eastAsia="fr-FR"/>
        </w:rPr>
        <w:t xml:space="preserve"> </w:t>
      </w:r>
      <w:r w:rsidRPr="008A566F">
        <w:rPr>
          <w:lang w:eastAsia="fr-FR"/>
        </w:rPr>
        <w:t>points positifs de ce projet a aussi était le fait que tous les membres faisaient</w:t>
      </w:r>
      <w:r>
        <w:rPr>
          <w:rFonts w:ascii="Times New Roman" w:hAnsi="Times New Roman" w:cs="Times New Roman"/>
          <w:szCs w:val="24"/>
          <w:lang w:eastAsia="fr-FR"/>
        </w:rPr>
        <w:t xml:space="preserve"> </w:t>
      </w:r>
      <w:r w:rsidRPr="008A566F">
        <w:rPr>
          <w:lang w:eastAsia="fr-FR"/>
        </w:rPr>
        <w:t>en sorte de réussir leur travail pour les différentes itérations nous n'avons</w:t>
      </w:r>
      <w:r>
        <w:rPr>
          <w:rFonts w:ascii="Times New Roman" w:hAnsi="Times New Roman" w:cs="Times New Roman"/>
          <w:szCs w:val="24"/>
          <w:lang w:eastAsia="fr-FR"/>
        </w:rPr>
        <w:t xml:space="preserve"> </w:t>
      </w:r>
      <w:r w:rsidRPr="008A566F">
        <w:rPr>
          <w:lang w:eastAsia="fr-FR"/>
        </w:rPr>
        <w:t>jamais était mis en retard à cause de l'un des membres qui traînait le travail</w:t>
      </w:r>
      <w:r>
        <w:rPr>
          <w:rFonts w:ascii="Times New Roman" w:hAnsi="Times New Roman" w:cs="Times New Roman"/>
          <w:szCs w:val="24"/>
          <w:lang w:eastAsia="fr-FR"/>
        </w:rPr>
        <w:t xml:space="preserve"> </w:t>
      </w:r>
      <w:r w:rsidRPr="008A566F">
        <w:rPr>
          <w:lang w:eastAsia="fr-FR"/>
        </w:rPr>
        <w:t>qui été assigné était toujours fait.</w:t>
      </w:r>
    </w:p>
    <w:p w14:paraId="68FB4D14" w14:textId="77777777" w:rsidR="008A566F" w:rsidRPr="008A566F" w:rsidRDefault="008A566F" w:rsidP="008850BE">
      <w:pPr>
        <w:rPr>
          <w:rFonts w:ascii="Times New Roman" w:hAnsi="Times New Roman" w:cs="Times New Roman"/>
          <w:szCs w:val="24"/>
          <w:lang w:eastAsia="fr-FR"/>
        </w:rPr>
      </w:pPr>
    </w:p>
    <w:p w14:paraId="3B4519DF" w14:textId="5E83CCC5" w:rsidR="00D8642F" w:rsidRPr="00D8642F" w:rsidRDefault="00C457EB" w:rsidP="00D8642F">
      <w:pPr>
        <w:pStyle w:val="Titre2"/>
      </w:pPr>
      <w:bookmarkStart w:id="66" w:name="_Toc10028241"/>
      <w:r>
        <w:t>Conclusion générale sur la gestion du projet</w:t>
      </w:r>
      <w:bookmarkEnd w:id="66"/>
    </w:p>
    <w:p w14:paraId="6952BCF3" w14:textId="312635BC" w:rsidR="00CD06EA" w:rsidRDefault="0029688B" w:rsidP="0029688B">
      <w:r>
        <w:t xml:space="preserve">Un projet qui même avec certains points négatifs, c’est quand même bien déroulé </w:t>
      </w:r>
      <w:r w:rsidR="00CD06EA">
        <w:t>dans l’ensemble.</w:t>
      </w:r>
      <w:r w:rsidR="008850BE">
        <w:t xml:space="preserve"> Nous somme</w:t>
      </w:r>
      <w:r w:rsidR="00595322">
        <w:t>s</w:t>
      </w:r>
      <w:r w:rsidR="008850BE">
        <w:t xml:space="preserve"> ravis de ce projet</w:t>
      </w:r>
      <w:r w:rsidR="00595322">
        <w:t>,</w:t>
      </w:r>
      <w:r w:rsidR="008850BE">
        <w:t xml:space="preserve"> car il nous </w:t>
      </w:r>
      <w:r w:rsidR="00291F9D">
        <w:t>a</w:t>
      </w:r>
      <w:r w:rsidR="008850BE">
        <w:t xml:space="preserve"> permis d</w:t>
      </w:r>
      <w:r w:rsidR="00C8402C">
        <w:t>e rencontrer certaines erreur</w:t>
      </w:r>
      <w:r w:rsidR="00595322">
        <w:t>s</w:t>
      </w:r>
      <w:r w:rsidR="00C8402C">
        <w:t xml:space="preserve"> de devoir les gérer.</w:t>
      </w:r>
    </w:p>
    <w:p w14:paraId="5DBB7B37" w14:textId="77777777" w:rsidR="00D8642F" w:rsidRPr="0029688B" w:rsidRDefault="00D8642F" w:rsidP="0029688B"/>
    <w:p w14:paraId="42A7B008" w14:textId="02043176" w:rsidR="00B54FBC" w:rsidRPr="00B54FBC" w:rsidRDefault="00DC312C" w:rsidP="00B54FBC">
      <w:pPr>
        <w:pStyle w:val="Titre1"/>
      </w:pPr>
      <w:bookmarkStart w:id="67" w:name="_Toc10028242"/>
      <w:r>
        <w:t>Glossaire</w:t>
      </w:r>
      <w:bookmarkEnd w:id="67"/>
    </w:p>
    <w:p w14:paraId="519A1A77" w14:textId="28DD42BE" w:rsidR="00B54FBC" w:rsidRDefault="00B54FBC" w:rsidP="00B54FBC">
      <w:pPr>
        <w:rPr>
          <w:rFonts w:cs="Arial"/>
          <w:szCs w:val="24"/>
          <w:shd w:val="clear" w:color="auto" w:fill="FFFFFF"/>
        </w:rPr>
      </w:pPr>
      <w:r w:rsidRPr="006D4702">
        <w:rPr>
          <w:b/>
          <w:szCs w:val="24"/>
        </w:rPr>
        <w:t>Comité de pilotage</w:t>
      </w:r>
      <w:r w:rsidRPr="006D4702">
        <w:rPr>
          <w:szCs w:val="24"/>
        </w:rPr>
        <w:t xml:space="preserve"> : un </w:t>
      </w:r>
      <w:r w:rsidRPr="006D4702">
        <w:rPr>
          <w:rFonts w:cs="Arial"/>
          <w:szCs w:val="24"/>
          <w:shd w:val="clear" w:color="auto" w:fill="FFFFFF"/>
        </w:rPr>
        <w:t>groupe de dirigeants chargé de veiller au bon fonctionnement d'un </w:t>
      </w:r>
      <w:r w:rsidR="00CE746F">
        <w:rPr>
          <w:rFonts w:cs="Arial"/>
          <w:szCs w:val="24"/>
          <w:shd w:val="clear" w:color="auto" w:fill="FFFFFF"/>
        </w:rPr>
        <w:t>projet</w:t>
      </w:r>
      <w:r w:rsidRPr="006D4702">
        <w:rPr>
          <w:rFonts w:cs="Arial"/>
          <w:szCs w:val="24"/>
          <w:shd w:val="clear" w:color="auto" w:fill="FFFFFF"/>
        </w:rPr>
        <w:t> au sein d'une </w:t>
      </w:r>
      <w:hyperlink r:id="rId32" w:tooltip="Entreprise" w:history="1">
        <w:r w:rsidRPr="006D4702">
          <w:rPr>
            <w:rStyle w:val="Lienhypertexte"/>
            <w:rFonts w:cs="Arial"/>
            <w:color w:val="auto"/>
            <w:szCs w:val="24"/>
            <w:u w:val="none"/>
            <w:shd w:val="clear" w:color="auto" w:fill="FFFFFF"/>
          </w:rPr>
          <w:t>entreprise</w:t>
        </w:r>
      </w:hyperlink>
      <w:r w:rsidRPr="006D4702">
        <w:rPr>
          <w:rFonts w:cs="Arial"/>
          <w:szCs w:val="24"/>
          <w:shd w:val="clear" w:color="auto" w:fill="FFFFFF"/>
        </w:rPr>
        <w:t>.</w:t>
      </w:r>
    </w:p>
    <w:p w14:paraId="183F5CE2" w14:textId="2A728E3A" w:rsidR="00B54FBC" w:rsidRDefault="00B54FBC" w:rsidP="00B54FBC">
      <w:pPr>
        <w:rPr>
          <w:rFonts w:cs="Arial"/>
          <w:color w:val="222222"/>
          <w:szCs w:val="24"/>
          <w:shd w:val="clear" w:color="auto" w:fill="FFFFFF"/>
        </w:rPr>
      </w:pPr>
      <w:r w:rsidRPr="006D4702">
        <w:rPr>
          <w:b/>
          <w:szCs w:val="24"/>
        </w:rPr>
        <w:t>Jalon</w:t>
      </w:r>
      <w:r w:rsidRPr="006D4702">
        <w:rPr>
          <w:szCs w:val="24"/>
        </w:rPr>
        <w:t xml:space="preserve"> : </w:t>
      </w:r>
      <w:r w:rsidR="00867BF2">
        <w:rPr>
          <w:rFonts w:cs="Arial"/>
          <w:color w:val="222222"/>
          <w:szCs w:val="24"/>
          <w:shd w:val="clear" w:color="auto" w:fill="FFFFFF"/>
        </w:rPr>
        <w:t>u</w:t>
      </w:r>
      <w:r w:rsidRPr="006D4702">
        <w:rPr>
          <w:rFonts w:cs="Arial"/>
          <w:color w:val="222222"/>
          <w:szCs w:val="24"/>
          <w:shd w:val="clear" w:color="auto" w:fill="FFFFFF"/>
        </w:rPr>
        <w:t>n jalon, dans le cadre de la gestion de projet, est la fin d'une étape, la fin d'un travail.</w:t>
      </w:r>
    </w:p>
    <w:p w14:paraId="60C3E6A4" w14:textId="423BD66F" w:rsidR="00BE0A01" w:rsidRPr="00BE0A01" w:rsidRDefault="00BE0A01" w:rsidP="00B54FBC">
      <w:pPr>
        <w:rPr>
          <w:rFonts w:cs="Arial"/>
          <w:color w:val="222222"/>
          <w:szCs w:val="24"/>
          <w:shd w:val="clear" w:color="auto" w:fill="FFFFFF"/>
        </w:rPr>
      </w:pPr>
      <w:r w:rsidRPr="00BE0A01">
        <w:rPr>
          <w:b/>
        </w:rPr>
        <w:t>MOA</w:t>
      </w:r>
      <w:r>
        <w:t xml:space="preserve"> : </w:t>
      </w:r>
      <w:r w:rsidR="00867BF2">
        <w:rPr>
          <w:rFonts w:cs="Arial"/>
          <w:color w:val="222222"/>
          <w:shd w:val="clear" w:color="auto" w:fill="FFFFFF"/>
        </w:rPr>
        <w:t>l</w:t>
      </w:r>
      <w:r w:rsidRPr="00BE0A01">
        <w:rPr>
          <w:rFonts w:cs="Arial"/>
          <w:color w:val="222222"/>
          <w:shd w:val="clear" w:color="auto" w:fill="FFFFFF"/>
        </w:rPr>
        <w:t>a maîtrise d'ouvrage, aussi dénommée maître d'ouvrage est la personne pour qui est réalisé le projet. Elle est l'entité porteuse d'un besoin, définissant l'objectif d'un projet, son calendrier et le budget consacré à ce projet.</w:t>
      </w:r>
    </w:p>
    <w:p w14:paraId="3073CA30" w14:textId="1D1D19B1" w:rsidR="006D4702" w:rsidRPr="007451C5" w:rsidRDefault="006D4702" w:rsidP="00B54FBC">
      <w:pPr>
        <w:rPr>
          <w:rFonts w:eastAsia="Times New Roman" w:cs="Arial"/>
          <w:color w:val="222222"/>
          <w:szCs w:val="24"/>
          <w:lang w:eastAsia="fr-FR"/>
        </w:rPr>
      </w:pPr>
      <w:r w:rsidRPr="006D4702">
        <w:rPr>
          <w:b/>
        </w:rPr>
        <w:t>Modules</w:t>
      </w:r>
      <w:r>
        <w:t xml:space="preserve"> : </w:t>
      </w:r>
      <w:r w:rsidR="00867BF2">
        <w:rPr>
          <w:rFonts w:eastAsia="Times New Roman" w:cs="Arial"/>
          <w:bCs/>
          <w:color w:val="222222"/>
          <w:szCs w:val="24"/>
          <w:shd w:val="clear" w:color="auto" w:fill="FFFFFF"/>
          <w:lang w:eastAsia="fr-FR"/>
        </w:rPr>
        <w:t>m</w:t>
      </w:r>
      <w:r w:rsidRPr="007451C5">
        <w:rPr>
          <w:rFonts w:eastAsia="Times New Roman" w:cs="Arial"/>
          <w:bCs/>
          <w:color w:val="222222"/>
          <w:szCs w:val="24"/>
          <w:shd w:val="clear" w:color="auto" w:fill="FFFFFF"/>
          <w:lang w:eastAsia="fr-FR"/>
        </w:rPr>
        <w:t>odule d'extension</w:t>
      </w:r>
      <w:r w:rsidRPr="007451C5">
        <w:rPr>
          <w:rFonts w:eastAsia="Times New Roman" w:cs="Arial"/>
          <w:color w:val="222222"/>
          <w:szCs w:val="24"/>
          <w:shd w:val="clear" w:color="auto" w:fill="FFFFFF"/>
          <w:lang w:eastAsia="fr-FR"/>
        </w:rPr>
        <w:t> </w:t>
      </w:r>
      <w:r w:rsidRPr="006D4702">
        <w:rPr>
          <w:rFonts w:eastAsia="Times New Roman" w:cs="Arial"/>
          <w:color w:val="222222"/>
          <w:szCs w:val="24"/>
          <w:lang w:eastAsia="fr-FR"/>
        </w:rPr>
        <w:t>ajouté</w:t>
      </w:r>
      <w:r w:rsidR="00867BF2">
        <w:rPr>
          <w:rFonts w:eastAsia="Times New Roman" w:cs="Arial"/>
          <w:color w:val="222222"/>
          <w:szCs w:val="24"/>
          <w:lang w:eastAsia="fr-FR"/>
        </w:rPr>
        <w:t>e</w:t>
      </w:r>
      <w:r w:rsidRPr="006D4702">
        <w:rPr>
          <w:rFonts w:eastAsia="Times New Roman" w:cs="Arial"/>
          <w:color w:val="222222"/>
          <w:szCs w:val="24"/>
          <w:lang w:eastAsia="fr-FR"/>
        </w:rPr>
        <w:t xml:space="preserve"> à une application pour étendre ses fonctions.</w:t>
      </w:r>
    </w:p>
    <w:p w14:paraId="49593C47" w14:textId="4CC010D7" w:rsidR="00BE0A01" w:rsidRPr="006D4702" w:rsidRDefault="00BE0A01" w:rsidP="00B54FBC">
      <w:pPr>
        <w:rPr>
          <w:rFonts w:ascii="Times New Roman" w:eastAsia="Times New Roman" w:hAnsi="Times New Roman" w:cs="Times New Roman"/>
          <w:szCs w:val="24"/>
          <w:lang w:eastAsia="fr-FR"/>
        </w:rPr>
      </w:pPr>
      <w:r w:rsidRPr="00BE0A01">
        <w:rPr>
          <w:rFonts w:eastAsia="Times New Roman" w:cs="Arial"/>
          <w:b/>
          <w:color w:val="222222"/>
          <w:szCs w:val="24"/>
          <w:lang w:eastAsia="fr-FR"/>
        </w:rPr>
        <w:t>MOE</w:t>
      </w:r>
      <w:r>
        <w:rPr>
          <w:rFonts w:ascii="Arial" w:eastAsia="Times New Roman" w:hAnsi="Arial" w:cs="Arial"/>
          <w:color w:val="222222"/>
          <w:szCs w:val="24"/>
          <w:lang w:eastAsia="fr-FR"/>
        </w:rPr>
        <w:t xml:space="preserve"> : </w:t>
      </w:r>
      <w:r w:rsidR="00867BF2">
        <w:rPr>
          <w:rFonts w:cs="Arial"/>
          <w:szCs w:val="24"/>
          <w:shd w:val="clear" w:color="auto" w:fill="FFFFFF"/>
        </w:rPr>
        <w:t>l</w:t>
      </w:r>
      <w:r w:rsidRPr="00BE0A01">
        <w:rPr>
          <w:rFonts w:cs="Arial"/>
          <w:szCs w:val="24"/>
          <w:shd w:val="clear" w:color="auto" w:fill="FFFFFF"/>
        </w:rPr>
        <w:t>a </w:t>
      </w:r>
      <w:r w:rsidRPr="00BE0A01">
        <w:rPr>
          <w:rFonts w:cs="Arial"/>
          <w:bCs/>
          <w:szCs w:val="24"/>
          <w:shd w:val="clear" w:color="auto" w:fill="FFFFFF"/>
        </w:rPr>
        <w:t>maîtrise d'œuvre</w:t>
      </w:r>
      <w:r w:rsidRPr="00BE0A01">
        <w:rPr>
          <w:rFonts w:cs="Arial"/>
          <w:szCs w:val="24"/>
          <w:shd w:val="clear" w:color="auto" w:fill="FFFFFF"/>
        </w:rPr>
        <w:t> ou </w:t>
      </w:r>
      <w:r w:rsidRPr="00BE0A01">
        <w:rPr>
          <w:rFonts w:cs="Arial"/>
          <w:bCs/>
          <w:szCs w:val="24"/>
          <w:shd w:val="clear" w:color="auto" w:fill="FFFFFF"/>
        </w:rPr>
        <w:t>maître d'œuvre</w:t>
      </w:r>
      <w:r w:rsidR="007905B5">
        <w:rPr>
          <w:rFonts w:cs="Arial"/>
          <w:szCs w:val="24"/>
          <w:shd w:val="clear" w:color="auto" w:fill="FFFFFF"/>
        </w:rPr>
        <w:t xml:space="preserve"> </w:t>
      </w:r>
      <w:r w:rsidRPr="00BE0A01">
        <w:rPr>
          <w:rFonts w:cs="Arial"/>
          <w:szCs w:val="24"/>
          <w:shd w:val="clear" w:color="auto" w:fill="FFFFFF"/>
        </w:rPr>
        <w:t>est la personne </w:t>
      </w:r>
      <w:hyperlink r:id="rId33" w:tooltip="Personne physique" w:history="1">
        <w:r w:rsidRPr="00BE0A01">
          <w:rPr>
            <w:rStyle w:val="Lienhypertexte"/>
            <w:rFonts w:cs="Arial"/>
            <w:color w:val="auto"/>
            <w:szCs w:val="24"/>
            <w:u w:val="none"/>
            <w:shd w:val="clear" w:color="auto" w:fill="FFFFFF"/>
          </w:rPr>
          <w:t>physique</w:t>
        </w:r>
      </w:hyperlink>
      <w:r w:rsidRPr="00BE0A01">
        <w:rPr>
          <w:rFonts w:cs="Arial"/>
          <w:szCs w:val="24"/>
          <w:shd w:val="clear" w:color="auto" w:fill="FFFFFF"/>
        </w:rPr>
        <w:t> ou </w:t>
      </w:r>
      <w:hyperlink r:id="rId34" w:tooltip="Personne morale" w:history="1">
        <w:r w:rsidRPr="00BE0A01">
          <w:rPr>
            <w:rStyle w:val="Lienhypertexte"/>
            <w:rFonts w:cs="Arial"/>
            <w:color w:val="auto"/>
            <w:szCs w:val="24"/>
            <w:u w:val="none"/>
            <w:shd w:val="clear" w:color="auto" w:fill="FFFFFF"/>
          </w:rPr>
          <w:t>morale</w:t>
        </w:r>
      </w:hyperlink>
      <w:r w:rsidRPr="00BE0A01">
        <w:rPr>
          <w:rFonts w:cs="Arial"/>
          <w:szCs w:val="24"/>
          <w:shd w:val="clear" w:color="auto" w:fill="FFFFFF"/>
        </w:rPr>
        <w:t> choisie par le </w:t>
      </w:r>
      <w:hyperlink r:id="rId35" w:tooltip="Maître d'ouvrage" w:history="1">
        <w:r w:rsidRPr="00BE0A01">
          <w:rPr>
            <w:rStyle w:val="Lienhypertexte"/>
            <w:rFonts w:cs="Arial"/>
            <w:color w:val="auto"/>
            <w:szCs w:val="24"/>
            <w:u w:val="none"/>
            <w:shd w:val="clear" w:color="auto" w:fill="FFFFFF"/>
          </w:rPr>
          <w:t>maître d'ouvrage</w:t>
        </w:r>
      </w:hyperlink>
      <w:r w:rsidRPr="00BE0A01">
        <w:rPr>
          <w:rFonts w:cs="Arial"/>
          <w:szCs w:val="24"/>
          <w:shd w:val="clear" w:color="auto" w:fill="FFFFFF"/>
        </w:rPr>
        <w:t> pour la conduite opérationnelle des </w:t>
      </w:r>
      <w:hyperlink r:id="rId36" w:tooltip="Chantier (bâtiment)" w:history="1">
        <w:r w:rsidRPr="00BE0A01">
          <w:rPr>
            <w:rStyle w:val="Lienhypertexte"/>
            <w:rFonts w:cs="Arial"/>
            <w:color w:val="auto"/>
            <w:szCs w:val="24"/>
            <w:u w:val="none"/>
            <w:shd w:val="clear" w:color="auto" w:fill="FFFFFF"/>
          </w:rPr>
          <w:t>travaux</w:t>
        </w:r>
      </w:hyperlink>
      <w:r w:rsidRPr="00BE0A01">
        <w:rPr>
          <w:rFonts w:cs="Arial"/>
          <w:szCs w:val="24"/>
          <w:shd w:val="clear" w:color="auto" w:fill="FFFFFF"/>
        </w:rPr>
        <w:t> en matière de </w:t>
      </w:r>
      <w:hyperlink r:id="rId37" w:tooltip="Coût" w:history="1">
        <w:r w:rsidRPr="00BE0A01">
          <w:rPr>
            <w:rStyle w:val="Lienhypertexte"/>
            <w:rFonts w:cs="Arial"/>
            <w:color w:val="auto"/>
            <w:szCs w:val="24"/>
            <w:u w:val="none"/>
            <w:shd w:val="clear" w:color="auto" w:fill="FFFFFF"/>
          </w:rPr>
          <w:t>coûts</w:t>
        </w:r>
      </w:hyperlink>
      <w:r w:rsidRPr="00BE0A01">
        <w:rPr>
          <w:rFonts w:cs="Arial"/>
          <w:szCs w:val="24"/>
          <w:shd w:val="clear" w:color="auto" w:fill="FFFFFF"/>
        </w:rPr>
        <w:t>, de </w:t>
      </w:r>
      <w:hyperlink r:id="rId38" w:tooltip="Délai" w:history="1">
        <w:r w:rsidRPr="00BE0A01">
          <w:rPr>
            <w:rStyle w:val="Lienhypertexte"/>
            <w:rFonts w:cs="Arial"/>
            <w:color w:val="auto"/>
            <w:szCs w:val="24"/>
            <w:u w:val="none"/>
            <w:shd w:val="clear" w:color="auto" w:fill="FFFFFF"/>
          </w:rPr>
          <w:t>délais</w:t>
        </w:r>
      </w:hyperlink>
      <w:r w:rsidRPr="00BE0A01">
        <w:rPr>
          <w:rFonts w:cs="Arial"/>
          <w:szCs w:val="24"/>
          <w:shd w:val="clear" w:color="auto" w:fill="FFFFFF"/>
        </w:rPr>
        <w:t> et de choix </w:t>
      </w:r>
      <w:hyperlink r:id="rId39" w:tooltip="Technique" w:history="1">
        <w:r w:rsidRPr="00BE0A01">
          <w:rPr>
            <w:rStyle w:val="Lienhypertexte"/>
            <w:rFonts w:cs="Arial"/>
            <w:color w:val="auto"/>
            <w:szCs w:val="24"/>
            <w:u w:val="none"/>
            <w:shd w:val="clear" w:color="auto" w:fill="FFFFFF"/>
          </w:rPr>
          <w:t>techniques</w:t>
        </w:r>
      </w:hyperlink>
      <w:r w:rsidRPr="00BE0A01">
        <w:rPr>
          <w:rFonts w:cs="Arial"/>
          <w:szCs w:val="24"/>
          <w:shd w:val="clear" w:color="auto" w:fill="FFFFFF"/>
        </w:rPr>
        <w:t>, le tou</w:t>
      </w:r>
      <w:r w:rsidR="00867BF2">
        <w:rPr>
          <w:rFonts w:cs="Arial"/>
          <w:szCs w:val="24"/>
          <w:shd w:val="clear" w:color="auto" w:fill="FFFFFF"/>
        </w:rPr>
        <w:t>s</w:t>
      </w:r>
      <w:r w:rsidRPr="00BE0A01">
        <w:rPr>
          <w:rFonts w:cs="Arial"/>
          <w:szCs w:val="24"/>
          <w:shd w:val="clear" w:color="auto" w:fill="FFFFFF"/>
        </w:rPr>
        <w:t xml:space="preserve"> conformément à un contrat et un </w:t>
      </w:r>
      <w:hyperlink r:id="rId40" w:tooltip="Cahier des charges" w:history="1">
        <w:r w:rsidRPr="00BE0A01">
          <w:rPr>
            <w:rStyle w:val="Lienhypertexte"/>
            <w:rFonts w:cs="Arial"/>
            <w:color w:val="auto"/>
            <w:szCs w:val="24"/>
            <w:u w:val="none"/>
            <w:shd w:val="clear" w:color="auto" w:fill="FFFFFF"/>
          </w:rPr>
          <w:t>cahier des charges</w:t>
        </w:r>
      </w:hyperlink>
      <w:r w:rsidRPr="00BE0A01">
        <w:rPr>
          <w:rFonts w:cs="Arial"/>
          <w:szCs w:val="24"/>
          <w:shd w:val="clear" w:color="auto" w:fill="FFFFFF"/>
        </w:rPr>
        <w:t>. Un maître d'œuvre ne peut pas effectuer de travaux.</w:t>
      </w:r>
    </w:p>
    <w:p w14:paraId="32A9D5C3" w14:textId="353F7E9A" w:rsidR="00B54FBC" w:rsidRPr="006D4702" w:rsidRDefault="00B54FBC" w:rsidP="00B54FBC">
      <w:pPr>
        <w:rPr>
          <w:rFonts w:cs="Arial"/>
          <w:szCs w:val="24"/>
          <w:shd w:val="clear" w:color="auto" w:fill="FFFFFF"/>
        </w:rPr>
      </w:pPr>
      <w:r w:rsidRPr="006D4702">
        <w:rPr>
          <w:b/>
          <w:szCs w:val="24"/>
        </w:rPr>
        <w:t>Prototype</w:t>
      </w:r>
      <w:r w:rsidRPr="006D4702">
        <w:rPr>
          <w:szCs w:val="24"/>
        </w:rPr>
        <w:t xml:space="preserve"> : </w:t>
      </w:r>
      <w:r w:rsidR="00867BF2">
        <w:rPr>
          <w:rFonts w:cs="Arial"/>
          <w:color w:val="222222"/>
          <w:szCs w:val="24"/>
          <w:shd w:val="clear" w:color="auto" w:fill="FFFFFF"/>
        </w:rPr>
        <w:t>e</w:t>
      </w:r>
      <w:r w:rsidRPr="006D4702">
        <w:rPr>
          <w:rFonts w:cs="Arial"/>
          <w:color w:val="222222"/>
          <w:szCs w:val="24"/>
          <w:shd w:val="clear" w:color="auto" w:fill="FFFFFF"/>
        </w:rPr>
        <w:t>xemplaire d'un modèle (de mécanisme, de véhicule) construit avant la fabrication en série</w:t>
      </w:r>
    </w:p>
    <w:p w14:paraId="7758D3E2" w14:textId="7D10E5BB" w:rsidR="00DC312C" w:rsidRPr="007C6E7F" w:rsidRDefault="00B54FBC" w:rsidP="00867D94">
      <w:pPr>
        <w:rPr>
          <w:szCs w:val="24"/>
        </w:rPr>
      </w:pPr>
      <w:r w:rsidRPr="006D4702">
        <w:rPr>
          <w:b/>
          <w:szCs w:val="24"/>
        </w:rPr>
        <w:t>Itérations</w:t>
      </w:r>
      <w:r w:rsidRPr="006D4702">
        <w:rPr>
          <w:szCs w:val="24"/>
        </w:rPr>
        <w:t xml:space="preserve"> : </w:t>
      </w:r>
      <w:hyperlink r:id="rId41" w:history="1">
        <w:r w:rsidR="00867BF2">
          <w:rPr>
            <w:rStyle w:val="Lienhypertexte"/>
            <w:rFonts w:cs="Arial"/>
            <w:color w:val="1D1D1B"/>
            <w:spacing w:val="-6"/>
            <w:szCs w:val="24"/>
            <w:u w:val="none"/>
            <w:shd w:val="clear" w:color="auto" w:fill="FFFFFF"/>
          </w:rPr>
          <w:t>a</w:t>
        </w:r>
        <w:r w:rsidRPr="006D4702">
          <w:rPr>
            <w:rStyle w:val="Lienhypertexte"/>
            <w:rFonts w:cs="Arial"/>
            <w:color w:val="1D1D1B"/>
            <w:spacing w:val="-6"/>
            <w:szCs w:val="24"/>
            <w:u w:val="none"/>
            <w:shd w:val="clear" w:color="auto" w:fill="FFFFFF"/>
          </w:rPr>
          <w:t>ction</w:t>
        </w:r>
      </w:hyperlink>
      <w:r w:rsidRPr="006D4702">
        <w:rPr>
          <w:rFonts w:cs="Arial"/>
          <w:color w:val="1D1D1B"/>
          <w:spacing w:val="-6"/>
          <w:szCs w:val="24"/>
          <w:shd w:val="clear" w:color="auto" w:fill="FFFFFF"/>
        </w:rPr>
        <w:t>  </w:t>
      </w:r>
      <w:r w:rsidR="00867BF2">
        <w:t>répété</w:t>
      </w:r>
      <w:r w:rsidRPr="006D4702">
        <w:rPr>
          <w:rFonts w:cs="Arial"/>
          <w:color w:val="1D1D1B"/>
          <w:spacing w:val="-6"/>
          <w:szCs w:val="24"/>
          <w:shd w:val="clear" w:color="auto" w:fill="FFFFFF"/>
        </w:rPr>
        <w:t> </w:t>
      </w:r>
      <w:hyperlink r:id="rId42" w:history="1">
        <w:r w:rsidRPr="006D4702">
          <w:rPr>
            <w:rStyle w:val="Lienhypertexte"/>
            <w:rFonts w:cs="Arial"/>
            <w:color w:val="1D1D1B"/>
            <w:spacing w:val="-6"/>
            <w:szCs w:val="24"/>
            <w:u w:val="none"/>
            <w:shd w:val="clear" w:color="auto" w:fill="FFFFFF"/>
          </w:rPr>
          <w:t>plusieurs</w:t>
        </w:r>
      </w:hyperlink>
      <w:r w:rsidRPr="006D4702">
        <w:rPr>
          <w:rFonts w:cs="Arial"/>
          <w:color w:val="1D1D1B"/>
          <w:spacing w:val="-6"/>
          <w:szCs w:val="24"/>
          <w:shd w:val="clear" w:color="auto" w:fill="FFFFFF"/>
        </w:rPr>
        <w:t> </w:t>
      </w:r>
      <w:hyperlink r:id="rId43" w:history="1">
        <w:r w:rsidRPr="006D4702">
          <w:rPr>
            <w:rStyle w:val="Lienhypertexte"/>
            <w:rFonts w:cs="Arial"/>
            <w:color w:val="1D1D1B"/>
            <w:spacing w:val="-6"/>
            <w:szCs w:val="24"/>
            <w:u w:val="none"/>
            <w:shd w:val="clear" w:color="auto" w:fill="FFFFFF"/>
          </w:rPr>
          <w:t>fois</w:t>
        </w:r>
      </w:hyperlink>
      <w:r w:rsidRPr="006D4702">
        <w:rPr>
          <w:rFonts w:cs="Arial"/>
          <w:color w:val="1D1D1B"/>
          <w:spacing w:val="-6"/>
          <w:szCs w:val="24"/>
          <w:shd w:val="clear" w:color="auto" w:fill="FFFFFF"/>
        </w:rPr>
        <w:t>.</w:t>
      </w:r>
      <w:bookmarkEnd w:id="0"/>
    </w:p>
    <w:sectPr w:rsidR="00DC312C" w:rsidRPr="007C6E7F" w:rsidSect="00960922">
      <w:footerReference w:type="defaul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A12A6" w14:textId="77777777" w:rsidR="00736431" w:rsidRDefault="00736431" w:rsidP="00B7466D">
      <w:pPr>
        <w:spacing w:after="0" w:line="240" w:lineRule="auto"/>
      </w:pPr>
      <w:r>
        <w:separator/>
      </w:r>
    </w:p>
  </w:endnote>
  <w:endnote w:type="continuationSeparator" w:id="0">
    <w:p w14:paraId="205A43ED" w14:textId="77777777" w:rsidR="00736431" w:rsidRDefault="00736431" w:rsidP="00B7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8752347"/>
      <w:docPartObj>
        <w:docPartGallery w:val="Page Numbers (Bottom of Page)"/>
        <w:docPartUnique/>
      </w:docPartObj>
    </w:sdtPr>
    <w:sdtContent>
      <w:p w14:paraId="2BDEF3A4" w14:textId="5952585A" w:rsidR="00736431" w:rsidRDefault="00736431">
        <w:pPr>
          <w:pStyle w:val="Pieddepage"/>
          <w:jc w:val="right"/>
        </w:pPr>
        <w:r>
          <w:fldChar w:fldCharType="begin"/>
        </w:r>
        <w:r>
          <w:instrText>PAGE   \* MERGEFORMAT</w:instrText>
        </w:r>
        <w:r>
          <w:fldChar w:fldCharType="separate"/>
        </w:r>
        <w:r>
          <w:t>2</w:t>
        </w:r>
        <w:r>
          <w:fldChar w:fldCharType="end"/>
        </w:r>
      </w:p>
    </w:sdtContent>
  </w:sdt>
  <w:p w14:paraId="13905DBF" w14:textId="77777777" w:rsidR="00736431" w:rsidRDefault="007364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4C086" w14:textId="77777777" w:rsidR="00736431" w:rsidRDefault="00736431" w:rsidP="00B7466D">
      <w:pPr>
        <w:spacing w:after="0" w:line="240" w:lineRule="auto"/>
      </w:pPr>
      <w:r>
        <w:separator/>
      </w:r>
    </w:p>
  </w:footnote>
  <w:footnote w:type="continuationSeparator" w:id="0">
    <w:p w14:paraId="2D4BC649" w14:textId="77777777" w:rsidR="00736431" w:rsidRDefault="00736431" w:rsidP="00B74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E61"/>
    <w:multiLevelType w:val="hybridMultilevel"/>
    <w:tmpl w:val="68B20E4E"/>
    <w:lvl w:ilvl="0" w:tplc="40660FEA">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22794">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785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623B3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C5AC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6D3C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A9602">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4595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E4B6C">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3D702C"/>
    <w:multiLevelType w:val="multilevel"/>
    <w:tmpl w:val="48AC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3BB8"/>
    <w:multiLevelType w:val="multilevel"/>
    <w:tmpl w:val="8DFE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86C44"/>
    <w:multiLevelType w:val="hybridMultilevel"/>
    <w:tmpl w:val="77E4EAFA"/>
    <w:lvl w:ilvl="0" w:tplc="70ECAA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6C64DB"/>
    <w:multiLevelType w:val="multilevel"/>
    <w:tmpl w:val="E742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440A3"/>
    <w:multiLevelType w:val="multilevel"/>
    <w:tmpl w:val="B82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F0687"/>
    <w:multiLevelType w:val="multilevel"/>
    <w:tmpl w:val="130A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66E58"/>
    <w:multiLevelType w:val="hybridMultilevel"/>
    <w:tmpl w:val="7F2A08F6"/>
    <w:lvl w:ilvl="0" w:tplc="196A71C8">
      <w:start w:val="1"/>
      <w:numFmt w:val="decimal"/>
      <w:lvlText w:val="%1"/>
      <w:lvlJc w:val="left"/>
      <w:pPr>
        <w:ind w:left="4439" w:hanging="360"/>
      </w:pPr>
      <w:rPr>
        <w:rFonts w:hint="default"/>
        <w:sz w:val="20"/>
      </w:rPr>
    </w:lvl>
    <w:lvl w:ilvl="1" w:tplc="040C0019" w:tentative="1">
      <w:start w:val="1"/>
      <w:numFmt w:val="lowerLetter"/>
      <w:lvlText w:val="%2."/>
      <w:lvlJc w:val="left"/>
      <w:pPr>
        <w:ind w:left="5159" w:hanging="360"/>
      </w:pPr>
    </w:lvl>
    <w:lvl w:ilvl="2" w:tplc="040C001B" w:tentative="1">
      <w:start w:val="1"/>
      <w:numFmt w:val="lowerRoman"/>
      <w:lvlText w:val="%3."/>
      <w:lvlJc w:val="right"/>
      <w:pPr>
        <w:ind w:left="5879" w:hanging="180"/>
      </w:pPr>
    </w:lvl>
    <w:lvl w:ilvl="3" w:tplc="040C000F" w:tentative="1">
      <w:start w:val="1"/>
      <w:numFmt w:val="decimal"/>
      <w:lvlText w:val="%4."/>
      <w:lvlJc w:val="left"/>
      <w:pPr>
        <w:ind w:left="6599" w:hanging="360"/>
      </w:pPr>
    </w:lvl>
    <w:lvl w:ilvl="4" w:tplc="040C0019" w:tentative="1">
      <w:start w:val="1"/>
      <w:numFmt w:val="lowerLetter"/>
      <w:lvlText w:val="%5."/>
      <w:lvlJc w:val="left"/>
      <w:pPr>
        <w:ind w:left="7319" w:hanging="360"/>
      </w:pPr>
    </w:lvl>
    <w:lvl w:ilvl="5" w:tplc="040C001B" w:tentative="1">
      <w:start w:val="1"/>
      <w:numFmt w:val="lowerRoman"/>
      <w:lvlText w:val="%6."/>
      <w:lvlJc w:val="right"/>
      <w:pPr>
        <w:ind w:left="8039" w:hanging="180"/>
      </w:pPr>
    </w:lvl>
    <w:lvl w:ilvl="6" w:tplc="040C000F" w:tentative="1">
      <w:start w:val="1"/>
      <w:numFmt w:val="decimal"/>
      <w:lvlText w:val="%7."/>
      <w:lvlJc w:val="left"/>
      <w:pPr>
        <w:ind w:left="8759" w:hanging="360"/>
      </w:pPr>
    </w:lvl>
    <w:lvl w:ilvl="7" w:tplc="040C0019" w:tentative="1">
      <w:start w:val="1"/>
      <w:numFmt w:val="lowerLetter"/>
      <w:lvlText w:val="%8."/>
      <w:lvlJc w:val="left"/>
      <w:pPr>
        <w:ind w:left="9479" w:hanging="360"/>
      </w:pPr>
    </w:lvl>
    <w:lvl w:ilvl="8" w:tplc="040C001B" w:tentative="1">
      <w:start w:val="1"/>
      <w:numFmt w:val="lowerRoman"/>
      <w:lvlText w:val="%9."/>
      <w:lvlJc w:val="right"/>
      <w:pPr>
        <w:ind w:left="10199" w:hanging="180"/>
      </w:pPr>
    </w:lvl>
  </w:abstractNum>
  <w:abstractNum w:abstractNumId="8" w15:restartNumberingAfterBreak="0">
    <w:nsid w:val="13457666"/>
    <w:multiLevelType w:val="multilevel"/>
    <w:tmpl w:val="05B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579DF"/>
    <w:multiLevelType w:val="hybridMultilevel"/>
    <w:tmpl w:val="6C9AC754"/>
    <w:lvl w:ilvl="0" w:tplc="8588116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60B4BC7"/>
    <w:multiLevelType w:val="multilevel"/>
    <w:tmpl w:val="BF10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252F3"/>
    <w:multiLevelType w:val="multilevel"/>
    <w:tmpl w:val="078C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A79D8"/>
    <w:multiLevelType w:val="multilevel"/>
    <w:tmpl w:val="5ECA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52943"/>
    <w:multiLevelType w:val="multilevel"/>
    <w:tmpl w:val="3EEC687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4" w15:restartNumberingAfterBreak="0">
    <w:nsid w:val="1E347308"/>
    <w:multiLevelType w:val="hybridMultilevel"/>
    <w:tmpl w:val="5D62DDE2"/>
    <w:lvl w:ilvl="0" w:tplc="47E6BB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209357A8"/>
    <w:multiLevelType w:val="multilevel"/>
    <w:tmpl w:val="3616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EA589E"/>
    <w:multiLevelType w:val="hybridMultilevel"/>
    <w:tmpl w:val="C72EE5F8"/>
    <w:lvl w:ilvl="0" w:tplc="E5FEFF60">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4CD79F0"/>
    <w:multiLevelType w:val="hybridMultilevel"/>
    <w:tmpl w:val="67B4F1D8"/>
    <w:lvl w:ilvl="0" w:tplc="728CE2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6D0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07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05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BE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6D3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80C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CA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5513CB1"/>
    <w:multiLevelType w:val="multilevel"/>
    <w:tmpl w:val="21CAAFD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9" w15:restartNumberingAfterBreak="0">
    <w:nsid w:val="291C4052"/>
    <w:multiLevelType w:val="hybridMultilevel"/>
    <w:tmpl w:val="97DEA174"/>
    <w:lvl w:ilvl="0" w:tplc="63C622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58FA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AA14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EC77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7A5B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CC6C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B281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2A27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B430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C4B7011"/>
    <w:multiLevelType w:val="hybridMultilevel"/>
    <w:tmpl w:val="A36A8CEC"/>
    <w:lvl w:ilvl="0" w:tplc="536EF898">
      <w:start w:val="1"/>
      <w:numFmt w:val="bullet"/>
      <w:lvlText w:val="-"/>
      <w:lvlJc w:val="left"/>
      <w:pPr>
        <w:ind w:left="1425" w:hanging="360"/>
      </w:pPr>
      <w:rPr>
        <w:rFonts w:ascii="Times New Roman" w:eastAsia="Times New Roman" w:hAnsi="Times New Roman" w:cs="Times New Roman"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1" w15:restartNumberingAfterBreak="0">
    <w:nsid w:val="2E9002D9"/>
    <w:multiLevelType w:val="hybridMultilevel"/>
    <w:tmpl w:val="F954B0B8"/>
    <w:lvl w:ilvl="0" w:tplc="B8C881A4">
      <w:start w:val="1"/>
      <w:numFmt w:val="decimal"/>
      <w:lvlText w:val="%1"/>
      <w:lvlJc w:val="left"/>
      <w:pPr>
        <w:ind w:left="4379" w:hanging="360"/>
      </w:pPr>
      <w:rPr>
        <w:rFonts w:hint="default"/>
        <w:sz w:val="20"/>
      </w:rPr>
    </w:lvl>
    <w:lvl w:ilvl="1" w:tplc="040C0019" w:tentative="1">
      <w:start w:val="1"/>
      <w:numFmt w:val="lowerLetter"/>
      <w:lvlText w:val="%2."/>
      <w:lvlJc w:val="left"/>
      <w:pPr>
        <w:ind w:left="5099" w:hanging="360"/>
      </w:pPr>
    </w:lvl>
    <w:lvl w:ilvl="2" w:tplc="040C001B" w:tentative="1">
      <w:start w:val="1"/>
      <w:numFmt w:val="lowerRoman"/>
      <w:lvlText w:val="%3."/>
      <w:lvlJc w:val="right"/>
      <w:pPr>
        <w:ind w:left="5819" w:hanging="180"/>
      </w:pPr>
    </w:lvl>
    <w:lvl w:ilvl="3" w:tplc="040C000F" w:tentative="1">
      <w:start w:val="1"/>
      <w:numFmt w:val="decimal"/>
      <w:lvlText w:val="%4."/>
      <w:lvlJc w:val="left"/>
      <w:pPr>
        <w:ind w:left="6539" w:hanging="360"/>
      </w:pPr>
    </w:lvl>
    <w:lvl w:ilvl="4" w:tplc="040C0019" w:tentative="1">
      <w:start w:val="1"/>
      <w:numFmt w:val="lowerLetter"/>
      <w:lvlText w:val="%5."/>
      <w:lvlJc w:val="left"/>
      <w:pPr>
        <w:ind w:left="7259" w:hanging="360"/>
      </w:pPr>
    </w:lvl>
    <w:lvl w:ilvl="5" w:tplc="040C001B" w:tentative="1">
      <w:start w:val="1"/>
      <w:numFmt w:val="lowerRoman"/>
      <w:lvlText w:val="%6."/>
      <w:lvlJc w:val="right"/>
      <w:pPr>
        <w:ind w:left="7979" w:hanging="180"/>
      </w:pPr>
    </w:lvl>
    <w:lvl w:ilvl="6" w:tplc="040C000F" w:tentative="1">
      <w:start w:val="1"/>
      <w:numFmt w:val="decimal"/>
      <w:lvlText w:val="%7."/>
      <w:lvlJc w:val="left"/>
      <w:pPr>
        <w:ind w:left="8699" w:hanging="360"/>
      </w:pPr>
    </w:lvl>
    <w:lvl w:ilvl="7" w:tplc="040C0019" w:tentative="1">
      <w:start w:val="1"/>
      <w:numFmt w:val="lowerLetter"/>
      <w:lvlText w:val="%8."/>
      <w:lvlJc w:val="left"/>
      <w:pPr>
        <w:ind w:left="9419" w:hanging="360"/>
      </w:pPr>
    </w:lvl>
    <w:lvl w:ilvl="8" w:tplc="040C001B" w:tentative="1">
      <w:start w:val="1"/>
      <w:numFmt w:val="lowerRoman"/>
      <w:lvlText w:val="%9."/>
      <w:lvlJc w:val="right"/>
      <w:pPr>
        <w:ind w:left="10139" w:hanging="180"/>
      </w:pPr>
    </w:lvl>
  </w:abstractNum>
  <w:abstractNum w:abstractNumId="22" w15:restartNumberingAfterBreak="0">
    <w:nsid w:val="301F4754"/>
    <w:multiLevelType w:val="hybridMultilevel"/>
    <w:tmpl w:val="4144546A"/>
    <w:lvl w:ilvl="0" w:tplc="BDF4DC86">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867758">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22E412">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8AAD50">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98B61A">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C845B8">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60F580">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10BF5A">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4021C6">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097548D"/>
    <w:multiLevelType w:val="multilevel"/>
    <w:tmpl w:val="FA40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B3176F"/>
    <w:multiLevelType w:val="multilevel"/>
    <w:tmpl w:val="4CD2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E104B3"/>
    <w:multiLevelType w:val="hybridMultilevel"/>
    <w:tmpl w:val="0562C660"/>
    <w:lvl w:ilvl="0" w:tplc="16AC0AC4">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0720489"/>
    <w:multiLevelType w:val="hybridMultilevel"/>
    <w:tmpl w:val="34A04408"/>
    <w:lvl w:ilvl="0" w:tplc="63F66D9A">
      <w:start w:val="1"/>
      <w:numFmt w:val="decimal"/>
      <w:lvlText w:val="%1"/>
      <w:lvlJc w:val="left"/>
      <w:pPr>
        <w:ind w:left="4379" w:hanging="360"/>
      </w:pPr>
      <w:rPr>
        <w:rFonts w:hint="default"/>
        <w:sz w:val="20"/>
      </w:rPr>
    </w:lvl>
    <w:lvl w:ilvl="1" w:tplc="040C0019" w:tentative="1">
      <w:start w:val="1"/>
      <w:numFmt w:val="lowerLetter"/>
      <w:lvlText w:val="%2."/>
      <w:lvlJc w:val="left"/>
      <w:pPr>
        <w:ind w:left="5099" w:hanging="360"/>
      </w:pPr>
    </w:lvl>
    <w:lvl w:ilvl="2" w:tplc="040C001B" w:tentative="1">
      <w:start w:val="1"/>
      <w:numFmt w:val="lowerRoman"/>
      <w:lvlText w:val="%3."/>
      <w:lvlJc w:val="right"/>
      <w:pPr>
        <w:ind w:left="5819" w:hanging="180"/>
      </w:pPr>
    </w:lvl>
    <w:lvl w:ilvl="3" w:tplc="040C000F" w:tentative="1">
      <w:start w:val="1"/>
      <w:numFmt w:val="decimal"/>
      <w:lvlText w:val="%4."/>
      <w:lvlJc w:val="left"/>
      <w:pPr>
        <w:ind w:left="6539" w:hanging="360"/>
      </w:pPr>
    </w:lvl>
    <w:lvl w:ilvl="4" w:tplc="040C0019" w:tentative="1">
      <w:start w:val="1"/>
      <w:numFmt w:val="lowerLetter"/>
      <w:lvlText w:val="%5."/>
      <w:lvlJc w:val="left"/>
      <w:pPr>
        <w:ind w:left="7259" w:hanging="360"/>
      </w:pPr>
    </w:lvl>
    <w:lvl w:ilvl="5" w:tplc="040C001B" w:tentative="1">
      <w:start w:val="1"/>
      <w:numFmt w:val="lowerRoman"/>
      <w:lvlText w:val="%6."/>
      <w:lvlJc w:val="right"/>
      <w:pPr>
        <w:ind w:left="7979" w:hanging="180"/>
      </w:pPr>
    </w:lvl>
    <w:lvl w:ilvl="6" w:tplc="040C000F" w:tentative="1">
      <w:start w:val="1"/>
      <w:numFmt w:val="decimal"/>
      <w:lvlText w:val="%7."/>
      <w:lvlJc w:val="left"/>
      <w:pPr>
        <w:ind w:left="8699" w:hanging="360"/>
      </w:pPr>
    </w:lvl>
    <w:lvl w:ilvl="7" w:tplc="040C0019" w:tentative="1">
      <w:start w:val="1"/>
      <w:numFmt w:val="lowerLetter"/>
      <w:lvlText w:val="%8."/>
      <w:lvlJc w:val="left"/>
      <w:pPr>
        <w:ind w:left="9419" w:hanging="360"/>
      </w:pPr>
    </w:lvl>
    <w:lvl w:ilvl="8" w:tplc="040C001B" w:tentative="1">
      <w:start w:val="1"/>
      <w:numFmt w:val="lowerRoman"/>
      <w:lvlText w:val="%9."/>
      <w:lvlJc w:val="right"/>
      <w:pPr>
        <w:ind w:left="10139" w:hanging="180"/>
      </w:pPr>
    </w:lvl>
  </w:abstractNum>
  <w:abstractNum w:abstractNumId="27" w15:restartNumberingAfterBreak="0">
    <w:nsid w:val="42492CF0"/>
    <w:multiLevelType w:val="hybridMultilevel"/>
    <w:tmpl w:val="38989A52"/>
    <w:lvl w:ilvl="0" w:tplc="D7CC5C66">
      <w:start w:val="1"/>
      <w:numFmt w:val="bullet"/>
      <w:lvlText w:val=""/>
      <w:lvlJc w:val="left"/>
      <w:pPr>
        <w:ind w:left="720" w:hanging="360"/>
      </w:pPr>
      <w:rPr>
        <w:rFonts w:ascii="Symbol" w:hAnsi="Symbol" w:hint="default"/>
      </w:rPr>
    </w:lvl>
    <w:lvl w:ilvl="1" w:tplc="2E92F036">
      <w:start w:val="1"/>
      <w:numFmt w:val="bullet"/>
      <w:lvlText w:val="o"/>
      <w:lvlJc w:val="left"/>
      <w:pPr>
        <w:ind w:left="1440" w:hanging="360"/>
      </w:pPr>
      <w:rPr>
        <w:rFonts w:ascii="Courier New" w:hAnsi="Courier New" w:hint="default"/>
      </w:rPr>
    </w:lvl>
    <w:lvl w:ilvl="2" w:tplc="00ECD0B2">
      <w:start w:val="1"/>
      <w:numFmt w:val="bullet"/>
      <w:lvlText w:val=""/>
      <w:lvlJc w:val="left"/>
      <w:pPr>
        <w:ind w:left="2160" w:hanging="360"/>
      </w:pPr>
      <w:rPr>
        <w:rFonts w:ascii="Wingdings" w:hAnsi="Wingdings" w:hint="default"/>
      </w:rPr>
    </w:lvl>
    <w:lvl w:ilvl="3" w:tplc="C95AFDB8">
      <w:start w:val="1"/>
      <w:numFmt w:val="bullet"/>
      <w:lvlText w:val=""/>
      <w:lvlJc w:val="left"/>
      <w:pPr>
        <w:ind w:left="2880" w:hanging="360"/>
      </w:pPr>
      <w:rPr>
        <w:rFonts w:ascii="Symbol" w:hAnsi="Symbol" w:hint="default"/>
      </w:rPr>
    </w:lvl>
    <w:lvl w:ilvl="4" w:tplc="121E4BC2">
      <w:start w:val="1"/>
      <w:numFmt w:val="bullet"/>
      <w:lvlText w:val="o"/>
      <w:lvlJc w:val="left"/>
      <w:pPr>
        <w:ind w:left="3600" w:hanging="360"/>
      </w:pPr>
      <w:rPr>
        <w:rFonts w:ascii="Courier New" w:hAnsi="Courier New" w:hint="default"/>
      </w:rPr>
    </w:lvl>
    <w:lvl w:ilvl="5" w:tplc="C6C40132">
      <w:start w:val="1"/>
      <w:numFmt w:val="bullet"/>
      <w:lvlText w:val=""/>
      <w:lvlJc w:val="left"/>
      <w:pPr>
        <w:ind w:left="4320" w:hanging="360"/>
      </w:pPr>
      <w:rPr>
        <w:rFonts w:ascii="Wingdings" w:hAnsi="Wingdings" w:hint="default"/>
      </w:rPr>
    </w:lvl>
    <w:lvl w:ilvl="6" w:tplc="3BE65386">
      <w:start w:val="1"/>
      <w:numFmt w:val="bullet"/>
      <w:lvlText w:val=""/>
      <w:lvlJc w:val="left"/>
      <w:pPr>
        <w:ind w:left="5040" w:hanging="360"/>
      </w:pPr>
      <w:rPr>
        <w:rFonts w:ascii="Symbol" w:hAnsi="Symbol" w:hint="default"/>
      </w:rPr>
    </w:lvl>
    <w:lvl w:ilvl="7" w:tplc="BE46F4BE">
      <w:start w:val="1"/>
      <w:numFmt w:val="bullet"/>
      <w:lvlText w:val="o"/>
      <w:lvlJc w:val="left"/>
      <w:pPr>
        <w:ind w:left="5760" w:hanging="360"/>
      </w:pPr>
      <w:rPr>
        <w:rFonts w:ascii="Courier New" w:hAnsi="Courier New" w:hint="default"/>
      </w:rPr>
    </w:lvl>
    <w:lvl w:ilvl="8" w:tplc="C60E8B8E">
      <w:start w:val="1"/>
      <w:numFmt w:val="bullet"/>
      <w:lvlText w:val=""/>
      <w:lvlJc w:val="left"/>
      <w:pPr>
        <w:ind w:left="6480" w:hanging="360"/>
      </w:pPr>
      <w:rPr>
        <w:rFonts w:ascii="Wingdings" w:hAnsi="Wingdings" w:hint="default"/>
      </w:rPr>
    </w:lvl>
  </w:abstractNum>
  <w:abstractNum w:abstractNumId="28" w15:restartNumberingAfterBreak="0">
    <w:nsid w:val="42CD630E"/>
    <w:multiLevelType w:val="multilevel"/>
    <w:tmpl w:val="D1F8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7B17A0"/>
    <w:multiLevelType w:val="hybridMultilevel"/>
    <w:tmpl w:val="FADA08E8"/>
    <w:lvl w:ilvl="0" w:tplc="FE104DF6">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B6664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33CF9BA">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92A9386">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138F80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1885088">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9B01AE2">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A24A7A4">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03083D0">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7403542"/>
    <w:multiLevelType w:val="multilevel"/>
    <w:tmpl w:val="A334AFF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1" w15:restartNumberingAfterBreak="0">
    <w:nsid w:val="4E0F6827"/>
    <w:multiLevelType w:val="multilevel"/>
    <w:tmpl w:val="F9F263F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2" w15:restartNumberingAfterBreak="0">
    <w:nsid w:val="501442D6"/>
    <w:multiLevelType w:val="hybridMultilevel"/>
    <w:tmpl w:val="7F5A25B0"/>
    <w:lvl w:ilvl="0" w:tplc="2432F2C0">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234" w:hanging="360"/>
      </w:pPr>
    </w:lvl>
    <w:lvl w:ilvl="2" w:tplc="040C001B" w:tentative="1">
      <w:start w:val="1"/>
      <w:numFmt w:val="lowerRoman"/>
      <w:lvlText w:val="%3."/>
      <w:lvlJc w:val="right"/>
      <w:pPr>
        <w:ind w:left="-1514" w:hanging="180"/>
      </w:pPr>
    </w:lvl>
    <w:lvl w:ilvl="3" w:tplc="040C000F" w:tentative="1">
      <w:start w:val="1"/>
      <w:numFmt w:val="decimal"/>
      <w:lvlText w:val="%4."/>
      <w:lvlJc w:val="left"/>
      <w:pPr>
        <w:ind w:left="-794" w:hanging="360"/>
      </w:pPr>
    </w:lvl>
    <w:lvl w:ilvl="4" w:tplc="040C0019" w:tentative="1">
      <w:start w:val="1"/>
      <w:numFmt w:val="lowerLetter"/>
      <w:lvlText w:val="%5."/>
      <w:lvlJc w:val="left"/>
      <w:pPr>
        <w:ind w:left="-74" w:hanging="360"/>
      </w:pPr>
    </w:lvl>
    <w:lvl w:ilvl="5" w:tplc="040C001B" w:tentative="1">
      <w:start w:val="1"/>
      <w:numFmt w:val="lowerRoman"/>
      <w:lvlText w:val="%6."/>
      <w:lvlJc w:val="right"/>
      <w:pPr>
        <w:ind w:left="646" w:hanging="180"/>
      </w:pPr>
    </w:lvl>
    <w:lvl w:ilvl="6" w:tplc="040C000F" w:tentative="1">
      <w:start w:val="1"/>
      <w:numFmt w:val="decimal"/>
      <w:lvlText w:val="%7."/>
      <w:lvlJc w:val="left"/>
      <w:pPr>
        <w:ind w:left="1366" w:hanging="360"/>
      </w:pPr>
    </w:lvl>
    <w:lvl w:ilvl="7" w:tplc="040C0019" w:tentative="1">
      <w:start w:val="1"/>
      <w:numFmt w:val="lowerLetter"/>
      <w:lvlText w:val="%8."/>
      <w:lvlJc w:val="left"/>
      <w:pPr>
        <w:ind w:left="2086" w:hanging="360"/>
      </w:pPr>
    </w:lvl>
    <w:lvl w:ilvl="8" w:tplc="040C001B" w:tentative="1">
      <w:start w:val="1"/>
      <w:numFmt w:val="lowerRoman"/>
      <w:lvlText w:val="%9."/>
      <w:lvlJc w:val="right"/>
      <w:pPr>
        <w:ind w:left="2806" w:hanging="180"/>
      </w:pPr>
    </w:lvl>
  </w:abstractNum>
  <w:abstractNum w:abstractNumId="33" w15:restartNumberingAfterBreak="0">
    <w:nsid w:val="574D68EC"/>
    <w:multiLevelType w:val="multilevel"/>
    <w:tmpl w:val="CE58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1A2DA1"/>
    <w:multiLevelType w:val="multilevel"/>
    <w:tmpl w:val="563EE5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F9F278D"/>
    <w:multiLevelType w:val="multilevel"/>
    <w:tmpl w:val="28E2AAA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6" w15:restartNumberingAfterBreak="0">
    <w:nsid w:val="61E66D9E"/>
    <w:multiLevelType w:val="hybridMultilevel"/>
    <w:tmpl w:val="B74EA8A0"/>
    <w:lvl w:ilvl="0" w:tplc="ED0A3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551312C"/>
    <w:multiLevelType w:val="hybridMultilevel"/>
    <w:tmpl w:val="14F8AB38"/>
    <w:lvl w:ilvl="0" w:tplc="140EB23C">
      <w:start w:val="1"/>
      <w:numFmt w:val="lowerLetter"/>
      <w:pStyle w:val="Titre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6021B73"/>
    <w:multiLevelType w:val="multilevel"/>
    <w:tmpl w:val="80AA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761E8B"/>
    <w:multiLevelType w:val="multilevel"/>
    <w:tmpl w:val="E9F0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686B61"/>
    <w:multiLevelType w:val="multilevel"/>
    <w:tmpl w:val="808E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E97D08"/>
    <w:multiLevelType w:val="multilevel"/>
    <w:tmpl w:val="D79E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381D72"/>
    <w:multiLevelType w:val="multilevel"/>
    <w:tmpl w:val="97AE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ED75B6"/>
    <w:multiLevelType w:val="hybridMultilevel"/>
    <w:tmpl w:val="C600944E"/>
    <w:lvl w:ilvl="0" w:tplc="634013C4">
      <w:start w:val="1"/>
      <w:numFmt w:val="decimal"/>
      <w:lvlText w:val="%1"/>
      <w:lvlJc w:val="left"/>
      <w:pPr>
        <w:ind w:left="4439" w:hanging="360"/>
      </w:pPr>
      <w:rPr>
        <w:rFonts w:hint="default"/>
        <w:sz w:val="20"/>
      </w:rPr>
    </w:lvl>
    <w:lvl w:ilvl="1" w:tplc="040C0019" w:tentative="1">
      <w:start w:val="1"/>
      <w:numFmt w:val="lowerLetter"/>
      <w:lvlText w:val="%2."/>
      <w:lvlJc w:val="left"/>
      <w:pPr>
        <w:ind w:left="5159" w:hanging="360"/>
      </w:pPr>
    </w:lvl>
    <w:lvl w:ilvl="2" w:tplc="040C001B" w:tentative="1">
      <w:start w:val="1"/>
      <w:numFmt w:val="lowerRoman"/>
      <w:lvlText w:val="%3."/>
      <w:lvlJc w:val="right"/>
      <w:pPr>
        <w:ind w:left="5879" w:hanging="180"/>
      </w:pPr>
    </w:lvl>
    <w:lvl w:ilvl="3" w:tplc="040C000F" w:tentative="1">
      <w:start w:val="1"/>
      <w:numFmt w:val="decimal"/>
      <w:lvlText w:val="%4."/>
      <w:lvlJc w:val="left"/>
      <w:pPr>
        <w:ind w:left="6599" w:hanging="360"/>
      </w:pPr>
    </w:lvl>
    <w:lvl w:ilvl="4" w:tplc="040C0019" w:tentative="1">
      <w:start w:val="1"/>
      <w:numFmt w:val="lowerLetter"/>
      <w:lvlText w:val="%5."/>
      <w:lvlJc w:val="left"/>
      <w:pPr>
        <w:ind w:left="7319" w:hanging="360"/>
      </w:pPr>
    </w:lvl>
    <w:lvl w:ilvl="5" w:tplc="040C001B" w:tentative="1">
      <w:start w:val="1"/>
      <w:numFmt w:val="lowerRoman"/>
      <w:lvlText w:val="%6."/>
      <w:lvlJc w:val="right"/>
      <w:pPr>
        <w:ind w:left="8039" w:hanging="180"/>
      </w:pPr>
    </w:lvl>
    <w:lvl w:ilvl="6" w:tplc="040C000F" w:tentative="1">
      <w:start w:val="1"/>
      <w:numFmt w:val="decimal"/>
      <w:lvlText w:val="%7."/>
      <w:lvlJc w:val="left"/>
      <w:pPr>
        <w:ind w:left="8759" w:hanging="360"/>
      </w:pPr>
    </w:lvl>
    <w:lvl w:ilvl="7" w:tplc="040C0019" w:tentative="1">
      <w:start w:val="1"/>
      <w:numFmt w:val="lowerLetter"/>
      <w:lvlText w:val="%8."/>
      <w:lvlJc w:val="left"/>
      <w:pPr>
        <w:ind w:left="9479" w:hanging="360"/>
      </w:pPr>
    </w:lvl>
    <w:lvl w:ilvl="8" w:tplc="040C001B" w:tentative="1">
      <w:start w:val="1"/>
      <w:numFmt w:val="lowerRoman"/>
      <w:lvlText w:val="%9."/>
      <w:lvlJc w:val="right"/>
      <w:pPr>
        <w:ind w:left="10199" w:hanging="180"/>
      </w:pPr>
    </w:lvl>
  </w:abstractNum>
  <w:abstractNum w:abstractNumId="44" w15:restartNumberingAfterBreak="0">
    <w:nsid w:val="79464088"/>
    <w:multiLevelType w:val="hybridMultilevel"/>
    <w:tmpl w:val="AE5232DA"/>
    <w:lvl w:ilvl="0" w:tplc="3CFE3E78">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0FB5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BC350C">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81A8C">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EA2B25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C6D0DE">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AA3D1A">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E0992">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9A5C">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B4844AE"/>
    <w:multiLevelType w:val="multilevel"/>
    <w:tmpl w:val="2B82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5"/>
  </w:num>
  <w:num w:numId="3">
    <w:abstractNumId w:val="32"/>
  </w:num>
  <w:num w:numId="4">
    <w:abstractNumId w:val="44"/>
  </w:num>
  <w:num w:numId="5">
    <w:abstractNumId w:val="17"/>
  </w:num>
  <w:num w:numId="6">
    <w:abstractNumId w:val="0"/>
  </w:num>
  <w:num w:numId="7">
    <w:abstractNumId w:val="37"/>
  </w:num>
  <w:num w:numId="8">
    <w:abstractNumId w:val="36"/>
  </w:num>
  <w:num w:numId="9">
    <w:abstractNumId w:val="9"/>
  </w:num>
  <w:num w:numId="10">
    <w:abstractNumId w:val="27"/>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34"/>
  </w:num>
  <w:num w:numId="14">
    <w:abstractNumId w:val="32"/>
    <w:lvlOverride w:ilvl="0">
      <w:startOverride w:val="1"/>
    </w:lvlOverride>
  </w:num>
  <w:num w:numId="15">
    <w:abstractNumId w:val="32"/>
    <w:lvlOverride w:ilvl="0">
      <w:startOverride w:val="1"/>
    </w:lvlOverride>
  </w:num>
  <w:num w:numId="16">
    <w:abstractNumId w:val="32"/>
    <w:lvlOverride w:ilvl="0">
      <w:startOverride w:val="1"/>
    </w:lvlOverride>
  </w:num>
  <w:num w:numId="17">
    <w:abstractNumId w:val="16"/>
  </w:num>
  <w:num w:numId="18">
    <w:abstractNumId w:val="30"/>
  </w:num>
  <w:num w:numId="19">
    <w:abstractNumId w:val="31"/>
  </w:num>
  <w:num w:numId="20">
    <w:abstractNumId w:val="13"/>
  </w:num>
  <w:num w:numId="21">
    <w:abstractNumId w:val="35"/>
  </w:num>
  <w:num w:numId="22">
    <w:abstractNumId w:val="18"/>
  </w:num>
  <w:num w:numId="23">
    <w:abstractNumId w:val="40"/>
  </w:num>
  <w:num w:numId="24">
    <w:abstractNumId w:val="23"/>
  </w:num>
  <w:num w:numId="25">
    <w:abstractNumId w:val="8"/>
  </w:num>
  <w:num w:numId="26">
    <w:abstractNumId w:val="39"/>
  </w:num>
  <w:num w:numId="27">
    <w:abstractNumId w:val="28"/>
  </w:num>
  <w:num w:numId="28">
    <w:abstractNumId w:val="1"/>
  </w:num>
  <w:num w:numId="29">
    <w:abstractNumId w:val="33"/>
  </w:num>
  <w:num w:numId="30">
    <w:abstractNumId w:val="5"/>
  </w:num>
  <w:num w:numId="31">
    <w:abstractNumId w:val="4"/>
  </w:num>
  <w:num w:numId="32">
    <w:abstractNumId w:val="11"/>
  </w:num>
  <w:num w:numId="33">
    <w:abstractNumId w:val="6"/>
  </w:num>
  <w:num w:numId="34">
    <w:abstractNumId w:val="24"/>
  </w:num>
  <w:num w:numId="35">
    <w:abstractNumId w:val="15"/>
  </w:num>
  <w:num w:numId="36">
    <w:abstractNumId w:val="12"/>
  </w:num>
  <w:num w:numId="37">
    <w:abstractNumId w:val="2"/>
  </w:num>
  <w:num w:numId="38">
    <w:abstractNumId w:val="45"/>
  </w:num>
  <w:num w:numId="39">
    <w:abstractNumId w:val="42"/>
  </w:num>
  <w:num w:numId="40">
    <w:abstractNumId w:val="38"/>
  </w:num>
  <w:num w:numId="41">
    <w:abstractNumId w:val="29"/>
  </w:num>
  <w:num w:numId="42">
    <w:abstractNumId w:val="19"/>
  </w:num>
  <w:num w:numId="43">
    <w:abstractNumId w:val="22"/>
  </w:num>
  <w:num w:numId="44">
    <w:abstractNumId w:val="21"/>
  </w:num>
  <w:num w:numId="45">
    <w:abstractNumId w:val="26"/>
  </w:num>
  <w:num w:numId="46">
    <w:abstractNumId w:val="7"/>
  </w:num>
  <w:num w:numId="47">
    <w:abstractNumId w:val="43"/>
  </w:num>
  <w:num w:numId="48">
    <w:abstractNumId w:val="20"/>
  </w:num>
  <w:num w:numId="49">
    <w:abstractNumId w:val="10"/>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C8B"/>
    <w:rsid w:val="00004AA6"/>
    <w:rsid w:val="000105A3"/>
    <w:rsid w:val="0001166F"/>
    <w:rsid w:val="00023C51"/>
    <w:rsid w:val="00050984"/>
    <w:rsid w:val="00064D65"/>
    <w:rsid w:val="00077872"/>
    <w:rsid w:val="0008705A"/>
    <w:rsid w:val="00092DFD"/>
    <w:rsid w:val="000C73AC"/>
    <w:rsid w:val="000F38DE"/>
    <w:rsid w:val="0010139F"/>
    <w:rsid w:val="00113096"/>
    <w:rsid w:val="001203E7"/>
    <w:rsid w:val="00123584"/>
    <w:rsid w:val="0012528A"/>
    <w:rsid w:val="001312E6"/>
    <w:rsid w:val="00134D34"/>
    <w:rsid w:val="00143844"/>
    <w:rsid w:val="00147811"/>
    <w:rsid w:val="00153FB4"/>
    <w:rsid w:val="001675C6"/>
    <w:rsid w:val="00194A86"/>
    <w:rsid w:val="001A6B30"/>
    <w:rsid w:val="001B7CC9"/>
    <w:rsid w:val="001C1ADE"/>
    <w:rsid w:val="001F51A4"/>
    <w:rsid w:val="00202B71"/>
    <w:rsid w:val="00240B0A"/>
    <w:rsid w:val="00277842"/>
    <w:rsid w:val="00291E60"/>
    <w:rsid w:val="00291F9D"/>
    <w:rsid w:val="00294551"/>
    <w:rsid w:val="0029688B"/>
    <w:rsid w:val="002B7E80"/>
    <w:rsid w:val="002D15D4"/>
    <w:rsid w:val="002D40A9"/>
    <w:rsid w:val="002E03C9"/>
    <w:rsid w:val="00300A9E"/>
    <w:rsid w:val="003012B0"/>
    <w:rsid w:val="00303974"/>
    <w:rsid w:val="0031039B"/>
    <w:rsid w:val="00324F9C"/>
    <w:rsid w:val="00356D22"/>
    <w:rsid w:val="00365B1A"/>
    <w:rsid w:val="00366601"/>
    <w:rsid w:val="00377D4A"/>
    <w:rsid w:val="003928BD"/>
    <w:rsid w:val="00393A2F"/>
    <w:rsid w:val="003A0703"/>
    <w:rsid w:val="003D59A4"/>
    <w:rsid w:val="003E52D8"/>
    <w:rsid w:val="003F2DE1"/>
    <w:rsid w:val="003F74EB"/>
    <w:rsid w:val="00402844"/>
    <w:rsid w:val="00407F79"/>
    <w:rsid w:val="00425E6F"/>
    <w:rsid w:val="00447A1B"/>
    <w:rsid w:val="00450AFF"/>
    <w:rsid w:val="004770FF"/>
    <w:rsid w:val="00490515"/>
    <w:rsid w:val="00491F85"/>
    <w:rsid w:val="004A59BA"/>
    <w:rsid w:val="004B3C5A"/>
    <w:rsid w:val="004B403D"/>
    <w:rsid w:val="004C7F63"/>
    <w:rsid w:val="004E1E3F"/>
    <w:rsid w:val="004E5BD1"/>
    <w:rsid w:val="004E63B8"/>
    <w:rsid w:val="005114F4"/>
    <w:rsid w:val="00511774"/>
    <w:rsid w:val="0051337E"/>
    <w:rsid w:val="00527AFB"/>
    <w:rsid w:val="00530416"/>
    <w:rsid w:val="0054506E"/>
    <w:rsid w:val="0054719F"/>
    <w:rsid w:val="005527DC"/>
    <w:rsid w:val="005733FA"/>
    <w:rsid w:val="00575731"/>
    <w:rsid w:val="005761EE"/>
    <w:rsid w:val="00582547"/>
    <w:rsid w:val="005876F4"/>
    <w:rsid w:val="00590B6D"/>
    <w:rsid w:val="00594C61"/>
    <w:rsid w:val="00595322"/>
    <w:rsid w:val="00595A17"/>
    <w:rsid w:val="005A0DE6"/>
    <w:rsid w:val="005B4907"/>
    <w:rsid w:val="005C33F7"/>
    <w:rsid w:val="005C4685"/>
    <w:rsid w:val="005D5B56"/>
    <w:rsid w:val="005E5D9E"/>
    <w:rsid w:val="00603612"/>
    <w:rsid w:val="00604128"/>
    <w:rsid w:val="006201BA"/>
    <w:rsid w:val="00652938"/>
    <w:rsid w:val="00660139"/>
    <w:rsid w:val="006647B3"/>
    <w:rsid w:val="00665A31"/>
    <w:rsid w:val="00667162"/>
    <w:rsid w:val="00682C8B"/>
    <w:rsid w:val="006919A8"/>
    <w:rsid w:val="006B0648"/>
    <w:rsid w:val="006C0E22"/>
    <w:rsid w:val="006D4702"/>
    <w:rsid w:val="0070311E"/>
    <w:rsid w:val="00736431"/>
    <w:rsid w:val="007374A5"/>
    <w:rsid w:val="007451C5"/>
    <w:rsid w:val="00750497"/>
    <w:rsid w:val="007905B5"/>
    <w:rsid w:val="00797A4D"/>
    <w:rsid w:val="00797FFC"/>
    <w:rsid w:val="007A46B6"/>
    <w:rsid w:val="007A5431"/>
    <w:rsid w:val="007B64C0"/>
    <w:rsid w:val="007B67D0"/>
    <w:rsid w:val="007B7007"/>
    <w:rsid w:val="007C5BBC"/>
    <w:rsid w:val="007C6BC7"/>
    <w:rsid w:val="007C6E7F"/>
    <w:rsid w:val="008018ED"/>
    <w:rsid w:val="00805B79"/>
    <w:rsid w:val="00815863"/>
    <w:rsid w:val="008163CF"/>
    <w:rsid w:val="00820DEC"/>
    <w:rsid w:val="0084248B"/>
    <w:rsid w:val="008527A0"/>
    <w:rsid w:val="00856EA5"/>
    <w:rsid w:val="008672CB"/>
    <w:rsid w:val="00867A13"/>
    <w:rsid w:val="00867BF2"/>
    <w:rsid w:val="00867D94"/>
    <w:rsid w:val="00871B7D"/>
    <w:rsid w:val="00875007"/>
    <w:rsid w:val="008850BE"/>
    <w:rsid w:val="008A566F"/>
    <w:rsid w:val="0091721C"/>
    <w:rsid w:val="00925149"/>
    <w:rsid w:val="00927424"/>
    <w:rsid w:val="00956C18"/>
    <w:rsid w:val="00960922"/>
    <w:rsid w:val="00974082"/>
    <w:rsid w:val="009775FF"/>
    <w:rsid w:val="009C0DBD"/>
    <w:rsid w:val="009C47AA"/>
    <w:rsid w:val="009C744B"/>
    <w:rsid w:val="009F28A8"/>
    <w:rsid w:val="00A21AD7"/>
    <w:rsid w:val="00A2279E"/>
    <w:rsid w:val="00A23DF8"/>
    <w:rsid w:val="00A753D9"/>
    <w:rsid w:val="00A84650"/>
    <w:rsid w:val="00A85B8A"/>
    <w:rsid w:val="00AB2579"/>
    <w:rsid w:val="00AC1F54"/>
    <w:rsid w:val="00AC7086"/>
    <w:rsid w:val="00AE0D93"/>
    <w:rsid w:val="00AF068C"/>
    <w:rsid w:val="00B07155"/>
    <w:rsid w:val="00B1685D"/>
    <w:rsid w:val="00B34C47"/>
    <w:rsid w:val="00B431A9"/>
    <w:rsid w:val="00B4529A"/>
    <w:rsid w:val="00B54FBC"/>
    <w:rsid w:val="00B55224"/>
    <w:rsid w:val="00B65A1A"/>
    <w:rsid w:val="00B7466D"/>
    <w:rsid w:val="00BB5ABB"/>
    <w:rsid w:val="00BC31F7"/>
    <w:rsid w:val="00BC3437"/>
    <w:rsid w:val="00BD3957"/>
    <w:rsid w:val="00BD7EDB"/>
    <w:rsid w:val="00BE0A01"/>
    <w:rsid w:val="00BE21B9"/>
    <w:rsid w:val="00BE7A14"/>
    <w:rsid w:val="00C10558"/>
    <w:rsid w:val="00C17CFF"/>
    <w:rsid w:val="00C31339"/>
    <w:rsid w:val="00C4432B"/>
    <w:rsid w:val="00C457EB"/>
    <w:rsid w:val="00C77EC0"/>
    <w:rsid w:val="00C8402C"/>
    <w:rsid w:val="00C92223"/>
    <w:rsid w:val="00CB6DB5"/>
    <w:rsid w:val="00CD06EA"/>
    <w:rsid w:val="00CE746F"/>
    <w:rsid w:val="00CF60B8"/>
    <w:rsid w:val="00D17A62"/>
    <w:rsid w:val="00D24833"/>
    <w:rsid w:val="00D31551"/>
    <w:rsid w:val="00D43EC3"/>
    <w:rsid w:val="00D67157"/>
    <w:rsid w:val="00D73C34"/>
    <w:rsid w:val="00D8642F"/>
    <w:rsid w:val="00DC312C"/>
    <w:rsid w:val="00DF1437"/>
    <w:rsid w:val="00DF7452"/>
    <w:rsid w:val="00E215A0"/>
    <w:rsid w:val="00E216FF"/>
    <w:rsid w:val="00E236A2"/>
    <w:rsid w:val="00E2436F"/>
    <w:rsid w:val="00E37420"/>
    <w:rsid w:val="00E741E5"/>
    <w:rsid w:val="00E90510"/>
    <w:rsid w:val="00E97923"/>
    <w:rsid w:val="00EA4498"/>
    <w:rsid w:val="00ED2554"/>
    <w:rsid w:val="00ED45AF"/>
    <w:rsid w:val="00EF39E8"/>
    <w:rsid w:val="00EF5BD1"/>
    <w:rsid w:val="00F005DE"/>
    <w:rsid w:val="00F20F46"/>
    <w:rsid w:val="00F2376A"/>
    <w:rsid w:val="00F64FF0"/>
    <w:rsid w:val="00F83BF2"/>
    <w:rsid w:val="00F840C6"/>
    <w:rsid w:val="00F86B50"/>
    <w:rsid w:val="00F87A95"/>
    <w:rsid w:val="00FA4150"/>
    <w:rsid w:val="00FA5FD1"/>
    <w:rsid w:val="00FB293D"/>
    <w:rsid w:val="00FB35CB"/>
    <w:rsid w:val="00FB50A3"/>
    <w:rsid w:val="00FC561D"/>
    <w:rsid w:val="00FC6D5D"/>
    <w:rsid w:val="00FD0CE5"/>
    <w:rsid w:val="00FE1260"/>
    <w:rsid w:val="00FF45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16ACE61"/>
  <w15:chartTrackingRefBased/>
  <w15:docId w15:val="{BE34DB17-B671-41EA-ADF5-6872AEC9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4702"/>
    <w:rPr>
      <w:sz w:val="24"/>
    </w:rPr>
  </w:style>
  <w:style w:type="paragraph" w:styleId="Titre1">
    <w:name w:val="heading 1"/>
    <w:basedOn w:val="Normal"/>
    <w:next w:val="Normal"/>
    <w:link w:val="Titre1Car"/>
    <w:uiPriority w:val="9"/>
    <w:qFormat/>
    <w:rsid w:val="00C922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C312C"/>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60922"/>
    <w:pPr>
      <w:keepNext/>
      <w:keepLines/>
      <w:numPr>
        <w:numId w:val="17"/>
      </w:numPr>
      <w:spacing w:before="40" w:after="0" w:line="360" w:lineRule="auto"/>
      <w:ind w:left="1068"/>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4A59BA"/>
    <w:pPr>
      <w:keepNext/>
      <w:keepLines/>
      <w:numPr>
        <w:numId w:val="7"/>
      </w:numPr>
      <w:spacing w:before="40" w:after="0"/>
      <w:ind w:left="1776"/>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9222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922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C31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60922"/>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A59BA"/>
    <w:rPr>
      <w:rFonts w:asciiTheme="majorHAnsi" w:eastAsiaTheme="majorEastAsia" w:hAnsiTheme="majorHAnsi" w:cstheme="majorBidi"/>
      <w:i/>
      <w:iCs/>
      <w:color w:val="2F5496" w:themeColor="accent1" w:themeShade="BF"/>
    </w:rPr>
  </w:style>
  <w:style w:type="table" w:customStyle="1" w:styleId="TableGrid">
    <w:name w:val="TableGrid"/>
    <w:rsid w:val="00300A9E"/>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DF7452"/>
    <w:pPr>
      <w:ind w:left="720"/>
      <w:contextualSpacing/>
    </w:pPr>
  </w:style>
  <w:style w:type="table" w:styleId="Grilledutableau">
    <w:name w:val="Table Grid"/>
    <w:basedOn w:val="TableauNormal"/>
    <w:uiPriority w:val="39"/>
    <w:rsid w:val="00D43E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2528A"/>
    <w:pPr>
      <w:spacing w:after="0" w:line="240" w:lineRule="auto"/>
    </w:pPr>
  </w:style>
  <w:style w:type="character" w:styleId="Lienhypertexte">
    <w:name w:val="Hyperlink"/>
    <w:basedOn w:val="Policepardfaut"/>
    <w:uiPriority w:val="99"/>
    <w:unhideWhenUsed/>
    <w:rsid w:val="00B54FBC"/>
    <w:rPr>
      <w:color w:val="0000FF"/>
      <w:u w:val="single"/>
    </w:rPr>
  </w:style>
  <w:style w:type="paragraph" w:styleId="En-ttedetabledesmatires">
    <w:name w:val="TOC Heading"/>
    <w:basedOn w:val="Titre1"/>
    <w:next w:val="Normal"/>
    <w:uiPriority w:val="39"/>
    <w:unhideWhenUsed/>
    <w:qFormat/>
    <w:rsid w:val="00C31339"/>
    <w:pPr>
      <w:numPr>
        <w:numId w:val="0"/>
      </w:numPr>
      <w:outlineLvl w:val="9"/>
    </w:pPr>
    <w:rPr>
      <w:lang w:eastAsia="fr-FR"/>
    </w:rPr>
  </w:style>
  <w:style w:type="paragraph" w:styleId="TM1">
    <w:name w:val="toc 1"/>
    <w:basedOn w:val="Normal"/>
    <w:next w:val="Normal"/>
    <w:autoRedefine/>
    <w:uiPriority w:val="39"/>
    <w:unhideWhenUsed/>
    <w:rsid w:val="00C31339"/>
    <w:pPr>
      <w:spacing w:after="100"/>
    </w:pPr>
  </w:style>
  <w:style w:type="paragraph" w:styleId="TM2">
    <w:name w:val="toc 2"/>
    <w:basedOn w:val="Normal"/>
    <w:next w:val="Normal"/>
    <w:autoRedefine/>
    <w:uiPriority w:val="39"/>
    <w:unhideWhenUsed/>
    <w:rsid w:val="00C31339"/>
    <w:pPr>
      <w:spacing w:after="100"/>
      <w:ind w:left="240"/>
    </w:pPr>
  </w:style>
  <w:style w:type="paragraph" w:styleId="TM3">
    <w:name w:val="toc 3"/>
    <w:basedOn w:val="Normal"/>
    <w:next w:val="Normal"/>
    <w:autoRedefine/>
    <w:uiPriority w:val="39"/>
    <w:unhideWhenUsed/>
    <w:rsid w:val="00C31339"/>
    <w:pPr>
      <w:spacing w:after="100"/>
      <w:ind w:left="480"/>
    </w:pPr>
  </w:style>
  <w:style w:type="paragraph" w:styleId="Textebrut">
    <w:name w:val="Plain Text"/>
    <w:basedOn w:val="Normal"/>
    <w:link w:val="TextebrutCar"/>
    <w:uiPriority w:val="99"/>
    <w:unhideWhenUsed/>
    <w:rsid w:val="008850B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8850BE"/>
    <w:rPr>
      <w:rFonts w:ascii="Consolas" w:hAnsi="Consolas" w:cs="Consolas"/>
      <w:sz w:val="21"/>
      <w:szCs w:val="21"/>
    </w:rPr>
  </w:style>
  <w:style w:type="paragraph" w:styleId="En-tte">
    <w:name w:val="header"/>
    <w:basedOn w:val="Normal"/>
    <w:link w:val="En-tteCar"/>
    <w:uiPriority w:val="99"/>
    <w:unhideWhenUsed/>
    <w:rsid w:val="00B7466D"/>
    <w:pPr>
      <w:tabs>
        <w:tab w:val="center" w:pos="4536"/>
        <w:tab w:val="right" w:pos="9072"/>
      </w:tabs>
      <w:spacing w:after="0" w:line="240" w:lineRule="auto"/>
    </w:pPr>
  </w:style>
  <w:style w:type="character" w:customStyle="1" w:styleId="En-tteCar">
    <w:name w:val="En-tête Car"/>
    <w:basedOn w:val="Policepardfaut"/>
    <w:link w:val="En-tte"/>
    <w:uiPriority w:val="99"/>
    <w:rsid w:val="00B7466D"/>
    <w:rPr>
      <w:sz w:val="24"/>
    </w:rPr>
  </w:style>
  <w:style w:type="paragraph" w:styleId="Pieddepage">
    <w:name w:val="footer"/>
    <w:basedOn w:val="Normal"/>
    <w:link w:val="PieddepageCar"/>
    <w:uiPriority w:val="99"/>
    <w:unhideWhenUsed/>
    <w:rsid w:val="00B746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66D"/>
    <w:rPr>
      <w:sz w:val="24"/>
    </w:rPr>
  </w:style>
  <w:style w:type="paragraph" w:styleId="NormalWeb">
    <w:name w:val="Normal (Web)"/>
    <w:basedOn w:val="Normal"/>
    <w:uiPriority w:val="99"/>
    <w:unhideWhenUsed/>
    <w:rsid w:val="00B7466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B7466D"/>
  </w:style>
  <w:style w:type="paragraph" w:styleId="Citationintense">
    <w:name w:val="Intense Quote"/>
    <w:basedOn w:val="Normal"/>
    <w:next w:val="Normal"/>
    <w:link w:val="CitationintenseCar"/>
    <w:uiPriority w:val="30"/>
    <w:qFormat/>
    <w:rsid w:val="001675C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675C6"/>
    <w:rPr>
      <w:i/>
      <w:iCs/>
      <w:color w:val="4472C4" w:themeColor="accent1"/>
      <w:sz w:val="24"/>
    </w:rPr>
  </w:style>
  <w:style w:type="character" w:styleId="Rfrenceintense">
    <w:name w:val="Intense Reference"/>
    <w:basedOn w:val="Policepardfaut"/>
    <w:uiPriority w:val="32"/>
    <w:qFormat/>
    <w:rsid w:val="001675C6"/>
    <w:rPr>
      <w:b/>
      <w:bCs/>
      <w:smallCaps/>
      <w:color w:val="4472C4" w:themeColor="accent1"/>
      <w:spacing w:val="5"/>
    </w:rPr>
  </w:style>
  <w:style w:type="character" w:styleId="lev">
    <w:name w:val="Strong"/>
    <w:basedOn w:val="Policepardfaut"/>
    <w:uiPriority w:val="22"/>
    <w:qFormat/>
    <w:rsid w:val="001675C6"/>
    <w:rPr>
      <w:b/>
      <w:bCs/>
    </w:rPr>
  </w:style>
  <w:style w:type="paragraph" w:styleId="Citation">
    <w:name w:val="Quote"/>
    <w:basedOn w:val="Normal"/>
    <w:next w:val="Normal"/>
    <w:link w:val="CitationCar"/>
    <w:uiPriority w:val="29"/>
    <w:qFormat/>
    <w:rsid w:val="00960922"/>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60922"/>
    <w:rPr>
      <w:i/>
      <w:iCs/>
      <w:color w:val="404040" w:themeColor="text1" w:themeTint="BF"/>
      <w:sz w:val="24"/>
    </w:rPr>
  </w:style>
  <w:style w:type="paragraph" w:styleId="Textedebulles">
    <w:name w:val="Balloon Text"/>
    <w:basedOn w:val="Normal"/>
    <w:link w:val="TextedebullesCar"/>
    <w:uiPriority w:val="99"/>
    <w:semiHidden/>
    <w:unhideWhenUsed/>
    <w:rsid w:val="0073643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364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67542">
      <w:bodyDiv w:val="1"/>
      <w:marLeft w:val="0"/>
      <w:marRight w:val="0"/>
      <w:marTop w:val="0"/>
      <w:marBottom w:val="0"/>
      <w:divBdr>
        <w:top w:val="none" w:sz="0" w:space="0" w:color="auto"/>
        <w:left w:val="none" w:sz="0" w:space="0" w:color="auto"/>
        <w:bottom w:val="none" w:sz="0" w:space="0" w:color="auto"/>
        <w:right w:val="none" w:sz="0" w:space="0" w:color="auto"/>
      </w:divBdr>
      <w:divsChild>
        <w:div w:id="1408461280">
          <w:marLeft w:val="-115"/>
          <w:marRight w:val="0"/>
          <w:marTop w:val="0"/>
          <w:marBottom w:val="0"/>
          <w:divBdr>
            <w:top w:val="none" w:sz="0" w:space="0" w:color="auto"/>
            <w:left w:val="none" w:sz="0" w:space="0" w:color="auto"/>
            <w:bottom w:val="none" w:sz="0" w:space="0" w:color="auto"/>
            <w:right w:val="none" w:sz="0" w:space="0" w:color="auto"/>
          </w:divBdr>
        </w:div>
        <w:div w:id="56130894">
          <w:marLeft w:val="-115"/>
          <w:marRight w:val="0"/>
          <w:marTop w:val="0"/>
          <w:marBottom w:val="0"/>
          <w:divBdr>
            <w:top w:val="none" w:sz="0" w:space="0" w:color="auto"/>
            <w:left w:val="none" w:sz="0" w:space="0" w:color="auto"/>
            <w:bottom w:val="none" w:sz="0" w:space="0" w:color="auto"/>
            <w:right w:val="none" w:sz="0" w:space="0" w:color="auto"/>
          </w:divBdr>
        </w:div>
        <w:div w:id="1661040986">
          <w:marLeft w:val="-115"/>
          <w:marRight w:val="0"/>
          <w:marTop w:val="0"/>
          <w:marBottom w:val="0"/>
          <w:divBdr>
            <w:top w:val="none" w:sz="0" w:space="0" w:color="auto"/>
            <w:left w:val="none" w:sz="0" w:space="0" w:color="auto"/>
            <w:bottom w:val="none" w:sz="0" w:space="0" w:color="auto"/>
            <w:right w:val="none" w:sz="0" w:space="0" w:color="auto"/>
          </w:divBdr>
        </w:div>
        <w:div w:id="1865828911">
          <w:marLeft w:val="-115"/>
          <w:marRight w:val="0"/>
          <w:marTop w:val="0"/>
          <w:marBottom w:val="0"/>
          <w:divBdr>
            <w:top w:val="none" w:sz="0" w:space="0" w:color="auto"/>
            <w:left w:val="none" w:sz="0" w:space="0" w:color="auto"/>
            <w:bottom w:val="none" w:sz="0" w:space="0" w:color="auto"/>
            <w:right w:val="none" w:sz="0" w:space="0" w:color="auto"/>
          </w:divBdr>
        </w:div>
      </w:divsChild>
    </w:div>
    <w:div w:id="274941922">
      <w:bodyDiv w:val="1"/>
      <w:marLeft w:val="0"/>
      <w:marRight w:val="0"/>
      <w:marTop w:val="0"/>
      <w:marBottom w:val="0"/>
      <w:divBdr>
        <w:top w:val="none" w:sz="0" w:space="0" w:color="auto"/>
        <w:left w:val="none" w:sz="0" w:space="0" w:color="auto"/>
        <w:bottom w:val="none" w:sz="0" w:space="0" w:color="auto"/>
        <w:right w:val="none" w:sz="0" w:space="0" w:color="auto"/>
      </w:divBdr>
      <w:divsChild>
        <w:div w:id="136260537">
          <w:marLeft w:val="-108"/>
          <w:marRight w:val="0"/>
          <w:marTop w:val="0"/>
          <w:marBottom w:val="0"/>
          <w:divBdr>
            <w:top w:val="none" w:sz="0" w:space="0" w:color="auto"/>
            <w:left w:val="none" w:sz="0" w:space="0" w:color="auto"/>
            <w:bottom w:val="none" w:sz="0" w:space="0" w:color="auto"/>
            <w:right w:val="none" w:sz="0" w:space="0" w:color="auto"/>
          </w:divBdr>
        </w:div>
        <w:div w:id="62064980">
          <w:marLeft w:val="-108"/>
          <w:marRight w:val="0"/>
          <w:marTop w:val="0"/>
          <w:marBottom w:val="0"/>
          <w:divBdr>
            <w:top w:val="none" w:sz="0" w:space="0" w:color="auto"/>
            <w:left w:val="none" w:sz="0" w:space="0" w:color="auto"/>
            <w:bottom w:val="none" w:sz="0" w:space="0" w:color="auto"/>
            <w:right w:val="none" w:sz="0" w:space="0" w:color="auto"/>
          </w:divBdr>
        </w:div>
        <w:div w:id="137722516">
          <w:marLeft w:val="-108"/>
          <w:marRight w:val="0"/>
          <w:marTop w:val="0"/>
          <w:marBottom w:val="0"/>
          <w:divBdr>
            <w:top w:val="none" w:sz="0" w:space="0" w:color="auto"/>
            <w:left w:val="none" w:sz="0" w:space="0" w:color="auto"/>
            <w:bottom w:val="none" w:sz="0" w:space="0" w:color="auto"/>
            <w:right w:val="none" w:sz="0" w:space="0" w:color="auto"/>
          </w:divBdr>
        </w:div>
        <w:div w:id="2048989759">
          <w:marLeft w:val="-108"/>
          <w:marRight w:val="0"/>
          <w:marTop w:val="0"/>
          <w:marBottom w:val="0"/>
          <w:divBdr>
            <w:top w:val="none" w:sz="0" w:space="0" w:color="auto"/>
            <w:left w:val="none" w:sz="0" w:space="0" w:color="auto"/>
            <w:bottom w:val="none" w:sz="0" w:space="0" w:color="auto"/>
            <w:right w:val="none" w:sz="0" w:space="0" w:color="auto"/>
          </w:divBdr>
        </w:div>
        <w:div w:id="2106998171">
          <w:marLeft w:val="-108"/>
          <w:marRight w:val="0"/>
          <w:marTop w:val="0"/>
          <w:marBottom w:val="0"/>
          <w:divBdr>
            <w:top w:val="none" w:sz="0" w:space="0" w:color="auto"/>
            <w:left w:val="none" w:sz="0" w:space="0" w:color="auto"/>
            <w:bottom w:val="none" w:sz="0" w:space="0" w:color="auto"/>
            <w:right w:val="none" w:sz="0" w:space="0" w:color="auto"/>
          </w:divBdr>
        </w:div>
        <w:div w:id="1061444381">
          <w:marLeft w:val="-108"/>
          <w:marRight w:val="0"/>
          <w:marTop w:val="0"/>
          <w:marBottom w:val="0"/>
          <w:divBdr>
            <w:top w:val="none" w:sz="0" w:space="0" w:color="auto"/>
            <w:left w:val="none" w:sz="0" w:space="0" w:color="auto"/>
            <w:bottom w:val="none" w:sz="0" w:space="0" w:color="auto"/>
            <w:right w:val="none" w:sz="0" w:space="0" w:color="auto"/>
          </w:divBdr>
        </w:div>
      </w:divsChild>
    </w:div>
    <w:div w:id="475338627">
      <w:bodyDiv w:val="1"/>
      <w:marLeft w:val="0"/>
      <w:marRight w:val="0"/>
      <w:marTop w:val="0"/>
      <w:marBottom w:val="0"/>
      <w:divBdr>
        <w:top w:val="none" w:sz="0" w:space="0" w:color="auto"/>
        <w:left w:val="none" w:sz="0" w:space="0" w:color="auto"/>
        <w:bottom w:val="none" w:sz="0" w:space="0" w:color="auto"/>
        <w:right w:val="none" w:sz="0" w:space="0" w:color="auto"/>
      </w:divBdr>
    </w:div>
    <w:div w:id="505294129">
      <w:bodyDiv w:val="1"/>
      <w:marLeft w:val="0"/>
      <w:marRight w:val="0"/>
      <w:marTop w:val="0"/>
      <w:marBottom w:val="0"/>
      <w:divBdr>
        <w:top w:val="none" w:sz="0" w:space="0" w:color="auto"/>
        <w:left w:val="none" w:sz="0" w:space="0" w:color="auto"/>
        <w:bottom w:val="none" w:sz="0" w:space="0" w:color="auto"/>
        <w:right w:val="none" w:sz="0" w:space="0" w:color="auto"/>
      </w:divBdr>
      <w:divsChild>
        <w:div w:id="2036225644">
          <w:marLeft w:val="-115"/>
          <w:marRight w:val="0"/>
          <w:marTop w:val="0"/>
          <w:marBottom w:val="0"/>
          <w:divBdr>
            <w:top w:val="none" w:sz="0" w:space="0" w:color="auto"/>
            <w:left w:val="none" w:sz="0" w:space="0" w:color="auto"/>
            <w:bottom w:val="none" w:sz="0" w:space="0" w:color="auto"/>
            <w:right w:val="none" w:sz="0" w:space="0" w:color="auto"/>
          </w:divBdr>
        </w:div>
        <w:div w:id="90979798">
          <w:marLeft w:val="-115"/>
          <w:marRight w:val="0"/>
          <w:marTop w:val="0"/>
          <w:marBottom w:val="0"/>
          <w:divBdr>
            <w:top w:val="none" w:sz="0" w:space="0" w:color="auto"/>
            <w:left w:val="none" w:sz="0" w:space="0" w:color="auto"/>
            <w:bottom w:val="none" w:sz="0" w:space="0" w:color="auto"/>
            <w:right w:val="none" w:sz="0" w:space="0" w:color="auto"/>
          </w:divBdr>
        </w:div>
        <w:div w:id="1495489178">
          <w:marLeft w:val="-130"/>
          <w:marRight w:val="0"/>
          <w:marTop w:val="0"/>
          <w:marBottom w:val="0"/>
          <w:divBdr>
            <w:top w:val="none" w:sz="0" w:space="0" w:color="auto"/>
            <w:left w:val="none" w:sz="0" w:space="0" w:color="auto"/>
            <w:bottom w:val="none" w:sz="0" w:space="0" w:color="auto"/>
            <w:right w:val="none" w:sz="0" w:space="0" w:color="auto"/>
          </w:divBdr>
        </w:div>
        <w:div w:id="2118255800">
          <w:marLeft w:val="-115"/>
          <w:marRight w:val="0"/>
          <w:marTop w:val="0"/>
          <w:marBottom w:val="0"/>
          <w:divBdr>
            <w:top w:val="none" w:sz="0" w:space="0" w:color="auto"/>
            <w:left w:val="none" w:sz="0" w:space="0" w:color="auto"/>
            <w:bottom w:val="none" w:sz="0" w:space="0" w:color="auto"/>
            <w:right w:val="none" w:sz="0" w:space="0" w:color="auto"/>
          </w:divBdr>
        </w:div>
      </w:divsChild>
    </w:div>
    <w:div w:id="561251434">
      <w:bodyDiv w:val="1"/>
      <w:marLeft w:val="0"/>
      <w:marRight w:val="0"/>
      <w:marTop w:val="0"/>
      <w:marBottom w:val="0"/>
      <w:divBdr>
        <w:top w:val="none" w:sz="0" w:space="0" w:color="auto"/>
        <w:left w:val="none" w:sz="0" w:space="0" w:color="auto"/>
        <w:bottom w:val="none" w:sz="0" w:space="0" w:color="auto"/>
        <w:right w:val="none" w:sz="0" w:space="0" w:color="auto"/>
      </w:divBdr>
      <w:divsChild>
        <w:div w:id="729227668">
          <w:marLeft w:val="-115"/>
          <w:marRight w:val="0"/>
          <w:marTop w:val="0"/>
          <w:marBottom w:val="0"/>
          <w:divBdr>
            <w:top w:val="none" w:sz="0" w:space="0" w:color="auto"/>
            <w:left w:val="none" w:sz="0" w:space="0" w:color="auto"/>
            <w:bottom w:val="none" w:sz="0" w:space="0" w:color="auto"/>
            <w:right w:val="none" w:sz="0" w:space="0" w:color="auto"/>
          </w:divBdr>
        </w:div>
        <w:div w:id="1460342309">
          <w:marLeft w:val="-115"/>
          <w:marRight w:val="0"/>
          <w:marTop w:val="0"/>
          <w:marBottom w:val="0"/>
          <w:divBdr>
            <w:top w:val="none" w:sz="0" w:space="0" w:color="auto"/>
            <w:left w:val="none" w:sz="0" w:space="0" w:color="auto"/>
            <w:bottom w:val="none" w:sz="0" w:space="0" w:color="auto"/>
            <w:right w:val="none" w:sz="0" w:space="0" w:color="auto"/>
          </w:divBdr>
        </w:div>
        <w:div w:id="1806317619">
          <w:marLeft w:val="-130"/>
          <w:marRight w:val="0"/>
          <w:marTop w:val="0"/>
          <w:marBottom w:val="0"/>
          <w:divBdr>
            <w:top w:val="none" w:sz="0" w:space="0" w:color="auto"/>
            <w:left w:val="none" w:sz="0" w:space="0" w:color="auto"/>
            <w:bottom w:val="none" w:sz="0" w:space="0" w:color="auto"/>
            <w:right w:val="none" w:sz="0" w:space="0" w:color="auto"/>
          </w:divBdr>
        </w:div>
        <w:div w:id="903414812">
          <w:marLeft w:val="-115"/>
          <w:marRight w:val="0"/>
          <w:marTop w:val="0"/>
          <w:marBottom w:val="0"/>
          <w:divBdr>
            <w:top w:val="none" w:sz="0" w:space="0" w:color="auto"/>
            <w:left w:val="none" w:sz="0" w:space="0" w:color="auto"/>
            <w:bottom w:val="none" w:sz="0" w:space="0" w:color="auto"/>
            <w:right w:val="none" w:sz="0" w:space="0" w:color="auto"/>
          </w:divBdr>
        </w:div>
      </w:divsChild>
    </w:div>
    <w:div w:id="582955154">
      <w:bodyDiv w:val="1"/>
      <w:marLeft w:val="0"/>
      <w:marRight w:val="0"/>
      <w:marTop w:val="0"/>
      <w:marBottom w:val="0"/>
      <w:divBdr>
        <w:top w:val="none" w:sz="0" w:space="0" w:color="auto"/>
        <w:left w:val="none" w:sz="0" w:space="0" w:color="auto"/>
        <w:bottom w:val="none" w:sz="0" w:space="0" w:color="auto"/>
        <w:right w:val="none" w:sz="0" w:space="0" w:color="auto"/>
      </w:divBdr>
      <w:divsChild>
        <w:div w:id="97330967">
          <w:marLeft w:val="-108"/>
          <w:marRight w:val="0"/>
          <w:marTop w:val="0"/>
          <w:marBottom w:val="0"/>
          <w:divBdr>
            <w:top w:val="none" w:sz="0" w:space="0" w:color="auto"/>
            <w:left w:val="none" w:sz="0" w:space="0" w:color="auto"/>
            <w:bottom w:val="none" w:sz="0" w:space="0" w:color="auto"/>
            <w:right w:val="none" w:sz="0" w:space="0" w:color="auto"/>
          </w:divBdr>
        </w:div>
      </w:divsChild>
    </w:div>
    <w:div w:id="603195415">
      <w:bodyDiv w:val="1"/>
      <w:marLeft w:val="0"/>
      <w:marRight w:val="0"/>
      <w:marTop w:val="0"/>
      <w:marBottom w:val="0"/>
      <w:divBdr>
        <w:top w:val="none" w:sz="0" w:space="0" w:color="auto"/>
        <w:left w:val="none" w:sz="0" w:space="0" w:color="auto"/>
        <w:bottom w:val="none" w:sz="0" w:space="0" w:color="auto"/>
        <w:right w:val="none" w:sz="0" w:space="0" w:color="auto"/>
      </w:divBdr>
    </w:div>
    <w:div w:id="893583857">
      <w:bodyDiv w:val="1"/>
      <w:marLeft w:val="0"/>
      <w:marRight w:val="0"/>
      <w:marTop w:val="0"/>
      <w:marBottom w:val="0"/>
      <w:divBdr>
        <w:top w:val="none" w:sz="0" w:space="0" w:color="auto"/>
        <w:left w:val="none" w:sz="0" w:space="0" w:color="auto"/>
        <w:bottom w:val="none" w:sz="0" w:space="0" w:color="auto"/>
        <w:right w:val="none" w:sz="0" w:space="0" w:color="auto"/>
      </w:divBdr>
      <w:divsChild>
        <w:div w:id="2049064758">
          <w:marLeft w:val="-115"/>
          <w:marRight w:val="0"/>
          <w:marTop w:val="0"/>
          <w:marBottom w:val="0"/>
          <w:divBdr>
            <w:top w:val="none" w:sz="0" w:space="0" w:color="auto"/>
            <w:left w:val="none" w:sz="0" w:space="0" w:color="auto"/>
            <w:bottom w:val="none" w:sz="0" w:space="0" w:color="auto"/>
            <w:right w:val="none" w:sz="0" w:space="0" w:color="auto"/>
          </w:divBdr>
        </w:div>
        <w:div w:id="970744068">
          <w:marLeft w:val="-115"/>
          <w:marRight w:val="0"/>
          <w:marTop w:val="0"/>
          <w:marBottom w:val="0"/>
          <w:divBdr>
            <w:top w:val="none" w:sz="0" w:space="0" w:color="auto"/>
            <w:left w:val="none" w:sz="0" w:space="0" w:color="auto"/>
            <w:bottom w:val="none" w:sz="0" w:space="0" w:color="auto"/>
            <w:right w:val="none" w:sz="0" w:space="0" w:color="auto"/>
          </w:divBdr>
        </w:div>
        <w:div w:id="754859149">
          <w:marLeft w:val="-130"/>
          <w:marRight w:val="0"/>
          <w:marTop w:val="0"/>
          <w:marBottom w:val="0"/>
          <w:divBdr>
            <w:top w:val="none" w:sz="0" w:space="0" w:color="auto"/>
            <w:left w:val="none" w:sz="0" w:space="0" w:color="auto"/>
            <w:bottom w:val="none" w:sz="0" w:space="0" w:color="auto"/>
            <w:right w:val="none" w:sz="0" w:space="0" w:color="auto"/>
          </w:divBdr>
        </w:div>
        <w:div w:id="1451557049">
          <w:marLeft w:val="-115"/>
          <w:marRight w:val="0"/>
          <w:marTop w:val="0"/>
          <w:marBottom w:val="0"/>
          <w:divBdr>
            <w:top w:val="none" w:sz="0" w:space="0" w:color="auto"/>
            <w:left w:val="none" w:sz="0" w:space="0" w:color="auto"/>
            <w:bottom w:val="none" w:sz="0" w:space="0" w:color="auto"/>
            <w:right w:val="none" w:sz="0" w:space="0" w:color="auto"/>
          </w:divBdr>
        </w:div>
      </w:divsChild>
    </w:div>
    <w:div w:id="929044950">
      <w:bodyDiv w:val="1"/>
      <w:marLeft w:val="0"/>
      <w:marRight w:val="0"/>
      <w:marTop w:val="0"/>
      <w:marBottom w:val="0"/>
      <w:divBdr>
        <w:top w:val="none" w:sz="0" w:space="0" w:color="auto"/>
        <w:left w:val="none" w:sz="0" w:space="0" w:color="auto"/>
        <w:bottom w:val="none" w:sz="0" w:space="0" w:color="auto"/>
        <w:right w:val="none" w:sz="0" w:space="0" w:color="auto"/>
      </w:divBdr>
      <w:divsChild>
        <w:div w:id="922570030">
          <w:marLeft w:val="-115"/>
          <w:marRight w:val="0"/>
          <w:marTop w:val="0"/>
          <w:marBottom w:val="0"/>
          <w:divBdr>
            <w:top w:val="none" w:sz="0" w:space="0" w:color="auto"/>
            <w:left w:val="none" w:sz="0" w:space="0" w:color="auto"/>
            <w:bottom w:val="none" w:sz="0" w:space="0" w:color="auto"/>
            <w:right w:val="none" w:sz="0" w:space="0" w:color="auto"/>
          </w:divBdr>
        </w:div>
        <w:div w:id="1579166653">
          <w:marLeft w:val="-115"/>
          <w:marRight w:val="0"/>
          <w:marTop w:val="0"/>
          <w:marBottom w:val="0"/>
          <w:divBdr>
            <w:top w:val="none" w:sz="0" w:space="0" w:color="auto"/>
            <w:left w:val="none" w:sz="0" w:space="0" w:color="auto"/>
            <w:bottom w:val="none" w:sz="0" w:space="0" w:color="auto"/>
            <w:right w:val="none" w:sz="0" w:space="0" w:color="auto"/>
          </w:divBdr>
        </w:div>
        <w:div w:id="940143226">
          <w:marLeft w:val="-130"/>
          <w:marRight w:val="0"/>
          <w:marTop w:val="0"/>
          <w:marBottom w:val="0"/>
          <w:divBdr>
            <w:top w:val="none" w:sz="0" w:space="0" w:color="auto"/>
            <w:left w:val="none" w:sz="0" w:space="0" w:color="auto"/>
            <w:bottom w:val="none" w:sz="0" w:space="0" w:color="auto"/>
            <w:right w:val="none" w:sz="0" w:space="0" w:color="auto"/>
          </w:divBdr>
        </w:div>
        <w:div w:id="1798791276">
          <w:marLeft w:val="-115"/>
          <w:marRight w:val="0"/>
          <w:marTop w:val="0"/>
          <w:marBottom w:val="0"/>
          <w:divBdr>
            <w:top w:val="none" w:sz="0" w:space="0" w:color="auto"/>
            <w:left w:val="none" w:sz="0" w:space="0" w:color="auto"/>
            <w:bottom w:val="none" w:sz="0" w:space="0" w:color="auto"/>
            <w:right w:val="none" w:sz="0" w:space="0" w:color="auto"/>
          </w:divBdr>
        </w:div>
      </w:divsChild>
    </w:div>
    <w:div w:id="1296259054">
      <w:bodyDiv w:val="1"/>
      <w:marLeft w:val="0"/>
      <w:marRight w:val="0"/>
      <w:marTop w:val="0"/>
      <w:marBottom w:val="0"/>
      <w:divBdr>
        <w:top w:val="none" w:sz="0" w:space="0" w:color="auto"/>
        <w:left w:val="none" w:sz="0" w:space="0" w:color="auto"/>
        <w:bottom w:val="none" w:sz="0" w:space="0" w:color="auto"/>
        <w:right w:val="none" w:sz="0" w:space="0" w:color="auto"/>
      </w:divBdr>
    </w:div>
    <w:div w:id="1524434893">
      <w:bodyDiv w:val="1"/>
      <w:marLeft w:val="0"/>
      <w:marRight w:val="0"/>
      <w:marTop w:val="0"/>
      <w:marBottom w:val="0"/>
      <w:divBdr>
        <w:top w:val="none" w:sz="0" w:space="0" w:color="auto"/>
        <w:left w:val="none" w:sz="0" w:space="0" w:color="auto"/>
        <w:bottom w:val="none" w:sz="0" w:space="0" w:color="auto"/>
        <w:right w:val="none" w:sz="0" w:space="0" w:color="auto"/>
      </w:divBdr>
      <w:divsChild>
        <w:div w:id="1262376950">
          <w:marLeft w:val="-115"/>
          <w:marRight w:val="0"/>
          <w:marTop w:val="0"/>
          <w:marBottom w:val="0"/>
          <w:divBdr>
            <w:top w:val="none" w:sz="0" w:space="0" w:color="auto"/>
            <w:left w:val="none" w:sz="0" w:space="0" w:color="auto"/>
            <w:bottom w:val="none" w:sz="0" w:space="0" w:color="auto"/>
            <w:right w:val="none" w:sz="0" w:space="0" w:color="auto"/>
          </w:divBdr>
        </w:div>
        <w:div w:id="952981831">
          <w:marLeft w:val="-115"/>
          <w:marRight w:val="0"/>
          <w:marTop w:val="0"/>
          <w:marBottom w:val="0"/>
          <w:divBdr>
            <w:top w:val="none" w:sz="0" w:space="0" w:color="auto"/>
            <w:left w:val="none" w:sz="0" w:space="0" w:color="auto"/>
            <w:bottom w:val="none" w:sz="0" w:space="0" w:color="auto"/>
            <w:right w:val="none" w:sz="0" w:space="0" w:color="auto"/>
          </w:divBdr>
        </w:div>
        <w:div w:id="411775100">
          <w:marLeft w:val="-115"/>
          <w:marRight w:val="0"/>
          <w:marTop w:val="0"/>
          <w:marBottom w:val="0"/>
          <w:divBdr>
            <w:top w:val="none" w:sz="0" w:space="0" w:color="auto"/>
            <w:left w:val="none" w:sz="0" w:space="0" w:color="auto"/>
            <w:bottom w:val="none" w:sz="0" w:space="0" w:color="auto"/>
            <w:right w:val="none" w:sz="0" w:space="0" w:color="auto"/>
          </w:divBdr>
        </w:div>
        <w:div w:id="1250892931">
          <w:marLeft w:val="-115"/>
          <w:marRight w:val="0"/>
          <w:marTop w:val="0"/>
          <w:marBottom w:val="0"/>
          <w:divBdr>
            <w:top w:val="none" w:sz="0" w:space="0" w:color="auto"/>
            <w:left w:val="none" w:sz="0" w:space="0" w:color="auto"/>
            <w:bottom w:val="none" w:sz="0" w:space="0" w:color="auto"/>
            <w:right w:val="none" w:sz="0" w:space="0" w:color="auto"/>
          </w:divBdr>
        </w:div>
      </w:divsChild>
    </w:div>
    <w:div w:id="1730107077">
      <w:bodyDiv w:val="1"/>
      <w:marLeft w:val="0"/>
      <w:marRight w:val="0"/>
      <w:marTop w:val="0"/>
      <w:marBottom w:val="0"/>
      <w:divBdr>
        <w:top w:val="none" w:sz="0" w:space="0" w:color="auto"/>
        <w:left w:val="none" w:sz="0" w:space="0" w:color="auto"/>
        <w:bottom w:val="none" w:sz="0" w:space="0" w:color="auto"/>
        <w:right w:val="none" w:sz="0" w:space="0" w:color="auto"/>
      </w:divBdr>
      <w:divsChild>
        <w:div w:id="477772719">
          <w:marLeft w:val="-115"/>
          <w:marRight w:val="0"/>
          <w:marTop w:val="0"/>
          <w:marBottom w:val="0"/>
          <w:divBdr>
            <w:top w:val="none" w:sz="0" w:space="0" w:color="auto"/>
            <w:left w:val="none" w:sz="0" w:space="0" w:color="auto"/>
            <w:bottom w:val="none" w:sz="0" w:space="0" w:color="auto"/>
            <w:right w:val="none" w:sz="0" w:space="0" w:color="auto"/>
          </w:divBdr>
        </w:div>
        <w:div w:id="1550848022">
          <w:marLeft w:val="-115"/>
          <w:marRight w:val="0"/>
          <w:marTop w:val="0"/>
          <w:marBottom w:val="0"/>
          <w:divBdr>
            <w:top w:val="none" w:sz="0" w:space="0" w:color="auto"/>
            <w:left w:val="none" w:sz="0" w:space="0" w:color="auto"/>
            <w:bottom w:val="none" w:sz="0" w:space="0" w:color="auto"/>
            <w:right w:val="none" w:sz="0" w:space="0" w:color="auto"/>
          </w:divBdr>
        </w:div>
        <w:div w:id="869874993">
          <w:marLeft w:val="-115"/>
          <w:marRight w:val="0"/>
          <w:marTop w:val="0"/>
          <w:marBottom w:val="0"/>
          <w:divBdr>
            <w:top w:val="none" w:sz="0" w:space="0" w:color="auto"/>
            <w:left w:val="none" w:sz="0" w:space="0" w:color="auto"/>
            <w:bottom w:val="none" w:sz="0" w:space="0" w:color="auto"/>
            <w:right w:val="none" w:sz="0" w:space="0" w:color="auto"/>
          </w:divBdr>
        </w:div>
        <w:div w:id="1688943930">
          <w:marLeft w:val="-115"/>
          <w:marRight w:val="0"/>
          <w:marTop w:val="0"/>
          <w:marBottom w:val="0"/>
          <w:divBdr>
            <w:top w:val="none" w:sz="0" w:space="0" w:color="auto"/>
            <w:left w:val="none" w:sz="0" w:space="0" w:color="auto"/>
            <w:bottom w:val="none" w:sz="0" w:space="0" w:color="auto"/>
            <w:right w:val="none" w:sz="0" w:space="0" w:color="auto"/>
          </w:divBdr>
        </w:div>
      </w:divsChild>
    </w:div>
    <w:div w:id="1733963056">
      <w:bodyDiv w:val="1"/>
      <w:marLeft w:val="0"/>
      <w:marRight w:val="0"/>
      <w:marTop w:val="0"/>
      <w:marBottom w:val="0"/>
      <w:divBdr>
        <w:top w:val="none" w:sz="0" w:space="0" w:color="auto"/>
        <w:left w:val="none" w:sz="0" w:space="0" w:color="auto"/>
        <w:bottom w:val="none" w:sz="0" w:space="0" w:color="auto"/>
        <w:right w:val="none" w:sz="0" w:space="0" w:color="auto"/>
      </w:divBdr>
    </w:div>
    <w:div w:id="1748309677">
      <w:bodyDiv w:val="1"/>
      <w:marLeft w:val="0"/>
      <w:marRight w:val="0"/>
      <w:marTop w:val="0"/>
      <w:marBottom w:val="0"/>
      <w:divBdr>
        <w:top w:val="none" w:sz="0" w:space="0" w:color="auto"/>
        <w:left w:val="none" w:sz="0" w:space="0" w:color="auto"/>
        <w:bottom w:val="none" w:sz="0" w:space="0" w:color="auto"/>
        <w:right w:val="none" w:sz="0" w:space="0" w:color="auto"/>
      </w:divBdr>
      <w:divsChild>
        <w:div w:id="817575228">
          <w:marLeft w:val="0"/>
          <w:marRight w:val="0"/>
          <w:marTop w:val="0"/>
          <w:marBottom w:val="0"/>
          <w:divBdr>
            <w:top w:val="none" w:sz="0" w:space="0" w:color="auto"/>
            <w:left w:val="none" w:sz="0" w:space="0" w:color="auto"/>
            <w:bottom w:val="none" w:sz="0" w:space="0" w:color="auto"/>
            <w:right w:val="none" w:sz="0" w:space="0" w:color="auto"/>
          </w:divBdr>
        </w:div>
      </w:divsChild>
    </w:div>
    <w:div w:id="1780031616">
      <w:bodyDiv w:val="1"/>
      <w:marLeft w:val="0"/>
      <w:marRight w:val="0"/>
      <w:marTop w:val="0"/>
      <w:marBottom w:val="0"/>
      <w:divBdr>
        <w:top w:val="none" w:sz="0" w:space="0" w:color="auto"/>
        <w:left w:val="none" w:sz="0" w:space="0" w:color="auto"/>
        <w:bottom w:val="none" w:sz="0" w:space="0" w:color="auto"/>
        <w:right w:val="none" w:sz="0" w:space="0" w:color="auto"/>
      </w:divBdr>
      <w:divsChild>
        <w:div w:id="1698040175">
          <w:marLeft w:val="-108"/>
          <w:marRight w:val="0"/>
          <w:marTop w:val="0"/>
          <w:marBottom w:val="0"/>
          <w:divBdr>
            <w:top w:val="none" w:sz="0" w:space="0" w:color="auto"/>
            <w:left w:val="none" w:sz="0" w:space="0" w:color="auto"/>
            <w:bottom w:val="none" w:sz="0" w:space="0" w:color="auto"/>
            <w:right w:val="none" w:sz="0" w:space="0" w:color="auto"/>
          </w:divBdr>
        </w:div>
      </w:divsChild>
    </w:div>
    <w:div w:id="1854689734">
      <w:bodyDiv w:val="1"/>
      <w:marLeft w:val="0"/>
      <w:marRight w:val="0"/>
      <w:marTop w:val="0"/>
      <w:marBottom w:val="0"/>
      <w:divBdr>
        <w:top w:val="none" w:sz="0" w:space="0" w:color="auto"/>
        <w:left w:val="none" w:sz="0" w:space="0" w:color="auto"/>
        <w:bottom w:val="none" w:sz="0" w:space="0" w:color="auto"/>
        <w:right w:val="none" w:sz="0" w:space="0" w:color="auto"/>
      </w:divBdr>
      <w:divsChild>
        <w:div w:id="2013869540">
          <w:marLeft w:val="-115"/>
          <w:marRight w:val="0"/>
          <w:marTop w:val="0"/>
          <w:marBottom w:val="0"/>
          <w:divBdr>
            <w:top w:val="none" w:sz="0" w:space="0" w:color="auto"/>
            <w:left w:val="none" w:sz="0" w:space="0" w:color="auto"/>
            <w:bottom w:val="none" w:sz="0" w:space="0" w:color="auto"/>
            <w:right w:val="none" w:sz="0" w:space="0" w:color="auto"/>
          </w:divBdr>
        </w:div>
        <w:div w:id="992830519">
          <w:marLeft w:val="-115"/>
          <w:marRight w:val="0"/>
          <w:marTop w:val="0"/>
          <w:marBottom w:val="0"/>
          <w:divBdr>
            <w:top w:val="none" w:sz="0" w:space="0" w:color="auto"/>
            <w:left w:val="none" w:sz="0" w:space="0" w:color="auto"/>
            <w:bottom w:val="none" w:sz="0" w:space="0" w:color="auto"/>
            <w:right w:val="none" w:sz="0" w:space="0" w:color="auto"/>
          </w:divBdr>
        </w:div>
        <w:div w:id="739596434">
          <w:marLeft w:val="-130"/>
          <w:marRight w:val="0"/>
          <w:marTop w:val="0"/>
          <w:marBottom w:val="0"/>
          <w:divBdr>
            <w:top w:val="none" w:sz="0" w:space="0" w:color="auto"/>
            <w:left w:val="none" w:sz="0" w:space="0" w:color="auto"/>
            <w:bottom w:val="none" w:sz="0" w:space="0" w:color="auto"/>
            <w:right w:val="none" w:sz="0" w:space="0" w:color="auto"/>
          </w:divBdr>
        </w:div>
        <w:div w:id="1434547017">
          <w:marLeft w:val="-115"/>
          <w:marRight w:val="0"/>
          <w:marTop w:val="0"/>
          <w:marBottom w:val="0"/>
          <w:divBdr>
            <w:top w:val="none" w:sz="0" w:space="0" w:color="auto"/>
            <w:left w:val="none" w:sz="0" w:space="0" w:color="auto"/>
            <w:bottom w:val="none" w:sz="0" w:space="0" w:color="auto"/>
            <w:right w:val="none" w:sz="0" w:space="0" w:color="auto"/>
          </w:divBdr>
        </w:div>
      </w:divsChild>
    </w:div>
    <w:div w:id="1936403425">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Technique" TargetMode="External"/><Relationship Id="rId21" Type="http://schemas.openxmlformats.org/officeDocument/2006/relationships/image" Target="media/image14.png"/><Relationship Id="rId34" Type="http://schemas.openxmlformats.org/officeDocument/2006/relationships/hyperlink" Target="https://fr.wikipedia.org/wiki/Personne_morale" TargetMode="External"/><Relationship Id="rId42" Type="http://schemas.openxmlformats.org/officeDocument/2006/relationships/hyperlink" Target="https://www.linternaute.fr/dictionnaire/fr/definition/plusieu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r.wikipedia.org/wiki/Entreprise" TargetMode="External"/><Relationship Id="rId37" Type="http://schemas.openxmlformats.org/officeDocument/2006/relationships/hyperlink" Target="https://fr.wikipedia.org/wiki/Co%C3%BBt" TargetMode="External"/><Relationship Id="rId40" Type="http://schemas.openxmlformats.org/officeDocument/2006/relationships/hyperlink" Target="https://fr.wikipedia.org/wiki/Cahier_des_charg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Chantier_(b%C3%A2timen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Ma%C3%AEtre_d%27ouvrage" TargetMode="External"/><Relationship Id="rId43" Type="http://schemas.openxmlformats.org/officeDocument/2006/relationships/hyperlink" Target="https://www.linternaute.fr/dictionnaire/fr/definition/foi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fr.wikipedia.org/wiki/Personne_physique" TargetMode="External"/><Relationship Id="rId38" Type="http://schemas.openxmlformats.org/officeDocument/2006/relationships/hyperlink" Target="https://fr.wikipedia.org/wiki/D%C3%A9lai"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linternaute.fr/dictionnaire/fr/definition/ac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8AB42-DC26-4CE7-AF2D-B67D4654A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298E7D1F.dotm</Template>
  <TotalTime>289</TotalTime>
  <Pages>43</Pages>
  <Words>10166</Words>
  <Characters>55916</Characters>
  <Application>Microsoft Office Word</Application>
  <DocSecurity>0</DocSecurity>
  <Lines>465</Lines>
  <Paragraphs>131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delmas</dc:creator>
  <cp:keywords/>
  <dc:description/>
  <cp:lastModifiedBy>YOAN GUIRAUD</cp:lastModifiedBy>
  <cp:revision>11</cp:revision>
  <cp:lastPrinted>2019-05-29T14:02:00Z</cp:lastPrinted>
  <dcterms:created xsi:type="dcterms:W3CDTF">2019-05-29T05:12:00Z</dcterms:created>
  <dcterms:modified xsi:type="dcterms:W3CDTF">2019-05-29T14:11:00Z</dcterms:modified>
</cp:coreProperties>
</file>