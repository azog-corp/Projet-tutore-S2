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3EC26" w14:textId="69EC0E2A" w:rsidR="00B7466D" w:rsidRDefault="00B7466D" w:rsidP="00B7466D">
      <w:pPr>
        <w:spacing w:after="0" w:line="240" w:lineRule="auto"/>
        <w:rPr>
          <w:rFonts w:ascii="Arial" w:eastAsia="Times New Roman" w:hAnsi="Arial" w:cs="Arial"/>
          <w:color w:val="000000"/>
          <w:sz w:val="22"/>
          <w:lang w:eastAsia="fr-FR"/>
        </w:rPr>
      </w:pPr>
      <w:bookmarkStart w:id="0" w:name="_Hlk867797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16D8F87">
            <wp:simplePos x="0" y="0"/>
            <wp:positionH relativeFrom="margin">
              <wp:posOffset>-47625</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1FE847E9" w:rsidR="00B7466D" w:rsidRDefault="003012B0" w:rsidP="00B7466D">
      <w:pPr>
        <w:spacing w:after="0" w:line="240" w:lineRule="auto"/>
        <w:rPr>
          <w:rFonts w:ascii="Arial" w:eastAsia="Times New Roman" w:hAnsi="Arial" w:cs="Arial"/>
          <w:color w:val="000000"/>
          <w:sz w:val="22"/>
          <w:lang w:eastAsia="fr-FR"/>
        </w:rPr>
      </w:pPr>
      <w:bookmarkStart w:id="1" w:name="_Hlk9371361"/>
      <w:bookmarkEnd w:id="1"/>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51C37935">
            <wp:simplePos x="0" y="0"/>
            <wp:positionH relativeFrom="rightMargin">
              <wp:align>left</wp:align>
            </wp:positionH>
            <wp:positionV relativeFrom="paragraph">
              <wp:posOffset>3810</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00F840C6">
        <w:rPr>
          <w:rFonts w:ascii="Times New Roman" w:eastAsia="Times New Roman" w:hAnsi="Times New Roman" w:cs="Times New Roman"/>
          <w:szCs w:val="24"/>
          <w:lang w:eastAsia="fr-FR"/>
        </w:rPr>
        <w:pict w14:anchorId="793D1322">
          <v:rect id="_x0000_i1025"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7B864C7F" w:rsidR="00B7466D" w:rsidRDefault="00B7466D" w:rsidP="00C92223">
      <w:pPr>
        <w:pStyle w:val="Titre"/>
      </w:pPr>
    </w:p>
    <w:p w14:paraId="6A319E91" w14:textId="7E0A3B9C" w:rsidR="001675C6" w:rsidRDefault="001675C6" w:rsidP="001675C6"/>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Default="001675C6" w:rsidP="001675C6">
      <w:pPr>
        <w:pStyle w:val="Citationintense"/>
      </w:pPr>
      <w:r>
        <w:t>Yanis Delmas</w:t>
      </w:r>
    </w:p>
    <w:p w14:paraId="7F5C490B" w14:textId="7F221AEC" w:rsidR="001675C6" w:rsidRDefault="001675C6" w:rsidP="001675C6">
      <w:pPr>
        <w:pStyle w:val="Citationintense"/>
      </w:pPr>
      <w:r>
        <w:t>Yoan Guiraud</w:t>
      </w:r>
    </w:p>
    <w:p w14:paraId="681E97A4" w14:textId="12D55BAB" w:rsidR="001675C6" w:rsidRDefault="001675C6" w:rsidP="001675C6">
      <w:pPr>
        <w:pStyle w:val="Citationintense"/>
      </w:pPr>
      <w:r>
        <w:t>Pierre-Marie Combalbert</w:t>
      </w:r>
    </w:p>
    <w:p w14:paraId="1E2A72A2" w14:textId="110A5333" w:rsidR="001675C6" w:rsidRPr="001675C6" w:rsidRDefault="001675C6" w:rsidP="001675C6">
      <w:pPr>
        <w:pStyle w:val="Citationintense"/>
      </w:pPr>
      <w:r>
        <w:t xml:space="preserve">Maël Le Folgoc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F840C6">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F840C6">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F840C6">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F840C6">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F840C6">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F840C6">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F840C6">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F840C6">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F840C6">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F840C6">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750572F6" w:rsidR="00C8402C" w:rsidRDefault="00F840C6">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8672CB">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F840C6">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F840C6">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F840C6">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F840C6">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F840C6">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F840C6">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Politique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F840C6">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F840C6">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F840C6">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F840C6">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F840C6">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F840C6">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F840C6">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F840C6">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F840C6">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F840C6">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F840C6">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F840C6">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F840C6">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F840C6">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F840C6">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F840C6">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F840C6">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F840C6">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F840C6">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F840C6">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F840C6">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F840C6">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F840C6">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F840C6">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F840C6">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F840C6">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F840C6">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F840C6">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F840C6">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tableau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F840C6">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F840C6">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F840C6">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F840C6">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F840C6">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F840C6">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F840C6">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F840C6">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F840C6">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F840C6">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F840C6">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F840C6">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F840C6">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F840C6">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F840C6">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C6BCC6E" w:rsidR="00C31339" w:rsidRDefault="00C31339">
          <w:r>
            <w:rPr>
              <w:b/>
              <w:bCs/>
            </w:rPr>
            <w:fldChar w:fldCharType="end"/>
          </w:r>
        </w:p>
      </w:sdtContent>
    </w:sdt>
    <w:p w14:paraId="3AB017D7" w14:textId="108F54AC" w:rsidR="00C92223" w:rsidRDefault="00C92223" w:rsidP="00C92223"/>
    <w:p w14:paraId="65AFFB7C" w14:textId="4F650DBE" w:rsidR="00C92223" w:rsidRDefault="00C92223" w:rsidP="00C92223">
      <w:pPr>
        <w:pStyle w:val="Titre1"/>
      </w:pPr>
      <w:bookmarkStart w:id="2" w:name="_Toc9787487"/>
      <w:r>
        <w:lastRenderedPageBreak/>
        <w:t>Introduction</w:t>
      </w:r>
      <w:bookmarkEnd w:id="2"/>
    </w:p>
    <w:p w14:paraId="72CD045E" w14:textId="77777777" w:rsidR="00D8642F" w:rsidRPr="00D8642F" w:rsidRDefault="00D8642F" w:rsidP="00D8642F"/>
    <w:p w14:paraId="7A67210D" w14:textId="33E6734D" w:rsidR="00AF068C" w:rsidRDefault="009C47AA" w:rsidP="009C47AA">
      <w:r>
        <w:t xml:space="preserve">    </w:t>
      </w:r>
      <w:r w:rsidR="00AF068C">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8F0A610" w14:textId="1CA081D4" w:rsidR="00C92223" w:rsidRDefault="00C92223" w:rsidP="00C92223">
      <w:pPr>
        <w:pStyle w:val="Titre1"/>
      </w:pPr>
      <w:bookmarkStart w:id="3" w:name="_Toc9787488"/>
      <w:r>
        <w:t>Présentation du projet</w:t>
      </w:r>
      <w:bookmarkEnd w:id="3"/>
    </w:p>
    <w:p w14:paraId="54A1720A" w14:textId="1208F556" w:rsidR="00DC312C" w:rsidRDefault="00F86B50" w:rsidP="00DC312C">
      <w:pPr>
        <w:pStyle w:val="Titre2"/>
      </w:pPr>
      <w:bookmarkStart w:id="4" w:name="_Toc9787489"/>
      <w:r>
        <w:t>Définition générale du projet</w:t>
      </w:r>
      <w:bookmarkEnd w:id="4"/>
    </w:p>
    <w:p w14:paraId="7CB88F79" w14:textId="77777777" w:rsidR="00D8642F" w:rsidRPr="00D8642F" w:rsidRDefault="00D8642F" w:rsidP="00D8642F"/>
    <w:p w14:paraId="5C1C31FE" w14:textId="1294E88F" w:rsidR="00D24833" w:rsidRDefault="009C47AA" w:rsidP="009C47AA">
      <w:r>
        <w:t xml:space="preserve">    </w:t>
      </w:r>
      <w:r w:rsidR="00D24833">
        <w:t>Le projet « </w:t>
      </w:r>
      <w:r w:rsidR="00956C18">
        <w:t>G</w:t>
      </w:r>
      <w:r w:rsidR="00D24833">
        <w:t>renouille</w:t>
      </w:r>
      <w:r w:rsidR="00956C18">
        <w:t xml:space="preserve"> et crapaud</w:t>
      </w:r>
      <w:r w:rsidR="00D24833">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174D79CC" w14:textId="1D731916" w:rsidR="00F86B50" w:rsidRDefault="00F86B50" w:rsidP="00F86B50">
      <w:pPr>
        <w:pStyle w:val="Titre2"/>
      </w:pPr>
      <w:bookmarkStart w:id="5" w:name="_Toc9787490"/>
      <w:r>
        <w:t>Cahier des charges</w:t>
      </w:r>
      <w:bookmarkEnd w:id="5"/>
    </w:p>
    <w:p w14:paraId="639624A7" w14:textId="77777777" w:rsidR="00D8642F" w:rsidRPr="00D8642F" w:rsidRDefault="00D8642F" w:rsidP="00D8642F"/>
    <w:p w14:paraId="421DFF10" w14:textId="29BDFDE6" w:rsidR="00D8642F" w:rsidRDefault="00300A9E" w:rsidP="00D8642F">
      <w:pPr>
        <w:ind w:left="-15" w:firstLine="283"/>
      </w:pPr>
      <w:r>
        <w:t xml:space="preserve">Le but de ce projet est de développer un programme permettant de jouer au jeu et au casse-tête des grenouilles et des crapauds. </w:t>
      </w:r>
    </w:p>
    <w:p w14:paraId="439B533D" w14:textId="77777777" w:rsidR="00300A9E" w:rsidRPr="0012528A" w:rsidRDefault="00300A9E" w:rsidP="0012528A">
      <w:pPr>
        <w:pStyle w:val="Titre3"/>
      </w:pPr>
      <w:bookmarkStart w:id="6" w:name="_Toc9787491"/>
      <w:r w:rsidRPr="0012528A">
        <w:t>Description du jeu des grenouilles et des crapauds</w:t>
      </w:r>
      <w:bookmarkEnd w:id="6"/>
      <w:r w:rsidRPr="0012528A">
        <w:t xml:space="preserve"> </w:t>
      </w:r>
    </w:p>
    <w:p w14:paraId="38D517E4" w14:textId="77777777" w:rsidR="00300A9E" w:rsidRDefault="00300A9E" w:rsidP="00300A9E">
      <w:pPr>
        <w:spacing w:after="0"/>
      </w:pPr>
      <w:r>
        <w:t xml:space="preserve"> </w:t>
      </w:r>
    </w:p>
    <w:p w14:paraId="6202504E" w14:textId="07463E25"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2C48FE08" w:rsidR="00300A9E" w:rsidRDefault="00300A9E" w:rsidP="00300A9E">
      <w:pPr>
        <w:ind w:left="-15" w:firstLine="283"/>
      </w:pPr>
      <w:r>
        <w:t>Si la case adjacente dans le sens de déplacement est libre, la grenouille (respectivement le crapaud) déplacée vient occuper cette case. Si, par contre elle est occupée par un crapaud (respectivement une grenouille) et que la case suivante est libre, le batracien vient occuper cette case libre. Dans tous les autres cas, le batracien ne peut être déplacé.</w:t>
      </w:r>
    </w:p>
    <w:p w14:paraId="54CB785F" w14:textId="3E7B4D8F" w:rsidR="00300A9E" w:rsidRDefault="00300A9E" w:rsidP="00300A9E">
      <w:pPr>
        <w:spacing w:after="8"/>
      </w:pPr>
      <w:r>
        <w:rPr>
          <w:rFonts w:ascii="Times New Roman" w:eastAsia="Times New Roman" w:hAnsi="Times New Roman" w:cs="Times New Roman"/>
          <w:b/>
        </w:rPr>
        <w:t xml:space="preserve">Exemple avec un plateau de 1 * </w:t>
      </w:r>
      <w:r w:rsidR="00582547">
        <w:rPr>
          <w:rFonts w:ascii="Times New Roman" w:eastAsia="Times New Roman" w:hAnsi="Times New Roman" w:cs="Times New Roman"/>
          <w:b/>
        </w:rPr>
        <w:t>5 :</w:t>
      </w:r>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lastRenderedPageBreak/>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1B5B29A3" w:rsidR="00300A9E" w:rsidRDefault="00300A9E" w:rsidP="00FA4150">
      <w:pPr>
        <w:pStyle w:val="Titre3"/>
      </w:pPr>
      <w:bookmarkStart w:id="7" w:name="_Toc9787492"/>
      <w:r>
        <w:t>Description du casse-tête des grenouilles et des crapauds</w:t>
      </w:r>
      <w:bookmarkEnd w:id="7"/>
    </w:p>
    <w:p w14:paraId="13591F05" w14:textId="77777777" w:rsidR="00582547" w:rsidRPr="00582547" w:rsidRDefault="00582547" w:rsidP="00582547"/>
    <w:p w14:paraId="023C9500" w14:textId="1752F3AA" w:rsidR="00300A9E" w:rsidRDefault="00300A9E" w:rsidP="00300A9E">
      <w:pPr>
        <w:ind w:left="-15" w:firstLine="283"/>
      </w:pPr>
      <w:r>
        <w:t>Les règles de déplacement sont identiques à celles du jeu. Cependant</w:t>
      </w:r>
      <w:r w:rsidR="00356D22">
        <w:t>,</w:t>
      </w:r>
      <w:r>
        <w:t xml:space="preserve">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lastRenderedPageBreak/>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bookmarkStart w:id="8" w:name="_Toc9787493"/>
      <w:r>
        <w:t>Application à développer</w:t>
      </w:r>
      <w:bookmarkEnd w:id="8"/>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bookmarkStart w:id="9" w:name="_Toc9787494"/>
      <w:r>
        <w:t>Configurations initiales</w:t>
      </w:r>
      <w:bookmarkEnd w:id="9"/>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lastRenderedPageBreak/>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6AFE5EE6" w14:textId="78C228EF" w:rsidR="00300A9E" w:rsidRDefault="00300A9E" w:rsidP="00D8642F">
      <w:pPr>
        <w:spacing w:after="36"/>
        <w:ind w:left="-15" w:firstLine="283"/>
      </w:pPr>
      <w:r>
        <w:t>Les configurations préétablies devront être stockées en mémoire permanente afin d’être retrouvées lors du prochain lancement de l’application.</w:t>
      </w:r>
    </w:p>
    <w:p w14:paraId="3B8B8016" w14:textId="3E2D7BE4" w:rsidR="00300A9E" w:rsidRDefault="00300A9E" w:rsidP="00FA4150">
      <w:pPr>
        <w:pStyle w:val="Titre3"/>
      </w:pPr>
      <w:bookmarkStart w:id="10" w:name="_Toc9787495"/>
      <w:r>
        <w:t>Remarque</w:t>
      </w:r>
      <w:bookmarkEnd w:id="10"/>
    </w:p>
    <w:p w14:paraId="71F6A979" w14:textId="77777777" w:rsidR="00D8642F" w:rsidRPr="00D8642F" w:rsidRDefault="00D8642F" w:rsidP="00D8642F"/>
    <w:p w14:paraId="2A7C70B8" w14:textId="4BA94FFF" w:rsidR="00300A9E" w:rsidRDefault="00300A9E" w:rsidP="007C5BBC">
      <w:pPr>
        <w:ind w:left="-15" w:firstLine="283"/>
      </w:pPr>
      <w:r>
        <w:t xml:space="preserve">L’application fonctionnera en mode console ou bien sera dotée d’une interface graphique, au choix du groupe réalisant le projet. </w:t>
      </w:r>
    </w:p>
    <w:p w14:paraId="396ED2E9" w14:textId="77777777" w:rsidR="00D8642F" w:rsidRPr="00300A9E" w:rsidRDefault="00D8642F" w:rsidP="007C5BBC">
      <w:pPr>
        <w:ind w:left="-15" w:firstLine="283"/>
      </w:pPr>
    </w:p>
    <w:p w14:paraId="2640D462" w14:textId="06863E41" w:rsidR="00F86B50" w:rsidRDefault="00F86B50" w:rsidP="00F86B50">
      <w:pPr>
        <w:pStyle w:val="Titre2"/>
      </w:pPr>
      <w:bookmarkStart w:id="11" w:name="_Toc9787496"/>
      <w:r>
        <w:t>Charte du projet</w:t>
      </w:r>
      <w:bookmarkEnd w:id="11"/>
    </w:p>
    <w:p w14:paraId="670EEEB2" w14:textId="1ED08A62" w:rsidR="00F86B50" w:rsidRDefault="00BC31F7" w:rsidP="00F86B50">
      <w:pPr>
        <w:pStyle w:val="Titre3"/>
      </w:pPr>
      <w:bookmarkStart w:id="12" w:name="_Toc9787497"/>
      <w:r>
        <w:t>Objectif du projet</w:t>
      </w:r>
      <w:bookmarkEnd w:id="12"/>
    </w:p>
    <w:p w14:paraId="41599C28" w14:textId="77777777" w:rsidR="00D8642F" w:rsidRPr="00D8642F" w:rsidRDefault="00D8642F" w:rsidP="00D8642F"/>
    <w:p w14:paraId="1CBB1406" w14:textId="27FB456F" w:rsidR="00511774" w:rsidRPr="00511774" w:rsidRDefault="00511774" w:rsidP="00511774">
      <w:r>
        <w:t>L’objectif de ce projet sera la réalisation d’un jeu vidéo « Grenouille et crapaud » avec une interface.</w:t>
      </w:r>
    </w:p>
    <w:p w14:paraId="1EC6C440" w14:textId="25C87A1B" w:rsidR="00BC31F7" w:rsidRDefault="00BC31F7" w:rsidP="00BC31F7">
      <w:pPr>
        <w:pStyle w:val="Titre3"/>
      </w:pPr>
      <w:bookmarkStart w:id="13" w:name="_Toc9787498"/>
      <w:r>
        <w:t>Périmètre du projet</w:t>
      </w:r>
      <w:bookmarkEnd w:id="13"/>
    </w:p>
    <w:p w14:paraId="170133E7" w14:textId="77777777" w:rsidR="00D8642F" w:rsidRPr="00D8642F" w:rsidRDefault="00D8642F" w:rsidP="00D8642F"/>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430F372" w:rsidR="00BC31F7" w:rsidRDefault="00BC31F7" w:rsidP="00BC31F7">
      <w:pPr>
        <w:pStyle w:val="Titre3"/>
      </w:pPr>
      <w:bookmarkStart w:id="14" w:name="_Toc9787499"/>
      <w:r>
        <w:t>Demandes hors périmètre</w:t>
      </w:r>
      <w:bookmarkEnd w:id="14"/>
    </w:p>
    <w:p w14:paraId="04F81DAE" w14:textId="77777777" w:rsidR="00D8642F" w:rsidRPr="00D8642F" w:rsidRDefault="00D8642F" w:rsidP="00D8642F"/>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3D9757B4" w:rsidR="00C17CFF" w:rsidRDefault="00BC31F7" w:rsidP="00C17CFF">
      <w:pPr>
        <w:pStyle w:val="Titre3"/>
      </w:pPr>
      <w:bookmarkStart w:id="15" w:name="_Toc9787500"/>
      <w:r>
        <w:lastRenderedPageBreak/>
        <w:t>Principaux livrable</w:t>
      </w:r>
      <w:bookmarkEnd w:id="15"/>
    </w:p>
    <w:p w14:paraId="720C76C5" w14:textId="77777777" w:rsidR="00D8642F" w:rsidRPr="00D8642F" w:rsidRDefault="00D8642F" w:rsidP="00D8642F"/>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1D8317DB" w14:textId="7B04E6D3" w:rsidR="00D8642F" w:rsidRPr="006647B3" w:rsidRDefault="00050984" w:rsidP="00D8642F">
      <w:pPr>
        <w:ind w:left="708"/>
      </w:pPr>
      <w:r>
        <w:t>Application finale du jeu vidéo</w:t>
      </w:r>
    </w:p>
    <w:p w14:paraId="6EFCEF87" w14:textId="6335505C" w:rsidR="00BC31F7" w:rsidRDefault="00BC31F7" w:rsidP="00BC31F7">
      <w:pPr>
        <w:pStyle w:val="Titre3"/>
      </w:pPr>
      <w:bookmarkStart w:id="16" w:name="_Toc9787501"/>
      <w:r>
        <w:t>Acteur du projet : équipe MOE, MOA, contrôle qualité</w:t>
      </w:r>
      <w:bookmarkEnd w:id="16"/>
    </w:p>
    <w:p w14:paraId="0F58CFBD" w14:textId="77777777" w:rsidR="00D8642F" w:rsidRPr="00D8642F" w:rsidRDefault="00D8642F" w:rsidP="00D8642F"/>
    <w:p w14:paraId="76C8EDF5" w14:textId="49B637CC" w:rsidR="00393A2F" w:rsidRDefault="00BE7A14" w:rsidP="00393A2F">
      <w:bookmarkStart w:id="17"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r w:rsidR="00582547">
        <w:t>F</w:t>
      </w:r>
      <w:r>
        <w:t xml:space="preserve">olgoc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5330C219" w14:textId="450D2150" w:rsidR="00D8642F" w:rsidRDefault="004E5BD1" w:rsidP="00D8642F">
      <w:pPr>
        <w:pStyle w:val="Paragraphedeliste"/>
        <w:numPr>
          <w:ilvl w:val="0"/>
          <w:numId w:val="8"/>
        </w:numPr>
      </w:pPr>
      <w:r>
        <w:t xml:space="preserve">Mael Le </w:t>
      </w:r>
      <w:r w:rsidR="00582547">
        <w:t>F</w:t>
      </w:r>
      <w:r>
        <w:t>olgoc</w:t>
      </w:r>
      <w:r w:rsidR="00582547">
        <w:t xml:space="preserve"> P</w:t>
      </w:r>
      <w:r>
        <w:t>ontis</w:t>
      </w:r>
    </w:p>
    <w:p w14:paraId="0B829CEF" w14:textId="5D2631DE" w:rsidR="00BC31F7" w:rsidRDefault="00BC31F7" w:rsidP="00871B7D">
      <w:pPr>
        <w:pStyle w:val="Titre3"/>
      </w:pPr>
      <w:bookmarkStart w:id="18" w:name="_Toc9787502"/>
      <w:bookmarkEnd w:id="17"/>
      <w:r>
        <w:t>Condition d’acceptation : exigences, contraintes, qualité, critères et mesures</w:t>
      </w:r>
      <w:bookmarkEnd w:id="18"/>
    </w:p>
    <w:p w14:paraId="1D53F1EF" w14:textId="77777777" w:rsidR="00D8642F" w:rsidRPr="00D8642F" w:rsidRDefault="00D8642F" w:rsidP="00D8642F"/>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lastRenderedPageBreak/>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 xml:space="preserve">Création d’une </w:t>
      </w:r>
      <w:proofErr w:type="spellStart"/>
      <w:r>
        <w:t>javadoc</w:t>
      </w:r>
      <w:proofErr w:type="spellEnd"/>
      <w:r>
        <w:t>.</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w:t>
      </w:r>
      <w:proofErr w:type="spellStart"/>
      <w:r>
        <w:t>javadoc</w:t>
      </w:r>
      <w:r w:rsidR="00050984">
        <w:t>s</w:t>
      </w:r>
      <w:proofErr w:type="spellEnd"/>
      <w:r>
        <w:t xml:space="preserve"> avec le programmeur pour trouver des erreurs ou des améliorations.</w:t>
      </w:r>
    </w:p>
    <w:p w14:paraId="413B2EAE" w14:textId="65027AE0" w:rsidR="00871B7D" w:rsidRPr="00871B7D" w:rsidRDefault="001B7CC9" w:rsidP="00D8642F">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6F81D53A" w14:textId="387520F6" w:rsidR="00AB2579" w:rsidRDefault="00AB2579" w:rsidP="00FA4150">
      <w:pPr>
        <w:pStyle w:val="Titre3"/>
      </w:pPr>
      <w:bookmarkStart w:id="19" w:name="_Toc9787503"/>
      <w:r w:rsidRPr="0034558A">
        <w:t>Risque identifier</w:t>
      </w:r>
      <w:bookmarkEnd w:id="19"/>
    </w:p>
    <w:p w14:paraId="007E4D9F" w14:textId="77777777" w:rsidR="00D8642F" w:rsidRPr="00D8642F" w:rsidRDefault="00D8642F" w:rsidP="00D8642F"/>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 xml:space="preserve">Des </w:t>
      </w:r>
      <w:proofErr w:type="spellStart"/>
      <w:r>
        <w:t>javadocs</w:t>
      </w:r>
      <w:proofErr w:type="spellEnd"/>
      <w:r>
        <w:t xml:space="preserve">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08746E7C" w:rsidR="00AB2579" w:rsidRDefault="00AB2579" w:rsidP="00FA4150">
      <w:pPr>
        <w:pStyle w:val="Titre3"/>
      </w:pPr>
      <w:bookmarkStart w:id="20" w:name="_Toc9787504"/>
      <w:r>
        <w:t>Politique de gestion des risques</w:t>
      </w:r>
      <w:bookmarkEnd w:id="20"/>
    </w:p>
    <w:p w14:paraId="75BF347B" w14:textId="77777777" w:rsidR="00D8642F" w:rsidRPr="00D8642F" w:rsidRDefault="00D8642F" w:rsidP="00D8642F"/>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969933C" w14:textId="2B30C3CF" w:rsidR="00AB2579"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08D4AD46" w14:textId="77777777" w:rsidR="00D8642F" w:rsidRPr="0034558A" w:rsidRDefault="00D8642F" w:rsidP="00AB2579">
      <w:pPr>
        <w:pStyle w:val="Paragraphedeliste"/>
        <w:numPr>
          <w:ilvl w:val="0"/>
          <w:numId w:val="8"/>
        </w:numPr>
      </w:pPr>
    </w:p>
    <w:p w14:paraId="41E42847" w14:textId="1697F95C" w:rsidR="00C92223" w:rsidRDefault="00C92223" w:rsidP="00C92223">
      <w:pPr>
        <w:pStyle w:val="Titre1"/>
      </w:pPr>
      <w:bookmarkStart w:id="21" w:name="_Toc9787505"/>
      <w:r>
        <w:t>Organisation du projet</w:t>
      </w:r>
      <w:bookmarkEnd w:id="21"/>
    </w:p>
    <w:p w14:paraId="5B88B8C4" w14:textId="434D492F" w:rsidR="00FB293D" w:rsidRDefault="00BC31F7" w:rsidP="0008705A">
      <w:pPr>
        <w:pStyle w:val="Titre2"/>
      </w:pPr>
      <w:bookmarkStart w:id="22" w:name="_Toc9787506"/>
      <w:r>
        <w:t>Présentation du cycle de vie</w:t>
      </w:r>
      <w:r w:rsidR="00064D65">
        <w:t xml:space="preserve"> et ses conséquences</w:t>
      </w:r>
      <w:bookmarkEnd w:id="22"/>
    </w:p>
    <w:p w14:paraId="06FD60ED" w14:textId="77777777" w:rsidR="00D8642F" w:rsidRPr="00D8642F" w:rsidRDefault="00D8642F" w:rsidP="00D8642F"/>
    <w:p w14:paraId="25633FC3" w14:textId="46612505" w:rsidR="00FB293D" w:rsidRDefault="00FB293D" w:rsidP="00FB293D">
      <w:r>
        <w:lastRenderedPageBreak/>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01B3651C" w14:textId="2BF784D7" w:rsidR="00856EA5" w:rsidRDefault="00856EA5" w:rsidP="00856EA5">
      <w:pPr>
        <w:pStyle w:val="Titre2"/>
      </w:pPr>
      <w:bookmarkStart w:id="23" w:name="_Toc9787507"/>
      <w:r>
        <w:t>Identifier les rôles</w:t>
      </w:r>
      <w:bookmarkEnd w:id="23"/>
    </w:p>
    <w:p w14:paraId="51AFF875" w14:textId="77777777" w:rsidR="00D8642F" w:rsidRPr="00D8642F" w:rsidRDefault="00D8642F" w:rsidP="00D8642F"/>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Le-Folgoc-Pontis</w:t>
      </w:r>
    </w:p>
    <w:p w14:paraId="5912619B" w14:textId="77777777" w:rsidR="00D8642F" w:rsidRPr="0031039B" w:rsidRDefault="00D8642F" w:rsidP="0031039B"/>
    <w:p w14:paraId="4362C1D4" w14:textId="0FFE4877" w:rsidR="00856EA5" w:rsidRPr="00856EA5" w:rsidRDefault="00856EA5" w:rsidP="00856EA5">
      <w:pPr>
        <w:pStyle w:val="Titre2"/>
      </w:pPr>
      <w:bookmarkStart w:id="24" w:name="_Toc9787508"/>
      <w:r>
        <w:t>Plan de communication</w:t>
      </w:r>
      <w:bookmarkEnd w:id="24"/>
    </w:p>
    <w:p w14:paraId="3A8F8913" w14:textId="66DB7DDD" w:rsidR="00BC31F7" w:rsidRDefault="00BC31F7" w:rsidP="00BC31F7">
      <w:pPr>
        <w:pStyle w:val="Titre3"/>
      </w:pPr>
      <w:bookmarkStart w:id="25" w:name="_Toc9787509"/>
      <w:r>
        <w:t>Localisation géographique des intervenants</w:t>
      </w:r>
      <w:bookmarkEnd w:id="25"/>
    </w:p>
    <w:p w14:paraId="0D786D91" w14:textId="77777777" w:rsidR="00D8642F" w:rsidRPr="00D8642F" w:rsidRDefault="00D8642F" w:rsidP="00D8642F"/>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564422E2" w:rsidR="00856EA5" w:rsidRPr="00D8642F"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C105795" w14:textId="601004D4" w:rsidR="00BC31F7" w:rsidRDefault="00BC31F7" w:rsidP="00BC31F7">
      <w:pPr>
        <w:pStyle w:val="Titre3"/>
      </w:pPr>
      <w:bookmarkStart w:id="26" w:name="_Toc9787510"/>
      <w:r>
        <w:t>Moyens de communication utilisés</w:t>
      </w:r>
      <w:bookmarkEnd w:id="26"/>
    </w:p>
    <w:p w14:paraId="619618D9" w14:textId="77777777" w:rsidR="00D8642F" w:rsidRPr="00D8642F" w:rsidRDefault="00D8642F" w:rsidP="00D8642F"/>
    <w:p w14:paraId="584634C3" w14:textId="6CC35DC6"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w:t>
      </w:r>
      <w:proofErr w:type="spellStart"/>
      <w:r w:rsidRPr="2CF5DAEC">
        <w:t>avanc</w:t>
      </w:r>
      <w:r w:rsidR="00925149">
        <w:t>er</w:t>
      </w:r>
      <w:proofErr w:type="spellEnd"/>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7" w:name="_Toc9787511"/>
      <w:r>
        <w:lastRenderedPageBreak/>
        <w:t>Réunion projet MOE</w:t>
      </w:r>
      <w:bookmarkEnd w:id="27"/>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33BC5AF8" w:rsidR="00BC31F7" w:rsidRDefault="00BC31F7" w:rsidP="00BC31F7">
      <w:pPr>
        <w:pStyle w:val="Titre3"/>
      </w:pPr>
      <w:bookmarkStart w:id="28" w:name="_Toc9787512"/>
      <w:r>
        <w:t>Comité de pilotage</w:t>
      </w:r>
      <w:bookmarkEnd w:id="28"/>
    </w:p>
    <w:p w14:paraId="5BFAAB84" w14:textId="3A92D579" w:rsidR="00D8642F" w:rsidRDefault="00D8642F" w:rsidP="00D8642F"/>
    <w:p w14:paraId="2E1459BA" w14:textId="293B9B79" w:rsidR="00D8642F" w:rsidRPr="00D8642F" w:rsidRDefault="00D8642F" w:rsidP="00D8642F">
      <w:r>
        <w:t>//TODO</w:t>
      </w:r>
    </w:p>
    <w:p w14:paraId="7CAF7860" w14:textId="6EC84CE4" w:rsidR="00856EA5" w:rsidRDefault="00856EA5" w:rsidP="00856EA5">
      <w:pPr>
        <w:pStyle w:val="Titre2"/>
      </w:pPr>
      <w:bookmarkStart w:id="29" w:name="_Toc9787513"/>
      <w:r>
        <w:t>Assurance qualité</w:t>
      </w:r>
      <w:bookmarkEnd w:id="29"/>
    </w:p>
    <w:p w14:paraId="153AC22A" w14:textId="77777777" w:rsidR="00D8642F" w:rsidRPr="00D8642F" w:rsidRDefault="00D8642F" w:rsidP="00D8642F"/>
    <w:p w14:paraId="647F4FB8" w14:textId="46ECCFF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3222981" w14:textId="0A377823" w:rsidR="00D43EC3" w:rsidRDefault="00D43EC3" w:rsidP="0012528A">
      <w:pPr>
        <w:pStyle w:val="Titre3"/>
      </w:pPr>
      <w:bookmarkStart w:id="30" w:name="_Toc9787514"/>
      <w:r w:rsidRPr="0012528A">
        <w:t>Manuel qualité et démarche qualité</w:t>
      </w:r>
      <w:bookmarkEnd w:id="30"/>
    </w:p>
    <w:p w14:paraId="0D089702" w14:textId="77777777" w:rsidR="00D8642F" w:rsidRPr="00D8642F" w:rsidRDefault="00D8642F" w:rsidP="00D8642F"/>
    <w:p w14:paraId="509EDD4E" w14:textId="29AAC93B" w:rsidR="00D43EC3" w:rsidRDefault="00D43EC3" w:rsidP="00FC6D5D">
      <w:r>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799CCFF4" w14:textId="1D95D55C" w:rsidR="00D43EC3" w:rsidRDefault="00D43EC3" w:rsidP="00D43EC3">
      <w:pPr>
        <w:pStyle w:val="Titre2"/>
        <w:spacing w:line="256" w:lineRule="auto"/>
      </w:pPr>
      <w:bookmarkStart w:id="31" w:name="_Toc9787515"/>
      <w:r>
        <w:t>Ressource matérielle et logicielles</w:t>
      </w:r>
      <w:bookmarkEnd w:id="31"/>
    </w:p>
    <w:p w14:paraId="1826F5A7" w14:textId="77777777" w:rsidR="00D8642F" w:rsidRPr="00D8642F" w:rsidRDefault="00D8642F" w:rsidP="00D8642F"/>
    <w:sdt>
      <w:sdtPr>
        <w:tag w:val="goog_rdk_0"/>
        <w:id w:val="2024273040"/>
      </w:sdt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CB6DB5">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7992" cy="454392"/>
                              </a:xfrm>
                              <a:prstGeom prst="rect">
                                <a:avLst/>
                              </a:prstGeom>
                              <a:ln/>
                            </pic:spPr>
                          </pic:pic>
                        </a:graphicData>
                      </a:graphic>
                    </wp:inline>
                  </w:drawing>
                </w:r>
              </w:p>
            </w:sdtContent>
          </w:sdt>
        </w:tc>
        <w:tc>
          <w:tcPr>
            <w:tcW w:w="7770" w:type="dxa"/>
          </w:tcPr>
          <w:sdt>
            <w:sdtPr>
              <w:rPr>
                <w:sz w:val="32"/>
              </w:rPr>
              <w:tag w:val="goog_rdk_2"/>
              <w:id w:val="-1395199004"/>
            </w:sdtPr>
            <w:sdtContent>
              <w:p w14:paraId="005AD8A3" w14:textId="1AAC68F1" w:rsidR="0054719F" w:rsidRPr="00147811" w:rsidRDefault="0054719F" w:rsidP="00CB6DB5">
                <w:pPr>
                  <w:rPr>
                    <w:b/>
                    <w:szCs w:val="20"/>
                  </w:rPr>
                </w:pPr>
                <w:r w:rsidRPr="00147811">
                  <w:rPr>
                    <w:b/>
                    <w:szCs w:val="20"/>
                  </w:rPr>
                  <w:t xml:space="preserve">Sublime </w:t>
                </w:r>
                <w:proofErr w:type="spellStart"/>
                <w:r w:rsidR="00582547" w:rsidRPr="00147811">
                  <w:rPr>
                    <w:b/>
                    <w:szCs w:val="20"/>
                  </w:rPr>
                  <w:t>T</w:t>
                </w:r>
                <w:r w:rsidRPr="00147811">
                  <w:rPr>
                    <w:b/>
                    <w:szCs w:val="20"/>
                  </w:rPr>
                  <w:t>ext</w:t>
                </w:r>
                <w:proofErr w:type="spellEnd"/>
                <w:r w:rsidRPr="00147811">
                  <w:rPr>
                    <w:b/>
                    <w:szCs w:val="20"/>
                  </w:rPr>
                  <w:t xml:space="preserve"> </w:t>
                </w:r>
                <w:r w:rsidR="00582547" w:rsidRPr="00147811">
                  <w:rPr>
                    <w:b/>
                    <w:szCs w:val="20"/>
                  </w:rPr>
                  <w:t>3 :</w:t>
                </w:r>
              </w:p>
            </w:sdtContent>
          </w:sdt>
          <w:sdt>
            <w:sdtPr>
              <w:rPr>
                <w:sz w:val="32"/>
              </w:rPr>
              <w:tag w:val="goog_rdk_3"/>
              <w:id w:val="-623692663"/>
            </w:sdtPr>
            <w:sdtContent>
              <w:p w14:paraId="38358A01" w14:textId="77777777" w:rsidR="0054719F" w:rsidRDefault="0054719F" w:rsidP="00CB6DB5">
                <w:pPr>
                  <w:rPr>
                    <w:sz w:val="20"/>
                    <w:szCs w:val="20"/>
                  </w:rPr>
                </w:pPr>
                <w:r w:rsidRPr="00147811">
                  <w:rPr>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CB6DB5">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417" cy="396117"/>
                              </a:xfrm>
                              <a:prstGeom prst="rect">
                                <a:avLst/>
                              </a:prstGeom>
                              <a:ln/>
                            </pic:spPr>
                          </pic:pic>
                        </a:graphicData>
                      </a:graphic>
                    </wp:inline>
                  </w:drawing>
                </w:r>
              </w:p>
            </w:sdtContent>
          </w:sdt>
        </w:tc>
        <w:tc>
          <w:tcPr>
            <w:tcW w:w="7770" w:type="dxa"/>
          </w:tcPr>
          <w:sdt>
            <w:sdtPr>
              <w:rPr>
                <w:sz w:val="32"/>
              </w:rPr>
              <w:tag w:val="goog_rdk_5"/>
              <w:id w:val="1961912930"/>
            </w:sdtPr>
            <w:sdtContent>
              <w:p w14:paraId="7020FE8F" w14:textId="6286D05F" w:rsidR="0054719F" w:rsidRPr="00147811" w:rsidRDefault="00582547" w:rsidP="00CB6DB5">
                <w:pPr>
                  <w:rPr>
                    <w:b/>
                    <w:szCs w:val="20"/>
                  </w:rPr>
                </w:pPr>
                <w:r w:rsidRPr="00147811">
                  <w:rPr>
                    <w:b/>
                    <w:szCs w:val="20"/>
                  </w:rPr>
                  <w:t>Eclipse :</w:t>
                </w:r>
              </w:p>
            </w:sdtContent>
          </w:sdt>
          <w:sdt>
            <w:sdtPr>
              <w:rPr>
                <w:sz w:val="32"/>
              </w:rPr>
              <w:tag w:val="goog_rdk_6"/>
              <w:id w:val="2084646896"/>
            </w:sdtPr>
            <w:sdtContent>
              <w:p w14:paraId="3CD294D5" w14:textId="77777777" w:rsidR="0054719F" w:rsidRDefault="0054719F" w:rsidP="00CB6DB5">
                <w:pPr>
                  <w:rPr>
                    <w:sz w:val="20"/>
                    <w:szCs w:val="20"/>
                  </w:rPr>
                </w:pPr>
                <w:r w:rsidRPr="00147811">
                  <w:rPr>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CB6DB5">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0855" cy="490855"/>
                              </a:xfrm>
                              <a:prstGeom prst="rect">
                                <a:avLst/>
                              </a:prstGeom>
                              <a:ln/>
                            </pic:spPr>
                          </pic:pic>
                        </a:graphicData>
                      </a:graphic>
                    </wp:inline>
                  </w:drawing>
                </w:r>
              </w:p>
            </w:sdtContent>
          </w:sdt>
        </w:tc>
        <w:tc>
          <w:tcPr>
            <w:tcW w:w="7770" w:type="dxa"/>
          </w:tcPr>
          <w:sdt>
            <w:sdtPr>
              <w:rPr>
                <w:sz w:val="32"/>
              </w:rPr>
              <w:tag w:val="goog_rdk_8"/>
              <w:id w:val="-1649194059"/>
            </w:sdtPr>
            <w:sdtContent>
              <w:p w14:paraId="7ED9AD7E" w14:textId="47BE38F8" w:rsidR="0054719F" w:rsidRPr="00147811" w:rsidRDefault="0054719F" w:rsidP="00CB6DB5">
                <w:pPr>
                  <w:rPr>
                    <w:b/>
                    <w:szCs w:val="20"/>
                  </w:rPr>
                </w:pPr>
                <w:r w:rsidRPr="00147811">
                  <w:rPr>
                    <w:b/>
                    <w:szCs w:val="20"/>
                  </w:rPr>
                  <w:t xml:space="preserve">Version JAVA </w:t>
                </w:r>
                <w:r w:rsidR="00582547" w:rsidRPr="00147811">
                  <w:rPr>
                    <w:b/>
                    <w:szCs w:val="20"/>
                  </w:rPr>
                  <w:t>utilisée :</w:t>
                </w:r>
              </w:p>
            </w:sdtContent>
          </w:sdt>
          <w:sdt>
            <w:sdtPr>
              <w:rPr>
                <w:sz w:val="32"/>
              </w:rPr>
              <w:tag w:val="goog_rdk_9"/>
              <w:id w:val="-1389949912"/>
            </w:sdtPr>
            <w:sdtContent>
              <w:p w14:paraId="7FE1BB7F" w14:textId="77777777" w:rsidR="0054719F" w:rsidRDefault="0054719F" w:rsidP="00CB6DB5">
                <w:pPr>
                  <w:rPr>
                    <w:sz w:val="20"/>
                    <w:szCs w:val="20"/>
                  </w:rPr>
                </w:pPr>
                <w:r w:rsidRPr="00147811">
                  <w:rPr>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CB6DB5">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2292" cy="521547"/>
                              </a:xfrm>
                              <a:prstGeom prst="rect">
                                <a:avLst/>
                              </a:prstGeom>
                              <a:ln/>
                            </pic:spPr>
                          </pic:pic>
                        </a:graphicData>
                      </a:graphic>
                    </wp:inline>
                  </w:drawing>
                </w:r>
              </w:p>
            </w:sdtContent>
          </w:sdt>
        </w:tc>
        <w:tc>
          <w:tcPr>
            <w:tcW w:w="7770" w:type="dxa"/>
          </w:tcPr>
          <w:sdt>
            <w:sdtPr>
              <w:rPr>
                <w:sz w:val="32"/>
              </w:rPr>
              <w:tag w:val="goog_rdk_11"/>
              <w:id w:val="-712967468"/>
            </w:sdtPr>
            <w:sdtContent>
              <w:p w14:paraId="775D178D" w14:textId="77777777" w:rsidR="0054719F" w:rsidRPr="00147811" w:rsidRDefault="0054719F" w:rsidP="00CB6DB5">
                <w:pPr>
                  <w:rPr>
                    <w:b/>
                    <w:szCs w:val="20"/>
                  </w:rPr>
                </w:pPr>
                <w:r w:rsidRPr="00147811">
                  <w:rPr>
                    <w:b/>
                    <w:szCs w:val="20"/>
                  </w:rPr>
                  <w:t>Module pour la création de l’interface :</w:t>
                </w:r>
              </w:p>
            </w:sdtContent>
          </w:sdt>
          <w:sdt>
            <w:sdtPr>
              <w:rPr>
                <w:sz w:val="32"/>
              </w:rPr>
              <w:tag w:val="goog_rdk_12"/>
              <w:id w:val="387544568"/>
            </w:sdtPr>
            <w:sdtContent>
              <w:p w14:paraId="495D78AE" w14:textId="77777777" w:rsidR="0054719F" w:rsidRPr="00147811" w:rsidRDefault="0054719F" w:rsidP="00CB6DB5">
                <w:pPr>
                  <w:rPr>
                    <w:color w:val="000000"/>
                    <w:szCs w:val="20"/>
                  </w:rPr>
                </w:pPr>
                <w:r w:rsidRPr="00147811">
                  <w:rPr>
                    <w:rFonts w:ascii="Calibri" w:eastAsia="Calibri" w:hAnsi="Calibri" w:cs="Calibri"/>
                    <w:color w:val="000000"/>
                    <w:szCs w:val="20"/>
                  </w:rPr>
                  <w:t>JAVA FX 11</w:t>
                </w:r>
              </w:p>
            </w:sdtContent>
          </w:sdt>
          <w:sdt>
            <w:sdtPr>
              <w:rPr>
                <w:sz w:val="32"/>
              </w:rPr>
              <w:tag w:val="goog_rdk_13"/>
              <w:id w:val="-98260824"/>
            </w:sdtPr>
            <w:sdtContent>
              <w:p w14:paraId="21EB79D0" w14:textId="77777777" w:rsidR="0054719F" w:rsidRPr="00147811" w:rsidRDefault="0054719F" w:rsidP="00CB6DB5">
                <w:pPr>
                  <w:rPr>
                    <w:color w:val="000000"/>
                    <w:szCs w:val="20"/>
                  </w:rPr>
                </w:pPr>
                <w:proofErr w:type="spellStart"/>
                <w:r w:rsidRPr="00147811">
                  <w:rPr>
                    <w:rFonts w:ascii="Calibri" w:eastAsia="Calibri" w:hAnsi="Calibri" w:cs="Calibri"/>
                    <w:color w:val="000000"/>
                    <w:szCs w:val="20"/>
                  </w:rPr>
                  <w:t>Efxclipse</w:t>
                </w:r>
                <w:proofErr w:type="spellEnd"/>
              </w:p>
            </w:sdtContent>
          </w:sdt>
          <w:sdt>
            <w:sdtPr>
              <w:rPr>
                <w:sz w:val="32"/>
              </w:rPr>
              <w:tag w:val="goog_rdk_14"/>
              <w:id w:val="-1471976013"/>
            </w:sdtPr>
            <w:sdtContent>
              <w:p w14:paraId="61ACE8CB" w14:textId="395A4A96" w:rsidR="0054719F" w:rsidRDefault="0054719F" w:rsidP="00CB6DB5">
                <w:pPr>
                  <w:rPr>
                    <w:color w:val="000000"/>
                    <w:sz w:val="20"/>
                    <w:szCs w:val="20"/>
                  </w:rPr>
                </w:pPr>
                <w:r w:rsidRPr="00147811">
                  <w:rPr>
                    <w:rFonts w:ascii="Calibri" w:eastAsia="Calibri" w:hAnsi="Calibri" w:cs="Calibri"/>
                    <w:color w:val="000000"/>
                    <w:szCs w:val="20"/>
                  </w:rPr>
                  <w:t xml:space="preserve">Java </w:t>
                </w:r>
                <w:proofErr w:type="spellStart"/>
                <w:r w:rsidRPr="00147811">
                  <w:rPr>
                    <w:rFonts w:ascii="Calibri" w:eastAsia="Calibri" w:hAnsi="Calibri" w:cs="Calibri"/>
                    <w:color w:val="000000"/>
                    <w:szCs w:val="20"/>
                  </w:rPr>
                  <w:t>Scene</w:t>
                </w:r>
                <w:proofErr w:type="spellEnd"/>
                <w:r w:rsidRPr="00147811">
                  <w:rPr>
                    <w:rFonts w:ascii="Calibri" w:eastAsia="Calibri" w:hAnsi="Calibri" w:cs="Calibri"/>
                    <w:color w:val="000000"/>
                    <w:szCs w:val="20"/>
                  </w:rPr>
                  <w:t xml:space="preserve"> </w:t>
                </w:r>
                <w:r w:rsidR="00582547" w:rsidRPr="00147811">
                  <w:rPr>
                    <w:rFonts w:ascii="Calibri" w:eastAsia="Calibri" w:hAnsi="Calibri" w:cs="Calibri"/>
                    <w:color w:val="000000"/>
                    <w:szCs w:val="20"/>
                  </w:rPr>
                  <w:t>Builder</w:t>
                </w:r>
                <w:r w:rsidRPr="00147811">
                  <w:rPr>
                    <w:rFonts w:ascii="Calibri" w:eastAsia="Calibri" w:hAnsi="Calibri" w:cs="Calibri"/>
                    <w:color w:val="000000"/>
                    <w:szCs w:val="20"/>
                  </w:rPr>
                  <w:t xml:space="preserve"> 2.0</w:t>
                </w:r>
              </w:p>
            </w:sdtContent>
          </w:sdt>
        </w:tc>
      </w:tr>
    </w:tbl>
    <w:sdt>
      <w:sdtPr>
        <w:tag w:val="goog_rdk_15"/>
        <w:id w:val="-964349717"/>
      </w:sdtPr>
      <w:sdtContent>
        <w:p w14:paraId="56B8FE70" w14:textId="77777777" w:rsidR="0054719F" w:rsidRDefault="00F840C6" w:rsidP="00CB6DB5"/>
      </w:sdtContent>
    </w:sdt>
    <w:sdt>
      <w:sdtPr>
        <w:tag w:val="goog_rdk_16"/>
        <w:id w:val="-269633947"/>
      </w:sdt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CB6DB5">
                <w:pPr>
                  <w:jc w:val="cente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04850" cy="393700"/>
                              </a:xfrm>
                              <a:prstGeom prst="rect">
                                <a:avLst/>
                              </a:prstGeom>
                              <a:ln/>
                            </pic:spPr>
                          </pic:pic>
                        </a:graphicData>
                      </a:graphic>
                    </wp:inline>
                  </w:drawing>
                </w:r>
              </w:p>
            </w:sdtContent>
          </w:sdt>
        </w:tc>
        <w:tc>
          <w:tcPr>
            <w:tcW w:w="7740" w:type="dxa"/>
          </w:tcPr>
          <w:sdt>
            <w:sdtPr>
              <w:rPr>
                <w:sz w:val="32"/>
              </w:rPr>
              <w:tag w:val="goog_rdk_18"/>
              <w:id w:val="-543373035"/>
            </w:sdtPr>
            <w:sdtContent>
              <w:p w14:paraId="3585FF59" w14:textId="77777777" w:rsidR="0054719F" w:rsidRPr="00147811" w:rsidRDefault="0054719F" w:rsidP="00CB6DB5">
                <w:pPr>
                  <w:rPr>
                    <w:b/>
                    <w:szCs w:val="20"/>
                  </w:rPr>
                </w:pPr>
                <w:r w:rsidRPr="00147811">
                  <w:rPr>
                    <w:b/>
                    <w:szCs w:val="20"/>
                  </w:rPr>
                  <w:t>Git hub desktop :</w:t>
                </w:r>
              </w:p>
            </w:sdtContent>
          </w:sdt>
          <w:sdt>
            <w:sdtPr>
              <w:rPr>
                <w:sz w:val="32"/>
              </w:rPr>
              <w:tag w:val="goog_rdk_19"/>
              <w:id w:val="-1709021055"/>
            </w:sdtPr>
            <w:sdtContent>
              <w:p w14:paraId="70A1C801" w14:textId="77777777" w:rsidR="0054719F" w:rsidRDefault="0054719F" w:rsidP="00CB6DB5">
                <w:pPr>
                  <w:rPr>
                    <w:sz w:val="20"/>
                    <w:szCs w:val="20"/>
                  </w:rPr>
                </w:pPr>
                <w:r w:rsidRPr="00147811">
                  <w:rPr>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CB6DB5">
                <w:pPr>
                  <w:jc w:val="cente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Pr="00147811" w:rsidRDefault="0054719F" w:rsidP="00CB6DB5">
                <w:pPr>
                  <w:rPr>
                    <w:b/>
                    <w:szCs w:val="20"/>
                  </w:rPr>
                </w:pPr>
                <w:r w:rsidRPr="00147811">
                  <w:rPr>
                    <w:b/>
                    <w:szCs w:val="20"/>
                  </w:rPr>
                  <w:t>Google Drive :</w:t>
                </w:r>
              </w:p>
            </w:sdtContent>
          </w:sdt>
          <w:sdt>
            <w:sdtPr>
              <w:tag w:val="goog_rdk_22"/>
              <w:id w:val="55744357"/>
            </w:sdtPr>
            <w:sdtContent>
              <w:p w14:paraId="5E917987" w14:textId="77777777" w:rsidR="0054719F" w:rsidRPr="00147811" w:rsidRDefault="0054719F" w:rsidP="00CB6DB5">
                <w:pPr>
                  <w:rPr>
                    <w:szCs w:val="20"/>
                  </w:rPr>
                </w:pPr>
                <w:r w:rsidRPr="00147811">
                  <w:rPr>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F840C6" w:rsidP="00CB6DB5"/>
      </w:sdtContent>
    </w:sdt>
    <w:sdt>
      <w:sdtPr>
        <w:tag w:val="goog_rdk_24"/>
        <w:id w:val="756487876"/>
      </w:sdt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CB6DB5">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33425" cy="381000"/>
                              </a:xfrm>
                              <a:prstGeom prst="rect">
                                <a:avLst/>
                              </a:prstGeom>
                              <a:ln/>
                            </pic:spPr>
                          </pic:pic>
                        </a:graphicData>
                      </a:graphic>
                    </wp:inline>
                  </w:drawing>
                </w:r>
              </w:p>
            </w:sdtContent>
          </w:sdt>
        </w:tc>
        <w:tc>
          <w:tcPr>
            <w:tcW w:w="7695" w:type="dxa"/>
          </w:tcPr>
          <w:sdt>
            <w:sdtPr>
              <w:rPr>
                <w:sz w:val="32"/>
              </w:rPr>
              <w:tag w:val="goog_rdk_26"/>
              <w:id w:val="-223673728"/>
            </w:sdtPr>
            <w:sdtContent>
              <w:p w14:paraId="6E8A3B3F" w14:textId="77777777" w:rsidR="0054719F" w:rsidRPr="00147811" w:rsidRDefault="0054719F" w:rsidP="00CB6DB5">
                <w:pPr>
                  <w:rPr>
                    <w:b/>
                    <w:szCs w:val="20"/>
                  </w:rPr>
                </w:pPr>
                <w:r w:rsidRPr="00147811">
                  <w:rPr>
                    <w:b/>
                    <w:szCs w:val="20"/>
                  </w:rPr>
                  <w:t>Discord :</w:t>
                </w:r>
              </w:p>
            </w:sdtContent>
          </w:sdt>
          <w:sdt>
            <w:sdtPr>
              <w:rPr>
                <w:sz w:val="32"/>
              </w:rPr>
              <w:tag w:val="goog_rdk_27"/>
              <w:id w:val="818458587"/>
            </w:sdtPr>
            <w:sdtContent>
              <w:p w14:paraId="480FC3C4" w14:textId="77777777" w:rsidR="0054719F" w:rsidRDefault="0054719F" w:rsidP="00CB6DB5">
                <w:pPr>
                  <w:rPr>
                    <w:sz w:val="20"/>
                    <w:szCs w:val="20"/>
                  </w:rPr>
                </w:pPr>
                <w:r w:rsidRPr="00147811">
                  <w:rPr>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F840C6" w:rsidP="00CB6DB5">
                <w:pPr>
                  <w:rPr>
                    <w:sz w:val="20"/>
                    <w:szCs w:val="20"/>
                  </w:rPr>
                </w:pPr>
              </w:p>
            </w:sdtContent>
          </w:sdt>
        </w:tc>
        <w:tc>
          <w:tcPr>
            <w:tcW w:w="7695" w:type="dxa"/>
          </w:tcPr>
          <w:sdt>
            <w:sdtPr>
              <w:rPr>
                <w:sz w:val="32"/>
              </w:rPr>
              <w:tag w:val="goog_rdk_29"/>
              <w:id w:val="-1367291158"/>
            </w:sdtPr>
            <w:sdtContent>
              <w:p w14:paraId="7C1B914A" w14:textId="006C1CC3" w:rsidR="0054719F" w:rsidRPr="00147811" w:rsidRDefault="0054719F" w:rsidP="00CB6DB5">
                <w:pPr>
                  <w:rPr>
                    <w:b/>
                    <w:szCs w:val="20"/>
                  </w:rPr>
                </w:pPr>
                <w:r w:rsidRPr="00147811">
                  <w:rPr>
                    <w:b/>
                    <w:szCs w:val="20"/>
                  </w:rPr>
                  <w:t xml:space="preserve">Modules de </w:t>
                </w:r>
                <w:r w:rsidR="00582547" w:rsidRPr="00147811">
                  <w:rPr>
                    <w:b/>
                    <w:szCs w:val="20"/>
                  </w:rPr>
                  <w:t>D</w:t>
                </w:r>
                <w:r w:rsidRPr="00147811">
                  <w:rPr>
                    <w:b/>
                    <w:szCs w:val="20"/>
                  </w:rPr>
                  <w:t>iscord :</w:t>
                </w:r>
              </w:p>
            </w:sdtContent>
          </w:sdt>
          <w:sdt>
            <w:sdtPr>
              <w:rPr>
                <w:sz w:val="32"/>
              </w:rPr>
              <w:tag w:val="goog_rdk_30"/>
              <w:id w:val="-523086412"/>
            </w:sdtPr>
            <w:sdtContent>
              <w:p w14:paraId="48A1D146" w14:textId="77777777" w:rsidR="0054719F" w:rsidRPr="00147811" w:rsidRDefault="0054719F" w:rsidP="00CB6DB5">
                <w:pPr>
                  <w:rPr>
                    <w:szCs w:val="20"/>
                  </w:rPr>
                </w:pPr>
                <w:r w:rsidRPr="00147811">
                  <w:rPr>
                    <w:szCs w:val="20"/>
                  </w:rPr>
                  <w:t xml:space="preserve">Module pour avertir après chaque commit tous les utilisateurs du projet en les notifiant après chaque commit d’un message. </w:t>
                </w:r>
              </w:p>
            </w:sdtContent>
          </w:sdt>
          <w:sdt>
            <w:sdtPr>
              <w:rPr>
                <w:sz w:val="32"/>
              </w:rPr>
              <w:tag w:val="goog_rdk_31"/>
              <w:id w:val="516198630"/>
            </w:sdtPr>
            <w:sdtContent>
              <w:p w14:paraId="02E63AFB" w14:textId="77777777" w:rsidR="0054719F" w:rsidRDefault="0054719F" w:rsidP="00CB6DB5">
                <w:pPr>
                  <w:rPr>
                    <w:sz w:val="20"/>
                    <w:szCs w:val="20"/>
                  </w:rPr>
                </w:pPr>
                <w:r w:rsidRPr="00147811">
                  <w:rPr>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F840C6" w:rsidP="00CB6DB5"/>
      </w:sdtContent>
    </w:sdt>
    <w:sdt>
      <w:sdtPr>
        <w:tag w:val="goog_rdk_33"/>
        <w:id w:val="1201828449"/>
      </w:sdt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CB6DB5">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8017" cy="648017"/>
                              </a:xfrm>
                              <a:prstGeom prst="rect">
                                <a:avLst/>
                              </a:prstGeom>
                              <a:ln/>
                            </pic:spPr>
                          </pic:pic>
                        </a:graphicData>
                      </a:graphic>
                    </wp:inline>
                  </w:drawing>
                </w:r>
              </w:p>
            </w:sdtContent>
          </w:sdt>
        </w:tc>
        <w:tc>
          <w:tcPr>
            <w:tcW w:w="7635" w:type="dxa"/>
          </w:tcPr>
          <w:sdt>
            <w:sdtPr>
              <w:rPr>
                <w:sz w:val="32"/>
              </w:rPr>
              <w:tag w:val="goog_rdk_35"/>
              <w:id w:val="-2125463732"/>
            </w:sdtPr>
            <w:sdtContent>
              <w:p w14:paraId="3F7D48CA" w14:textId="77777777" w:rsidR="0054719F" w:rsidRPr="00147811" w:rsidRDefault="0054719F" w:rsidP="00CB6DB5">
                <w:pPr>
                  <w:rPr>
                    <w:b/>
                    <w:szCs w:val="20"/>
                  </w:rPr>
                </w:pPr>
                <w:r w:rsidRPr="00147811">
                  <w:rPr>
                    <w:b/>
                    <w:szCs w:val="20"/>
                  </w:rPr>
                  <w:t>Google docs :</w:t>
                </w:r>
              </w:p>
            </w:sdtContent>
          </w:sdt>
          <w:sdt>
            <w:sdtPr>
              <w:rPr>
                <w:sz w:val="32"/>
              </w:rPr>
              <w:tag w:val="goog_rdk_36"/>
              <w:id w:val="-2092760185"/>
            </w:sdtPr>
            <w:sdtContent>
              <w:p w14:paraId="445E47F9" w14:textId="77777777" w:rsidR="0054719F" w:rsidRDefault="0054719F" w:rsidP="00CB6DB5">
                <w:pPr>
                  <w:rPr>
                    <w:sz w:val="20"/>
                    <w:szCs w:val="20"/>
                  </w:rPr>
                </w:pPr>
                <w:r w:rsidRPr="00147811">
                  <w:rPr>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CB6DB5">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342" cy="581342"/>
                              </a:xfrm>
                              <a:prstGeom prst="rect">
                                <a:avLst/>
                              </a:prstGeom>
                              <a:ln/>
                            </pic:spPr>
                          </pic:pic>
                        </a:graphicData>
                      </a:graphic>
                    </wp:inline>
                  </w:drawing>
                </w:r>
              </w:p>
            </w:sdtContent>
          </w:sdt>
        </w:tc>
        <w:tc>
          <w:tcPr>
            <w:tcW w:w="7635" w:type="dxa"/>
          </w:tcPr>
          <w:sdt>
            <w:sdtPr>
              <w:rPr>
                <w:sz w:val="32"/>
              </w:rPr>
              <w:tag w:val="goog_rdk_38"/>
              <w:id w:val="284857417"/>
            </w:sdtPr>
            <w:sdtContent>
              <w:p w14:paraId="549F49D1" w14:textId="77777777" w:rsidR="0054719F" w:rsidRPr="00147811" w:rsidRDefault="0054719F" w:rsidP="00CB6DB5">
                <w:pPr>
                  <w:rPr>
                    <w:szCs w:val="20"/>
                  </w:rPr>
                </w:pPr>
                <w:r w:rsidRPr="00147811">
                  <w:rPr>
                    <w:szCs w:val="20"/>
                  </w:rPr>
                  <w:t>W</w:t>
                </w:r>
                <w:r w:rsidRPr="00147811">
                  <w:rPr>
                    <w:b/>
                    <w:szCs w:val="20"/>
                  </w:rPr>
                  <w:t>ord :</w:t>
                </w:r>
              </w:p>
            </w:sdtContent>
          </w:sdt>
          <w:sdt>
            <w:sdtPr>
              <w:rPr>
                <w:sz w:val="32"/>
              </w:rPr>
              <w:tag w:val="goog_rdk_39"/>
              <w:id w:val="538548895"/>
            </w:sdtPr>
            <w:sdtContent>
              <w:p w14:paraId="7DDFACCA" w14:textId="77777777" w:rsidR="0054719F" w:rsidRDefault="0054719F" w:rsidP="00CB6DB5">
                <w:pPr>
                  <w:rPr>
                    <w:sz w:val="20"/>
                    <w:szCs w:val="20"/>
                  </w:rPr>
                </w:pPr>
                <w:r w:rsidRPr="00147811">
                  <w:rPr>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F840C6" w:rsidP="00CB6DB5"/>
      </w:sdtContent>
    </w:sdt>
    <w:sdt>
      <w:sdtPr>
        <w:tag w:val="goog_rdk_41"/>
        <w:id w:val="1677997561"/>
      </w:sdt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CB6DB5">
                <w:pPr>
                  <w:jc w:val="cente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0100" cy="419100"/>
                              </a:xfrm>
                              <a:prstGeom prst="rect">
                                <a:avLst/>
                              </a:prstGeom>
                              <a:ln/>
                            </pic:spPr>
                          </pic:pic>
                        </a:graphicData>
                      </a:graphic>
                    </wp:inline>
                  </w:drawing>
                </w:r>
              </w:p>
            </w:sdtContent>
          </w:sdt>
        </w:tc>
        <w:tc>
          <w:tcPr>
            <w:tcW w:w="7590" w:type="dxa"/>
          </w:tcPr>
          <w:sdt>
            <w:sdtPr>
              <w:rPr>
                <w:sz w:val="32"/>
              </w:rPr>
              <w:tag w:val="goog_rdk_43"/>
              <w:id w:val="1204911117"/>
            </w:sdtPr>
            <w:sdtContent>
              <w:p w14:paraId="1A9B009F" w14:textId="77777777" w:rsidR="0054719F" w:rsidRPr="00147811" w:rsidRDefault="0054719F" w:rsidP="00CB6DB5">
                <w:pPr>
                  <w:rPr>
                    <w:b/>
                    <w:szCs w:val="20"/>
                  </w:rPr>
                </w:pPr>
                <w:r w:rsidRPr="00147811">
                  <w:rPr>
                    <w:b/>
                    <w:szCs w:val="20"/>
                  </w:rPr>
                  <w:t>Prezi :</w:t>
                </w:r>
              </w:p>
            </w:sdtContent>
          </w:sdt>
          <w:sdt>
            <w:sdtPr>
              <w:rPr>
                <w:sz w:val="32"/>
              </w:rPr>
              <w:tag w:val="goog_rdk_44"/>
              <w:id w:val="1550567765"/>
            </w:sdtPr>
            <w:sdtContent>
              <w:p w14:paraId="47739A92" w14:textId="34FB400C" w:rsidR="0054719F" w:rsidRDefault="0054719F" w:rsidP="00CB6DB5">
                <w:pPr>
                  <w:rPr>
                    <w:sz w:val="20"/>
                    <w:szCs w:val="20"/>
                  </w:rPr>
                </w:pPr>
                <w:r w:rsidRPr="00147811">
                  <w:rPr>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CB6DB5">
                <w:pPr>
                  <w:jc w:val="cente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CB6DB5">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2" w:name="_heading=h.gjdgxs" w:colFirst="0" w:colLast="0" w:displacedByCustomXml="next"/>
          <w:bookmarkEnd w:id="32" w:displacedByCustomXml="next"/>
          <w:sdt>
            <w:sdtPr>
              <w:rPr>
                <w:sz w:val="32"/>
              </w:rPr>
              <w:tag w:val="goog_rdk_47"/>
              <w:id w:val="610868283"/>
            </w:sdtPr>
            <w:sdtContent>
              <w:p w14:paraId="5D484FD9" w14:textId="77777777" w:rsidR="0054719F" w:rsidRPr="00147811" w:rsidRDefault="0054719F" w:rsidP="00CB6DB5">
                <w:pPr>
                  <w:rPr>
                    <w:b/>
                    <w:szCs w:val="20"/>
                  </w:rPr>
                </w:pPr>
                <w:r w:rsidRPr="00147811">
                  <w:rPr>
                    <w:b/>
                    <w:szCs w:val="20"/>
                  </w:rPr>
                  <w:t>Google Slides + Powerpoint :</w:t>
                </w:r>
              </w:p>
            </w:sdtContent>
          </w:sdt>
          <w:sdt>
            <w:sdtPr>
              <w:rPr>
                <w:sz w:val="32"/>
              </w:rPr>
              <w:tag w:val="goog_rdk_48"/>
              <w:id w:val="1421222112"/>
            </w:sdtPr>
            <w:sdtContent>
              <w:p w14:paraId="3A2C2215" w14:textId="77777777" w:rsidR="0054719F" w:rsidRPr="00147811" w:rsidRDefault="0054719F" w:rsidP="00CB6DB5">
                <w:pPr>
                  <w:rPr>
                    <w:szCs w:val="20"/>
                  </w:rPr>
                </w:pPr>
                <w:r w:rsidRPr="00147811">
                  <w:rPr>
                    <w:szCs w:val="20"/>
                  </w:rPr>
                  <w:t>Création du diaporama de secours (Version hors ligne)</w:t>
                </w:r>
              </w:p>
            </w:sdtContent>
          </w:sdt>
          <w:sdt>
            <w:sdtPr>
              <w:rPr>
                <w:sz w:val="32"/>
              </w:rPr>
              <w:tag w:val="goog_rdk_49"/>
              <w:id w:val="-1910839322"/>
            </w:sdtPr>
            <w:sdtContent>
              <w:p w14:paraId="4A2448D5" w14:textId="77777777" w:rsidR="0054719F" w:rsidRDefault="0054719F" w:rsidP="00CB6DB5">
                <w:pPr>
                  <w:rPr>
                    <w:sz w:val="20"/>
                    <w:szCs w:val="20"/>
                  </w:rPr>
                </w:pPr>
                <w:r w:rsidRPr="00147811">
                  <w:rPr>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F840C6" w:rsidP="0054719F"/>
      </w:sdtContent>
    </w:sdt>
    <w:sdt>
      <w:sdtPr>
        <w:tag w:val="goog_rdk_51"/>
        <w:id w:val="-1274554644"/>
      </w:sdt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CB6DB5">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rPr>
                <w:b/>
              </w:rPr>
            </w:sdtEndPr>
            <w:sdtContent>
              <w:p w14:paraId="1FDF4DC3" w14:textId="77777777" w:rsidR="0054719F" w:rsidRPr="00147811" w:rsidRDefault="0054719F" w:rsidP="00CB6DB5">
                <w:pPr>
                  <w:rPr>
                    <w:b/>
                  </w:rPr>
                </w:pPr>
                <w:proofErr w:type="spellStart"/>
                <w:r w:rsidRPr="00147811">
                  <w:rPr>
                    <w:b/>
                  </w:rPr>
                  <w:t>Modelio</w:t>
                </w:r>
                <w:proofErr w:type="spellEnd"/>
                <w:r w:rsidRPr="00147811">
                  <w:rPr>
                    <w:b/>
                  </w:rPr>
                  <w:t> :</w:t>
                </w:r>
              </w:p>
            </w:sdtContent>
          </w:sdt>
          <w:sdt>
            <w:sdtPr>
              <w:tag w:val="goog_rdk_54"/>
              <w:id w:val="1424688390"/>
            </w:sdtPr>
            <w:sdtContent>
              <w:p w14:paraId="54B6F2E0" w14:textId="77777777" w:rsidR="0054719F" w:rsidRDefault="0054719F" w:rsidP="00CB6DB5">
                <w:r w:rsidRPr="00147811">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rPr>
                <w:b/>
              </w:rPr>
            </w:sdtEndPr>
            <w:sdtContent>
              <w:p w14:paraId="039EB2E3" w14:textId="77777777" w:rsidR="0054719F" w:rsidRPr="00147811" w:rsidRDefault="0054719F" w:rsidP="00CB6DB5">
                <w:pPr>
                  <w:rPr>
                    <w:b/>
                  </w:rPr>
                </w:pPr>
                <w:r w:rsidRPr="00147811">
                  <w:rPr>
                    <w:b/>
                  </w:rPr>
                  <w:t>Win Design :</w:t>
                </w:r>
              </w:p>
            </w:sdtContent>
          </w:sdt>
          <w:sdt>
            <w:sdtPr>
              <w:tag w:val="goog_rdk_57"/>
              <w:id w:val="-1949847154"/>
            </w:sdt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proofErr w:type="spellStart"/>
            <w:r w:rsidRPr="00CB6DB5">
              <w:rPr>
                <w:b/>
              </w:rPr>
              <w:t>Gantt</w:t>
            </w:r>
            <w:r>
              <w:rPr>
                <w:b/>
              </w:rPr>
              <w:t>Project</w:t>
            </w:r>
            <w:proofErr w:type="spellEnd"/>
            <w:r>
              <w:rPr>
                <w:b/>
              </w:rPr>
              <w:t xml:space="preserve">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Content>
        <w:p w14:paraId="714D1F00" w14:textId="2E1FA264" w:rsidR="0054719F" w:rsidRDefault="00303974" w:rsidP="0054719F">
          <w:r>
            <w:t xml:space="preserve">     </w:t>
          </w:r>
        </w:p>
      </w:sdtContent>
    </w:sdt>
    <w:sdt>
      <w:sdtPr>
        <w:tag w:val="goog_rdk_60"/>
        <w:id w:val="-1398970120"/>
      </w:sdt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F840C6"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F840C6"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F840C6"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F840C6"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F840C6"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F840C6"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F840C6"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331D7C34" w:rsidR="0054719F" w:rsidRDefault="00582547" w:rsidP="0001166F">
                <w:pPr>
                  <w:widowControl w:val="0"/>
                  <w:spacing w:after="0" w:line="240" w:lineRule="auto"/>
                </w:pPr>
                <w:r>
                  <w:t>Ecran :</w:t>
                </w:r>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F840C6" w:rsidP="0001166F">
                <w:pPr>
                  <w:widowControl w:val="0"/>
                  <w:spacing w:after="0" w:line="240" w:lineRule="auto"/>
                </w:pPr>
              </w:p>
            </w:sdtContent>
          </w:sdt>
          <w:sdt>
            <w:sdtPr>
              <w:tag w:val="goog_rdk_83"/>
              <w:id w:val="834186403"/>
            </w:sdt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F840C6"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F840C6"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F840C6"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F840C6"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F840C6"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F840C6"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F840C6"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Content>
              <w:p w14:paraId="66997AB1" w14:textId="77777777" w:rsidR="0054719F" w:rsidRDefault="00F840C6"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F840C6"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F840C6"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Content>
              <w:p w14:paraId="137B3304" w14:textId="77777777" w:rsidR="0054719F" w:rsidRDefault="00F840C6"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F840C6"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F840C6"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F840C6"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F840C6"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F840C6"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F840C6"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33" w:name="_Toc9787516"/>
      <w:r w:rsidR="00C92223">
        <w:t>Pilotage du projet</w:t>
      </w:r>
      <w:bookmarkEnd w:id="33"/>
    </w:p>
    <w:p w14:paraId="6C3741EC" w14:textId="7041B171" w:rsidR="00202B71" w:rsidRDefault="00202B71" w:rsidP="00202B71">
      <w:pPr>
        <w:pStyle w:val="Titre2"/>
      </w:pPr>
      <w:bookmarkStart w:id="34" w:name="_Toc9787517"/>
      <w:r>
        <w:t>Cycle de vie</w:t>
      </w:r>
      <w:bookmarkEnd w:id="34"/>
    </w:p>
    <w:p w14:paraId="23412447" w14:textId="77777777" w:rsidR="00D8642F" w:rsidRPr="00D8642F" w:rsidRDefault="00D8642F" w:rsidP="00D8642F"/>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5" w:name="_Toc9787518"/>
      <w:r>
        <w:t>Planification prévisionnel initiale</w:t>
      </w:r>
      <w:bookmarkEnd w:id="35"/>
    </w:p>
    <w:p w14:paraId="0E75F80B" w14:textId="77777777" w:rsidR="00D8642F" w:rsidRDefault="00D8642F" w:rsidP="00D8642F">
      <w:pPr>
        <w:pStyle w:val="Titre2"/>
        <w:numPr>
          <w:ilvl w:val="0"/>
          <w:numId w:val="0"/>
        </w:numPr>
        <w:ind w:left="360"/>
      </w:pPr>
      <w:bookmarkStart w:id="36" w:name="_Toc9787519"/>
    </w:p>
    <w:p w14:paraId="0F065BC5" w14:textId="7354921B" w:rsidR="00D8642F" w:rsidRPr="00D8642F" w:rsidRDefault="00582547" w:rsidP="00D8642F">
      <w:pPr>
        <w:pStyle w:val="Titre2"/>
        <w:numPr>
          <w:ilvl w:val="0"/>
          <w:numId w:val="0"/>
        </w:numPr>
        <w:ind w:left="360"/>
      </w:pPr>
      <w:r>
        <w:t>Itération</w:t>
      </w:r>
      <w:r w:rsidR="003F74EB">
        <w:t xml:space="preserve"> 1 :</w:t>
      </w:r>
      <w:bookmarkEnd w:id="36"/>
    </w:p>
    <w:p w14:paraId="1DFA9D42" w14:textId="01FB59E1" w:rsidR="003F74EB" w:rsidRDefault="003F74EB" w:rsidP="003F74EB">
      <w:pPr>
        <w:pStyle w:val="Titre3"/>
      </w:pPr>
      <w:bookmarkStart w:id="37" w:name="_Toc9787520"/>
      <w:r>
        <w:t>Ordonnancement des principales itérations/taches</w:t>
      </w:r>
      <w:bookmarkEnd w:id="37"/>
    </w:p>
    <w:p w14:paraId="22B3C0E4" w14:textId="77777777" w:rsidR="00D8642F" w:rsidRPr="00D8642F" w:rsidRDefault="00D8642F" w:rsidP="00D8642F"/>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2661E314" w:rsidR="0010139F" w:rsidRDefault="0010139F" w:rsidP="0010139F">
      <w:pPr>
        <w:pStyle w:val="Titre3"/>
      </w:pPr>
      <w:bookmarkStart w:id="38" w:name="_Toc9787521"/>
      <w:r>
        <w:t>Identification des principaux jalons</w:t>
      </w:r>
      <w:bookmarkEnd w:id="38"/>
    </w:p>
    <w:p w14:paraId="14513ECD" w14:textId="77777777" w:rsidR="00D8642F" w:rsidRPr="00D8642F" w:rsidRDefault="00D8642F" w:rsidP="00D8642F"/>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0BE2EB5C" w:rsidR="00C77EC0" w:rsidRDefault="00C77EC0" w:rsidP="00C77EC0">
      <w:pPr>
        <w:pStyle w:val="Titre3"/>
      </w:pPr>
      <w:bookmarkStart w:id="39" w:name="_Toc9787522"/>
      <w:r>
        <w:t>Calendrier prévisionnelle</w:t>
      </w:r>
      <w:bookmarkEnd w:id="39"/>
    </w:p>
    <w:p w14:paraId="1B6BD455" w14:textId="77777777" w:rsidR="00D8642F" w:rsidRPr="00D8642F" w:rsidRDefault="00D8642F" w:rsidP="00D8642F"/>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bookmarkStart w:id="40" w:name="_Toc9787523"/>
    </w:p>
    <w:p w14:paraId="4CCAF475" w14:textId="4B276734" w:rsidR="003F74EB" w:rsidRDefault="00582547" w:rsidP="003F74EB">
      <w:pPr>
        <w:pStyle w:val="Titre2"/>
        <w:numPr>
          <w:ilvl w:val="0"/>
          <w:numId w:val="0"/>
        </w:numPr>
        <w:ind w:left="720" w:hanging="360"/>
      </w:pPr>
      <w:r w:rsidRPr="003F74EB">
        <w:t>Itération</w:t>
      </w:r>
      <w:r w:rsidR="003F74EB" w:rsidRPr="003F74EB">
        <w:t xml:space="preserve"> 2 :</w:t>
      </w:r>
      <w:bookmarkEnd w:id="40"/>
    </w:p>
    <w:p w14:paraId="1BA51E5D" w14:textId="12BD854B" w:rsidR="003F74EB" w:rsidRDefault="003F74EB" w:rsidP="0012528A">
      <w:pPr>
        <w:pStyle w:val="Titre3"/>
      </w:pPr>
      <w:bookmarkStart w:id="41" w:name="_Toc9787524"/>
      <w:r>
        <w:t>Ordonnancement des principales itérations/taches</w:t>
      </w:r>
      <w:bookmarkEnd w:id="41"/>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10139F">
      <w:pPr>
        <w:pStyle w:val="Titre3"/>
      </w:pPr>
      <w:bookmarkStart w:id="42" w:name="_Toc9787525"/>
      <w:r>
        <w:t>Identification des principaux jalons</w:t>
      </w:r>
      <w:bookmarkEnd w:id="42"/>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12528A">
      <w:pPr>
        <w:pStyle w:val="Titre3"/>
      </w:pPr>
      <w:bookmarkStart w:id="43" w:name="_Toc9787526"/>
      <w:r>
        <w:t>Calendrier prévisionnelle</w:t>
      </w:r>
      <w:bookmarkEnd w:id="43"/>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4" w:name="_Toc9787527"/>
      <w:r>
        <w:t>Itération</w:t>
      </w:r>
      <w:r w:rsidR="003F74EB">
        <w:t xml:space="preserve"> 3 :</w:t>
      </w:r>
      <w:bookmarkEnd w:id="44"/>
    </w:p>
    <w:p w14:paraId="5DEE77FE" w14:textId="18BAD694" w:rsidR="0010139F" w:rsidRDefault="0010139F" w:rsidP="0012528A">
      <w:pPr>
        <w:pStyle w:val="Titre3"/>
      </w:pPr>
      <w:bookmarkStart w:id="45" w:name="_Toc9787528"/>
      <w:r>
        <w:t>Ordonnancement des principales itérations/taches</w:t>
      </w:r>
      <w:bookmarkEnd w:id="45"/>
    </w:p>
    <w:p w14:paraId="52C6A3A9" w14:textId="77777777" w:rsidR="00D8642F" w:rsidRPr="00D8642F" w:rsidRDefault="00D8642F" w:rsidP="00D8642F"/>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29817791" w:rsidR="003E52D8" w:rsidRDefault="00202B71" w:rsidP="0010139F">
      <w:pPr>
        <w:pStyle w:val="Titre3"/>
      </w:pPr>
      <w:bookmarkStart w:id="46" w:name="_Toc9787529"/>
      <w:r>
        <w:t>Identification des principaux jalons</w:t>
      </w:r>
      <w:bookmarkEnd w:id="46"/>
    </w:p>
    <w:p w14:paraId="66D4C21A" w14:textId="77777777" w:rsidR="00D8642F" w:rsidRPr="00D8642F" w:rsidRDefault="00D8642F" w:rsidP="00D8642F"/>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0E0AB369" w14:textId="0B2743C7" w:rsidR="00202B71" w:rsidRDefault="00202B71" w:rsidP="00202B71">
      <w:pPr>
        <w:pStyle w:val="Titre3"/>
      </w:pPr>
      <w:bookmarkStart w:id="47" w:name="_Toc9787530"/>
      <w:r>
        <w:t>Calendrier prévisionnelle</w:t>
      </w:r>
      <w:bookmarkEnd w:id="47"/>
    </w:p>
    <w:p w14:paraId="7C5FE515" w14:textId="77777777" w:rsidR="00D8642F" w:rsidRPr="00D8642F" w:rsidRDefault="00D8642F" w:rsidP="00D8642F"/>
    <w:p w14:paraId="3CBBD8D8" w14:textId="72C04AD3" w:rsidR="0054506E" w:rsidRDefault="0054506E" w:rsidP="00202B71">
      <w:r>
        <w:t>Diagramme de Gantt de l’itération 3 :</w:t>
      </w:r>
    </w:p>
    <w:p w14:paraId="56037C82" w14:textId="121E32CF" w:rsidR="00092DFD" w:rsidRDefault="00092DFD" w:rsidP="00202B71">
      <w:r>
        <w:rPr>
          <w:noProof/>
        </w:rPr>
        <w:lastRenderedPageBreak/>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05E454E3" w:rsidR="00202B71" w:rsidRDefault="00202B71" w:rsidP="00202B71">
      <w:pPr>
        <w:pStyle w:val="Titre2"/>
      </w:pPr>
      <w:bookmarkStart w:id="48" w:name="_Toc9787531"/>
      <w:r>
        <w:t>Organisation des réunions et comités de pilotage</w:t>
      </w:r>
      <w:bookmarkEnd w:id="48"/>
    </w:p>
    <w:p w14:paraId="23993E7D" w14:textId="77777777" w:rsidR="00D8642F" w:rsidRPr="00D8642F" w:rsidRDefault="00D8642F" w:rsidP="00D8642F"/>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77777777" w:rsidR="00D8642F" w:rsidRPr="005C33F7" w:rsidRDefault="00D8642F" w:rsidP="005C33F7"/>
    <w:p w14:paraId="4788D026" w14:textId="7375F659" w:rsidR="00D8642F" w:rsidRPr="00D8642F" w:rsidRDefault="00064D65" w:rsidP="00D8642F">
      <w:pPr>
        <w:pStyle w:val="Titre2"/>
      </w:pPr>
      <w:bookmarkStart w:id="49" w:name="_Toc9787532"/>
      <w:r>
        <w:t>Suivi du projet</w:t>
      </w:r>
      <w:bookmarkEnd w:id="49"/>
    </w:p>
    <w:p w14:paraId="46E62AEB" w14:textId="0F78B690" w:rsidR="00064D65" w:rsidRDefault="00064D65" w:rsidP="00064D65">
      <w:pPr>
        <w:pStyle w:val="Titre3"/>
      </w:pPr>
      <w:bookmarkStart w:id="50" w:name="_Toc9787533"/>
      <w:r>
        <w:t>Synthèse par tableau de bord</w:t>
      </w:r>
      <w:bookmarkEnd w:id="50"/>
    </w:p>
    <w:p w14:paraId="25005A1A" w14:textId="77777777" w:rsidR="00D8642F" w:rsidRPr="00D8642F" w:rsidRDefault="00D8642F" w:rsidP="00D8642F"/>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lastRenderedPageBreak/>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249FD93D" w:rsidR="00CB6DB5" w:rsidRDefault="00AE0D93" w:rsidP="00356D22">
            <w:r>
              <w:t xml:space="preserve">Programmation de </w:t>
            </w:r>
            <w:r w:rsidR="00867D94">
              <w:t>l’IA</w:t>
            </w:r>
            <w:r>
              <w:t xml:space="preserve"> </w:t>
            </w:r>
          </w:p>
        </w:tc>
        <w:tc>
          <w:tcPr>
            <w:tcW w:w="4389" w:type="dxa"/>
          </w:tcPr>
          <w:p w14:paraId="74EB9D15" w14:textId="3AFAA31F" w:rsidR="00CB6DB5" w:rsidRDefault="00AE0D93" w:rsidP="00356D22">
            <w:r>
              <w:t xml:space="preserve">Création d’une IA très simple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p>
        </w:tc>
        <w:tc>
          <w:tcPr>
            <w:tcW w:w="4389" w:type="dxa"/>
          </w:tcPr>
          <w:p w14:paraId="62CE4B43" w14:textId="2EDC3261" w:rsidR="003A0703" w:rsidRDefault="003A0703" w:rsidP="00356D22">
            <w:r>
              <w:t xml:space="preserve">Programmation et tests de différentes méthodes, ainsi qu’optimisation du code. </w:t>
            </w:r>
          </w:p>
        </w:tc>
      </w:tr>
    </w:tbl>
    <w:p w14:paraId="61FFC2C4" w14:textId="724138D2" w:rsidR="00CB6DB5" w:rsidRDefault="00CB6DB5" w:rsidP="00CB6DB5">
      <w:r>
        <w:t>J’ai compté que dans ce projet, j’ai fait</w:t>
      </w:r>
      <w:r w:rsidR="00AE0D93">
        <w:t xml:space="preserve"> 64</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977"/>
        <w:gridCol w:w="4389"/>
      </w:tblGrid>
      <w:tr w:rsidR="00AE0D93" w14:paraId="2D302188" w14:textId="77777777" w:rsidTr="001203E7">
        <w:tc>
          <w:tcPr>
            <w:tcW w:w="1696" w:type="dxa"/>
          </w:tcPr>
          <w:p w14:paraId="3B67C51B" w14:textId="77777777" w:rsidR="00AE0D93" w:rsidRDefault="00AE0D93" w:rsidP="00356D22">
            <w:r>
              <w:t>Période</w:t>
            </w:r>
          </w:p>
        </w:tc>
        <w:tc>
          <w:tcPr>
            <w:tcW w:w="2977" w:type="dxa"/>
          </w:tcPr>
          <w:p w14:paraId="1701633E" w14:textId="77777777" w:rsidR="00AE0D93" w:rsidRDefault="00AE0D93" w:rsidP="00356D22">
            <w:r>
              <w:t>Intitulé</w:t>
            </w:r>
          </w:p>
        </w:tc>
        <w:tc>
          <w:tcPr>
            <w:tcW w:w="4389" w:type="dxa"/>
          </w:tcPr>
          <w:p w14:paraId="2B491179" w14:textId="77777777" w:rsidR="00AE0D93" w:rsidRDefault="00AE0D93" w:rsidP="00356D22">
            <w:r>
              <w:t>Description</w:t>
            </w:r>
          </w:p>
        </w:tc>
      </w:tr>
      <w:tr w:rsidR="00AE0D93" w14:paraId="019E1675" w14:textId="77777777" w:rsidTr="001203E7">
        <w:trPr>
          <w:trHeight w:val="634"/>
        </w:trPr>
        <w:tc>
          <w:tcPr>
            <w:tcW w:w="1696" w:type="dxa"/>
          </w:tcPr>
          <w:p w14:paraId="2A831854" w14:textId="77777777" w:rsidR="00AE0D93" w:rsidRDefault="00AE0D93" w:rsidP="00356D22">
            <w:r>
              <w:t>22/4 au 29/4</w:t>
            </w:r>
          </w:p>
        </w:tc>
        <w:tc>
          <w:tcPr>
            <w:tcW w:w="2977" w:type="dxa"/>
          </w:tcPr>
          <w:p w14:paraId="024911A8" w14:textId="3BE3587C" w:rsidR="00AE0D93" w:rsidRDefault="00AE0D93" w:rsidP="00356D22">
            <w:r>
              <w:t>Création de l’interface</w:t>
            </w:r>
          </w:p>
        </w:tc>
        <w:tc>
          <w:tcPr>
            <w:tcW w:w="4389" w:type="dxa"/>
          </w:tcPr>
          <w:p w14:paraId="483703EA" w14:textId="0F815B50" w:rsidR="00AE0D93" w:rsidRDefault="00AE0D93" w:rsidP="00356D22">
            <w:r>
              <w:t>Programmation et création de l’interface</w:t>
            </w:r>
          </w:p>
        </w:tc>
      </w:tr>
      <w:tr w:rsidR="00AE0D93" w14:paraId="19B6E4B2" w14:textId="77777777" w:rsidTr="001203E7">
        <w:tc>
          <w:tcPr>
            <w:tcW w:w="1696" w:type="dxa"/>
          </w:tcPr>
          <w:p w14:paraId="28D046F2" w14:textId="77777777" w:rsidR="00AE0D93" w:rsidRDefault="00AE0D93" w:rsidP="00356D22">
            <w:r>
              <w:t>30/4 au 05/5</w:t>
            </w:r>
          </w:p>
        </w:tc>
        <w:tc>
          <w:tcPr>
            <w:tcW w:w="2977" w:type="dxa"/>
          </w:tcPr>
          <w:p w14:paraId="593E6D7B" w14:textId="77777777" w:rsidR="00AE0D93" w:rsidRDefault="00AE0D93" w:rsidP="00356D22">
            <w:r>
              <w:t>Lier interface et code</w:t>
            </w:r>
          </w:p>
        </w:tc>
        <w:tc>
          <w:tcPr>
            <w:tcW w:w="4389"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1203E7">
        <w:tc>
          <w:tcPr>
            <w:tcW w:w="1696" w:type="dxa"/>
          </w:tcPr>
          <w:p w14:paraId="18703ABC" w14:textId="77777777" w:rsidR="00AE0D93" w:rsidRDefault="00AE0D93" w:rsidP="00356D22">
            <w:r>
              <w:t>05/5 au 11/5</w:t>
            </w:r>
          </w:p>
        </w:tc>
        <w:tc>
          <w:tcPr>
            <w:tcW w:w="2977" w:type="dxa"/>
          </w:tcPr>
          <w:p w14:paraId="248A0F5F" w14:textId="5E53A03F" w:rsidR="00AE0D93" w:rsidRDefault="00867D94" w:rsidP="00356D22">
            <w:r>
              <w:t>Régler des problèmes avec l’interface et le code</w:t>
            </w:r>
          </w:p>
        </w:tc>
        <w:tc>
          <w:tcPr>
            <w:tcW w:w="4389" w:type="dxa"/>
          </w:tcPr>
          <w:p w14:paraId="5F7C7784" w14:textId="247700FE" w:rsidR="00AE0D93" w:rsidRDefault="00867D94" w:rsidP="00356D22">
            <w:r>
              <w:t xml:space="preserve">Quelques problèmes ont été alors trouvé donc j’ai </w:t>
            </w:r>
            <w:r w:rsidR="00582547">
              <w:t>dû</w:t>
            </w:r>
            <w:r>
              <w:t xml:space="preserve"> les régler.</w:t>
            </w:r>
          </w:p>
        </w:tc>
      </w:tr>
      <w:tr w:rsidR="00AE0D93" w14:paraId="1EA4C156" w14:textId="77777777" w:rsidTr="001203E7">
        <w:tc>
          <w:tcPr>
            <w:tcW w:w="1696" w:type="dxa"/>
          </w:tcPr>
          <w:p w14:paraId="76B3648F" w14:textId="77777777" w:rsidR="00AE0D93" w:rsidRDefault="00AE0D93" w:rsidP="00356D22">
            <w:r>
              <w:t>11/5 au 18/5</w:t>
            </w:r>
          </w:p>
        </w:tc>
        <w:tc>
          <w:tcPr>
            <w:tcW w:w="2977" w:type="dxa"/>
          </w:tcPr>
          <w:p w14:paraId="5B25AA19" w14:textId="35F4EC66" w:rsidR="00AE0D93" w:rsidRDefault="00867D94" w:rsidP="00356D22">
            <w:r>
              <w:t xml:space="preserve">Gestion des configuration </w:t>
            </w:r>
          </w:p>
        </w:tc>
        <w:tc>
          <w:tcPr>
            <w:tcW w:w="4389" w:type="dxa"/>
          </w:tcPr>
          <w:p w14:paraId="4EFB6D81" w14:textId="29D2C9E4" w:rsidR="00AE0D93" w:rsidRDefault="00867D94" w:rsidP="00356D22">
            <w:r>
              <w:t>Gestion pour les configurations avec l’interface</w:t>
            </w:r>
          </w:p>
        </w:tc>
      </w:tr>
      <w:tr w:rsidR="00AE0D93" w14:paraId="6E4D425C" w14:textId="77777777" w:rsidTr="001203E7">
        <w:tc>
          <w:tcPr>
            <w:tcW w:w="1696" w:type="dxa"/>
          </w:tcPr>
          <w:p w14:paraId="3199C10E" w14:textId="77777777" w:rsidR="00AE0D93" w:rsidRDefault="00AE0D93" w:rsidP="00356D22">
            <w:r>
              <w:t>18/5 au 22/5</w:t>
            </w:r>
          </w:p>
        </w:tc>
        <w:tc>
          <w:tcPr>
            <w:tcW w:w="2977" w:type="dxa"/>
          </w:tcPr>
          <w:p w14:paraId="7290147E" w14:textId="77777777" w:rsidR="00AE0D93" w:rsidRDefault="00AE0D93" w:rsidP="00356D22">
            <w:r>
              <w:t>Finir les configurations</w:t>
            </w:r>
          </w:p>
        </w:tc>
        <w:tc>
          <w:tcPr>
            <w:tcW w:w="4389" w:type="dxa"/>
          </w:tcPr>
          <w:p w14:paraId="1C6F20E2" w14:textId="4538F0D3" w:rsidR="00AE0D93" w:rsidRDefault="00582547" w:rsidP="00356D22">
            <w:r>
              <w:t>Certains bugs</w:t>
            </w:r>
            <w:r w:rsidR="00867D94">
              <w:t xml:space="preserve">, on put être trouvé donc nous avons </w:t>
            </w:r>
            <w:r w:rsidR="001203E7">
              <w:t>dû</w:t>
            </w:r>
            <w:r w:rsidR="00867D94">
              <w:t xml:space="preserve"> </w:t>
            </w:r>
            <w:r w:rsidR="001203E7">
              <w:t>les corrigés</w:t>
            </w:r>
            <w:r w:rsidR="00867D94">
              <w:t>.</w:t>
            </w:r>
          </w:p>
        </w:tc>
      </w:tr>
      <w:tr w:rsidR="003A0703" w14:paraId="67F0E8F5" w14:textId="77777777" w:rsidTr="001203E7">
        <w:tc>
          <w:tcPr>
            <w:tcW w:w="1696" w:type="dxa"/>
          </w:tcPr>
          <w:p w14:paraId="20DA21CA" w14:textId="076ED4E3" w:rsidR="003A0703" w:rsidRDefault="003A0703" w:rsidP="00356D22">
            <w:r>
              <w:t>22/5 au 29/5</w:t>
            </w:r>
          </w:p>
        </w:tc>
        <w:tc>
          <w:tcPr>
            <w:tcW w:w="2977" w:type="dxa"/>
          </w:tcPr>
          <w:p w14:paraId="6B4F04B1" w14:textId="77777777" w:rsidR="003A0703" w:rsidRDefault="003A0703" w:rsidP="00356D22"/>
        </w:tc>
        <w:tc>
          <w:tcPr>
            <w:tcW w:w="4389" w:type="dxa"/>
          </w:tcPr>
          <w:p w14:paraId="5173F0FD" w14:textId="77777777" w:rsidR="003A0703" w:rsidRDefault="003A0703" w:rsidP="00356D22"/>
        </w:tc>
      </w:tr>
    </w:tbl>
    <w:p w14:paraId="64F87FDA" w14:textId="77777777" w:rsidR="00AE0D93" w:rsidRDefault="00AE0D93" w:rsidP="00CB6DB5"/>
    <w:p w14:paraId="29F159C9" w14:textId="078FADCA" w:rsidR="008672CB" w:rsidRDefault="008672CB" w:rsidP="008672CB">
      <w:r>
        <w:t>Tableaux de bord de Yoan Guiraud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147811">
            <w:r>
              <w:t>Période</w:t>
            </w:r>
          </w:p>
        </w:tc>
        <w:tc>
          <w:tcPr>
            <w:tcW w:w="2977" w:type="dxa"/>
          </w:tcPr>
          <w:p w14:paraId="5F074001" w14:textId="77777777" w:rsidR="008672CB" w:rsidRDefault="008672CB" w:rsidP="00147811">
            <w:r>
              <w:t>Intitulé</w:t>
            </w:r>
          </w:p>
        </w:tc>
        <w:tc>
          <w:tcPr>
            <w:tcW w:w="4389" w:type="dxa"/>
          </w:tcPr>
          <w:p w14:paraId="342F606C" w14:textId="77777777" w:rsidR="008672CB" w:rsidRDefault="008672CB" w:rsidP="00147811">
            <w:r>
              <w:t>Description</w:t>
            </w:r>
          </w:p>
        </w:tc>
      </w:tr>
      <w:tr w:rsidR="008672CB" w14:paraId="535CF6EA" w14:textId="77777777" w:rsidTr="001203E7">
        <w:trPr>
          <w:trHeight w:val="634"/>
        </w:trPr>
        <w:tc>
          <w:tcPr>
            <w:tcW w:w="1696" w:type="dxa"/>
          </w:tcPr>
          <w:p w14:paraId="566636B0" w14:textId="58BDBB0F" w:rsidR="008672CB" w:rsidRDefault="008672CB" w:rsidP="00147811">
            <w:r>
              <w:t>12/4 au 17/4</w:t>
            </w:r>
          </w:p>
        </w:tc>
        <w:tc>
          <w:tcPr>
            <w:tcW w:w="2977" w:type="dxa"/>
          </w:tcPr>
          <w:p w14:paraId="2A4CD3CF" w14:textId="5D18D30D" w:rsidR="008672CB" w:rsidRDefault="008672CB" w:rsidP="00147811">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147811">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147811">
            <w:r>
              <w:t>22</w:t>
            </w:r>
            <w:r w:rsidR="008672CB">
              <w:t xml:space="preserve">/4 au </w:t>
            </w:r>
            <w:r>
              <w:t>29</w:t>
            </w:r>
            <w:r w:rsidR="008672CB">
              <w:t>/</w:t>
            </w:r>
            <w:r w:rsidR="00AC1F54">
              <w:t>4</w:t>
            </w:r>
          </w:p>
        </w:tc>
        <w:tc>
          <w:tcPr>
            <w:tcW w:w="2977" w:type="dxa"/>
          </w:tcPr>
          <w:p w14:paraId="38F4F29B" w14:textId="7CD55EF8" w:rsidR="008672CB" w:rsidRDefault="001203E7" w:rsidP="00147811">
            <w:r>
              <w:t xml:space="preserve">Continuation du rôle de secrétaire et avancement </w:t>
            </w:r>
            <w:r>
              <w:lastRenderedPageBreak/>
              <w:t>des spécifications détaillées du projet</w:t>
            </w:r>
          </w:p>
        </w:tc>
        <w:tc>
          <w:tcPr>
            <w:tcW w:w="4389" w:type="dxa"/>
          </w:tcPr>
          <w:p w14:paraId="280C0232" w14:textId="37765748" w:rsidR="001F51A4" w:rsidRDefault="001F51A4" w:rsidP="00147811">
            <w:r>
              <w:lastRenderedPageBreak/>
              <w:t>C</w:t>
            </w:r>
            <w:r w:rsidRPr="001F51A4">
              <w:t xml:space="preserve">ontinuation des comptes-rendus et modification de la description des cas </w:t>
            </w:r>
            <w:r w:rsidRPr="001F51A4">
              <w:lastRenderedPageBreak/>
              <w:t xml:space="preserve">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147811"/>
          <w:p w14:paraId="41157CCE" w14:textId="55A3C1A7" w:rsidR="008672CB" w:rsidRDefault="00AC1F54" w:rsidP="00147811">
            <w:r>
              <w:t>30</w:t>
            </w:r>
            <w:r w:rsidR="008672CB">
              <w:t>/</w:t>
            </w:r>
            <w:r>
              <w:t>4</w:t>
            </w:r>
            <w:r w:rsidR="008672CB">
              <w:t xml:space="preserve"> au </w:t>
            </w:r>
            <w:r>
              <w:t>05</w:t>
            </w:r>
            <w:r w:rsidR="008672CB">
              <w:t>/</w:t>
            </w:r>
            <w:r>
              <w:t>5</w:t>
            </w:r>
          </w:p>
        </w:tc>
        <w:tc>
          <w:tcPr>
            <w:tcW w:w="2977" w:type="dxa"/>
          </w:tcPr>
          <w:p w14:paraId="7061CD5D" w14:textId="4C83F185" w:rsidR="008672CB" w:rsidRDefault="001203E7" w:rsidP="00147811">
            <w:r>
              <w:t>Continuation du rôle de secrétaire</w:t>
            </w:r>
            <w:r w:rsidR="00805B79">
              <w:t>,</w:t>
            </w:r>
            <w:r w:rsidR="00AC1F54">
              <w:t xml:space="preserve"> fini</w:t>
            </w:r>
            <w:r w:rsidR="00805B79">
              <w:t xml:space="preserve">tion des spécifications détaillées du projet et </w:t>
            </w:r>
            <w:r w:rsidR="00ED45AF">
              <w:t>programmation</w:t>
            </w:r>
          </w:p>
        </w:tc>
        <w:tc>
          <w:tcPr>
            <w:tcW w:w="4389" w:type="dxa"/>
          </w:tcPr>
          <w:p w14:paraId="73106384" w14:textId="78F55AC3" w:rsidR="008672CB" w:rsidRDefault="00ED45AF" w:rsidP="00147811">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147811">
            <w:r>
              <w:t>06</w:t>
            </w:r>
            <w:r w:rsidR="008672CB">
              <w:t>/5 au 1</w:t>
            </w:r>
            <w:r>
              <w:t>4</w:t>
            </w:r>
            <w:r w:rsidR="008672CB">
              <w:t>/5</w:t>
            </w:r>
          </w:p>
        </w:tc>
        <w:tc>
          <w:tcPr>
            <w:tcW w:w="2977" w:type="dxa"/>
          </w:tcPr>
          <w:p w14:paraId="37D8C564" w14:textId="04A8B815" w:rsidR="008672CB" w:rsidRDefault="001203E7" w:rsidP="00147811">
            <w:r>
              <w:t>Continuation du rôle de secrétaire</w:t>
            </w:r>
            <w:r w:rsidR="00004AA6">
              <w:t xml:space="preserve"> et gestion projet </w:t>
            </w:r>
          </w:p>
        </w:tc>
        <w:tc>
          <w:tcPr>
            <w:tcW w:w="4389" w:type="dxa"/>
          </w:tcPr>
          <w:p w14:paraId="1219709C" w14:textId="2204C69F" w:rsidR="008672CB" w:rsidRDefault="00004AA6" w:rsidP="00147811">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147811">
            <w:r>
              <w:t>1</w:t>
            </w:r>
            <w:r w:rsidR="00ED45AF">
              <w:t>4</w:t>
            </w:r>
            <w:r>
              <w:t xml:space="preserve">/5 au </w:t>
            </w:r>
            <w:r w:rsidR="00ED45AF">
              <w:t>17</w:t>
            </w:r>
            <w:r>
              <w:t>/5</w:t>
            </w:r>
          </w:p>
        </w:tc>
        <w:tc>
          <w:tcPr>
            <w:tcW w:w="2977" w:type="dxa"/>
          </w:tcPr>
          <w:p w14:paraId="35465111" w14:textId="20A94043" w:rsidR="008672CB" w:rsidRDefault="00ED45AF" w:rsidP="00147811">
            <w:r>
              <w:t>Réalisation avec le chef de projet du plan projet</w:t>
            </w:r>
          </w:p>
        </w:tc>
        <w:tc>
          <w:tcPr>
            <w:tcW w:w="4389" w:type="dxa"/>
          </w:tcPr>
          <w:p w14:paraId="65A0B62A" w14:textId="6E43E430" w:rsidR="008672CB" w:rsidRDefault="003A0703" w:rsidP="00147811">
            <w:r>
              <w:t>Réalisation</w:t>
            </w:r>
            <w:r w:rsidR="00004AA6">
              <w:t xml:space="preserve"> en détail du</w:t>
            </w:r>
            <w:r>
              <w:t xml:space="preserve"> plan projet</w:t>
            </w:r>
            <w:r w:rsidR="008672CB">
              <w:t>.</w:t>
            </w:r>
          </w:p>
        </w:tc>
      </w:tr>
      <w:tr w:rsidR="00ED45AF" w14:paraId="71FDF18C" w14:textId="77777777" w:rsidTr="001203E7">
        <w:tc>
          <w:tcPr>
            <w:tcW w:w="1696" w:type="dxa"/>
          </w:tcPr>
          <w:p w14:paraId="2FFD1979" w14:textId="27269A8B" w:rsidR="00ED45AF" w:rsidRDefault="00ED45AF" w:rsidP="00147811">
            <w:r>
              <w:t>17/5 au 26</w:t>
            </w:r>
            <w:r w:rsidR="003A0703">
              <w:t>/5</w:t>
            </w:r>
          </w:p>
        </w:tc>
        <w:tc>
          <w:tcPr>
            <w:tcW w:w="2977" w:type="dxa"/>
          </w:tcPr>
          <w:p w14:paraId="1BC6FBE5" w14:textId="44EF2B2B" w:rsidR="00ED45AF" w:rsidRDefault="00147811" w:rsidP="00147811">
            <w:r>
              <w:t>Programmation et finalisation de la classe configuration.</w:t>
            </w:r>
          </w:p>
        </w:tc>
        <w:tc>
          <w:tcPr>
            <w:tcW w:w="4389" w:type="dxa"/>
          </w:tcPr>
          <w:p w14:paraId="0CC06A34" w14:textId="43CD52F0" w:rsidR="00147811" w:rsidRDefault="00147811" w:rsidP="00147811">
            <w:pPr>
              <w:pStyle w:val="NormalWeb"/>
              <w:spacing w:before="0" w:beforeAutospacing="0" w:after="0" w:afterAutospacing="0"/>
            </w:pPr>
            <w:r>
              <w:rPr>
                <w:rFonts w:ascii="Arial" w:hAnsi="Arial" w:cs="Arial"/>
                <w:color w:val="000000"/>
                <w:sz w:val="22"/>
                <w:szCs w:val="22"/>
              </w:rPr>
              <w:t>Présentation des différentes classes pour gérer les différents cas d'erreurs au sein de l’application surtout dans le choix de la coordonnée du Pion dans la configuration ou pendant le jeu.</w:t>
            </w:r>
          </w:p>
          <w:p w14:paraId="4CB71306" w14:textId="4A7AD333" w:rsidR="00147811" w:rsidRDefault="00147811" w:rsidP="00147811">
            <w:pPr>
              <w:pStyle w:val="NormalWeb"/>
              <w:spacing w:before="0" w:beforeAutospacing="0" w:after="0" w:afterAutospacing="0"/>
            </w:pPr>
            <w:r>
              <w:rPr>
                <w:rFonts w:ascii="Arial" w:hAnsi="Arial" w:cs="Arial"/>
                <w:color w:val="000000"/>
                <w:sz w:val="22"/>
                <w:szCs w:val="22"/>
              </w:rPr>
              <w:t>Généraliser ces méthodes en appliquant aussi les méthodes de tests.</w:t>
            </w:r>
          </w:p>
          <w:p w14:paraId="3BBA37DD" w14:textId="77777777" w:rsidR="00ED45AF" w:rsidRDefault="00ED45AF" w:rsidP="00147811"/>
        </w:tc>
      </w:tr>
      <w:tr w:rsidR="00004AA6" w14:paraId="55956A40" w14:textId="77777777" w:rsidTr="001203E7">
        <w:tc>
          <w:tcPr>
            <w:tcW w:w="1696" w:type="dxa"/>
          </w:tcPr>
          <w:p w14:paraId="3235B7FC" w14:textId="6AEBCB1B" w:rsidR="00004AA6" w:rsidRDefault="00004AA6" w:rsidP="00147811">
            <w:r>
              <w:t>26/5 au 29/5</w:t>
            </w:r>
          </w:p>
        </w:tc>
        <w:tc>
          <w:tcPr>
            <w:tcW w:w="2977" w:type="dxa"/>
          </w:tcPr>
          <w:p w14:paraId="51E004C1" w14:textId="1332D0D7" w:rsidR="00004AA6" w:rsidRDefault="00147811" w:rsidP="00147811">
            <w:r>
              <w:t>Modification et amélioration de l’application.</w:t>
            </w:r>
          </w:p>
        </w:tc>
        <w:tc>
          <w:tcPr>
            <w:tcW w:w="4389" w:type="dxa"/>
          </w:tcPr>
          <w:p w14:paraId="1A234186" w14:textId="65582459" w:rsidR="00004AA6" w:rsidRDefault="00147811" w:rsidP="00147811">
            <w:r>
              <w:t>Optimisation, ajout de certaines fonctionnalités oubliés dans l’application et amélioration de l’IHM.</w:t>
            </w:r>
          </w:p>
        </w:tc>
      </w:tr>
    </w:tbl>
    <w:p w14:paraId="3BB26A4A" w14:textId="77777777" w:rsidR="00CB6DB5" w:rsidRPr="00A85B8A" w:rsidRDefault="00CB6DB5" w:rsidP="00A85B8A"/>
    <w:p w14:paraId="16D91C1E" w14:textId="198D5C3B" w:rsidR="00064D65" w:rsidRDefault="00064D65" w:rsidP="00064D65">
      <w:pPr>
        <w:pStyle w:val="Titre3"/>
      </w:pPr>
      <w:bookmarkStart w:id="51" w:name="_Toc9787534"/>
      <w:r>
        <w:t>Résultat des tests et recette de prototype de la période</w:t>
      </w:r>
      <w:bookmarkEnd w:id="51"/>
    </w:p>
    <w:p w14:paraId="5F181388" w14:textId="77777777" w:rsidR="00D8642F" w:rsidRPr="00D8642F" w:rsidRDefault="00D8642F" w:rsidP="00D8642F"/>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suite à </w:t>
      </w:r>
      <w:r w:rsidR="00FB35CB">
        <w:t>des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5E571483" w:rsidR="00FB35CB" w:rsidRPr="009C0DBD"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7BB6B6F0" w14:textId="4DBABFF4" w:rsidR="007B64C0" w:rsidRDefault="007B64C0" w:rsidP="007B64C0">
      <w:pPr>
        <w:pStyle w:val="Titre3"/>
      </w:pPr>
      <w:bookmarkStart w:id="52" w:name="_Toc9787535"/>
      <w:r>
        <w:t>Identification des principaux écarts et problèmes constaté, solutions possibles</w:t>
      </w:r>
      <w:bookmarkEnd w:id="52"/>
    </w:p>
    <w:p w14:paraId="1062CFBB" w14:textId="77777777" w:rsidR="00D8642F" w:rsidRPr="00D8642F" w:rsidRDefault="00D8642F" w:rsidP="00D8642F"/>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w:t>
      </w:r>
      <w:r w:rsidR="00A753D9">
        <w:lastRenderedPageBreak/>
        <w:t xml:space="preserve">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39C7F57A" w:rsidR="007B64C0" w:rsidRDefault="007B64C0" w:rsidP="007B64C0">
      <w:pPr>
        <w:pStyle w:val="Titre3"/>
      </w:pPr>
      <w:bookmarkStart w:id="53" w:name="_Toc9787536"/>
      <w:r>
        <w:t xml:space="preserve">Proposition de modification de la planification prévisionnelle pour tenir compte </w:t>
      </w:r>
      <w:r w:rsidR="00202B71">
        <w:t>des corrections</w:t>
      </w:r>
      <w:r>
        <w:t xml:space="preserve"> à apporter</w:t>
      </w:r>
      <w:bookmarkEnd w:id="53"/>
    </w:p>
    <w:p w14:paraId="47211A2B" w14:textId="77777777" w:rsidR="00D8642F" w:rsidRPr="00D8642F" w:rsidRDefault="00D8642F" w:rsidP="00D8642F"/>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77E597F0" w:rsidR="00B65A1A" w:rsidRDefault="00B65A1A" w:rsidP="006201BA"/>
    <w:p w14:paraId="3E02CFD8" w14:textId="0CEC5C7A" w:rsidR="00BC3437" w:rsidRDefault="00BC3437" w:rsidP="006201BA"/>
    <w:p w14:paraId="62A460FA" w14:textId="257E2022" w:rsidR="00BC3437" w:rsidRDefault="00BC3437" w:rsidP="006201BA"/>
    <w:p w14:paraId="72A391AA" w14:textId="77777777" w:rsidR="00BC3437" w:rsidRDefault="00BC3437" w:rsidP="006201BA"/>
    <w:p w14:paraId="4654BD69" w14:textId="54821D50" w:rsidR="005761EE" w:rsidRDefault="007B64C0" w:rsidP="005761EE">
      <w:pPr>
        <w:pStyle w:val="Titre3"/>
      </w:pPr>
      <w:bookmarkStart w:id="54" w:name="_Toc9787537"/>
      <w:r>
        <w:lastRenderedPageBreak/>
        <w:t>Comptes-rendus des réunions projets de la période</w:t>
      </w:r>
      <w:bookmarkEnd w:id="54"/>
    </w:p>
    <w:p w14:paraId="7D0663C0" w14:textId="77777777" w:rsidR="005761EE" w:rsidRPr="005761EE" w:rsidRDefault="005761EE" w:rsidP="005761EE"/>
    <w:p w14:paraId="5596C615" w14:textId="10E50D03" w:rsidR="00BC3437" w:rsidRPr="00BC3437" w:rsidRDefault="00B07155" w:rsidP="00147811">
      <w:pPr>
        <w:rPr>
          <w:b/>
        </w:rPr>
      </w:pPr>
      <w:r w:rsidRPr="00B07155">
        <w:rPr>
          <w:b/>
        </w:rPr>
        <w:t>Compte rendu de la réunion</w:t>
      </w:r>
      <w:r w:rsidR="00147811">
        <w:rPr>
          <w:b/>
        </w:rPr>
        <w:t xml:space="preserve"> MOA</w:t>
      </w:r>
      <w:r w:rsidRPr="00B07155">
        <w:rPr>
          <w:b/>
        </w:rPr>
        <w:t xml:space="preserve"> du 11/04/2019 :</w:t>
      </w:r>
      <w:r w:rsidR="00D8642F">
        <w:rPr>
          <w:b/>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49"/>
        <w:gridCol w:w="4777"/>
        <w:gridCol w:w="1836"/>
      </w:tblGrid>
      <w:tr w:rsidR="00147811" w14:paraId="523B5BCD" w14:textId="77777777" w:rsidTr="0014781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06EE4" w14:textId="77777777" w:rsidR="00147811" w:rsidRDefault="0014781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AF7BE" w14:textId="77777777" w:rsidR="00147811" w:rsidRDefault="0014781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11/04/2019 de 18h à 18h30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F28D7" w14:textId="77777777" w:rsidR="00147811" w:rsidRDefault="00147811">
            <w:pPr>
              <w:pStyle w:val="NormalWeb"/>
              <w:spacing w:before="60" w:beforeAutospacing="0" w:after="0" w:afterAutospacing="0"/>
            </w:pPr>
            <w:r>
              <w:rPr>
                <w:rFonts w:ascii="Arial" w:hAnsi="Arial" w:cs="Arial"/>
                <w:b/>
                <w:bCs/>
                <w:color w:val="000000"/>
                <w:sz w:val="22"/>
                <w:szCs w:val="22"/>
              </w:rPr>
              <w:t>Diffusion :</w:t>
            </w:r>
          </w:p>
          <w:p w14:paraId="254E7A7A" w14:textId="77777777" w:rsidR="00147811" w:rsidRDefault="00147811">
            <w:pPr>
              <w:pStyle w:val="NormalWeb"/>
              <w:spacing w:before="60" w:beforeAutospacing="0" w:after="0" w:afterAutospacing="0"/>
            </w:pPr>
            <w:r>
              <w:rPr>
                <w:rFonts w:ascii="Arial" w:hAnsi="Arial" w:cs="Arial"/>
                <w:color w:val="000000"/>
                <w:sz w:val="22"/>
                <w:szCs w:val="22"/>
              </w:rPr>
              <w:t>Frédéric Barrios</w:t>
            </w:r>
          </w:p>
          <w:p w14:paraId="4EBD60E7" w14:textId="77777777" w:rsidR="00147811" w:rsidRDefault="00147811">
            <w:pPr>
              <w:pStyle w:val="NormalWeb"/>
              <w:spacing w:before="60" w:beforeAutospacing="0" w:after="0" w:afterAutospacing="0"/>
            </w:pPr>
            <w:r>
              <w:rPr>
                <w:rFonts w:ascii="Arial" w:hAnsi="Arial" w:cs="Arial"/>
                <w:color w:val="000000"/>
                <w:sz w:val="22"/>
                <w:szCs w:val="22"/>
              </w:rPr>
              <w:t>Corinne Servières</w:t>
            </w:r>
          </w:p>
        </w:tc>
      </w:tr>
      <w:tr w:rsidR="00147811" w14:paraId="12437002" w14:textId="77777777" w:rsidTr="0014781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DB82A" w14:textId="77777777" w:rsidR="00147811" w:rsidRDefault="0014781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044A" w14:textId="77777777" w:rsidR="00147811" w:rsidRDefault="0014781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E46D56" w14:textId="77777777" w:rsidR="00147811" w:rsidRDefault="00147811">
            <w:pPr>
              <w:rPr>
                <w:szCs w:val="24"/>
              </w:rPr>
            </w:pPr>
          </w:p>
        </w:tc>
      </w:tr>
    </w:tbl>
    <w:p w14:paraId="402CC8A1"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7476"/>
        <w:gridCol w:w="1586"/>
      </w:tblGrid>
      <w:tr w:rsidR="00147811" w14:paraId="2D0BF7D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9A268" w14:textId="77777777" w:rsidR="00147811" w:rsidRDefault="0014781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F78220F" w14:textId="3829E6D0" w:rsidR="00147811" w:rsidRDefault="0014781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5EBF6EB7" w14:textId="77777777" w:rsidR="00147811" w:rsidRDefault="0014781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71075771" w14:textId="77777777" w:rsidR="00147811" w:rsidRDefault="0014781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1B278A5" w14:textId="77777777" w:rsidR="00147811" w:rsidRDefault="0014781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2FAC" w14:textId="77777777" w:rsidR="00147811" w:rsidRDefault="00147811">
            <w:pPr>
              <w:pStyle w:val="NormalWeb"/>
              <w:spacing w:before="60" w:beforeAutospacing="0" w:after="0" w:afterAutospacing="0"/>
            </w:pPr>
            <w:r>
              <w:rPr>
                <w:rFonts w:ascii="Arial" w:hAnsi="Arial" w:cs="Arial"/>
                <w:b/>
                <w:bCs/>
                <w:color w:val="000000"/>
                <w:sz w:val="22"/>
                <w:szCs w:val="22"/>
              </w:rPr>
              <w:t>Rédacteur :</w:t>
            </w:r>
          </w:p>
          <w:p w14:paraId="6BF0E29A" w14:textId="77777777" w:rsidR="00147811" w:rsidRDefault="00147811">
            <w:pPr>
              <w:pStyle w:val="NormalWeb"/>
              <w:spacing w:before="60" w:beforeAutospacing="0" w:after="0" w:afterAutospacing="0"/>
            </w:pPr>
            <w:r>
              <w:rPr>
                <w:rFonts w:ascii="Arial" w:hAnsi="Arial" w:cs="Arial"/>
                <w:color w:val="000000"/>
                <w:sz w:val="22"/>
                <w:szCs w:val="22"/>
              </w:rPr>
              <w:t>Yoan Guiraud</w:t>
            </w:r>
          </w:p>
          <w:p w14:paraId="1332175F" w14:textId="77777777" w:rsidR="00147811" w:rsidRDefault="00147811"/>
          <w:p w14:paraId="03B760DF" w14:textId="77777777" w:rsidR="00147811" w:rsidRDefault="00147811">
            <w:pPr>
              <w:pStyle w:val="NormalWeb"/>
              <w:spacing w:before="60" w:beforeAutospacing="0" w:after="0" w:afterAutospacing="0"/>
            </w:pPr>
            <w:r>
              <w:rPr>
                <w:rFonts w:ascii="Arial" w:hAnsi="Arial" w:cs="Arial"/>
                <w:b/>
                <w:bCs/>
                <w:color w:val="000000"/>
                <w:sz w:val="22"/>
                <w:szCs w:val="22"/>
              </w:rPr>
              <w:t xml:space="preserve">Nb pages : 1 </w:t>
            </w:r>
          </w:p>
        </w:tc>
      </w:tr>
      <w:tr w:rsidR="00147811" w14:paraId="0DB9FA00"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EFE98" w14:textId="77777777" w:rsidR="00147811" w:rsidRDefault="0014781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08E9D5C1" w14:textId="77777777" w:rsidR="00147811" w:rsidRDefault="00147811" w:rsidP="00147811">
            <w:pPr>
              <w:pStyle w:val="NormalWeb"/>
              <w:numPr>
                <w:ilvl w:val="0"/>
                <w:numId w:val="2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S’informer et poser des questions sur le cahier des charges du projet en précisant bien le travail à faire et ceux qu'il faut éviter de faire.</w:t>
            </w:r>
          </w:p>
        </w:tc>
      </w:tr>
    </w:tbl>
    <w:p w14:paraId="32B87DE9" w14:textId="77777777" w:rsidR="00147811" w:rsidRDefault="00147811" w:rsidP="00147811">
      <w:pPr>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39"/>
        <w:gridCol w:w="5216"/>
        <w:gridCol w:w="2434"/>
        <w:gridCol w:w="1073"/>
      </w:tblGrid>
      <w:tr w:rsidR="00147811" w14:paraId="05786509"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180D" w14:textId="77777777" w:rsidR="00147811" w:rsidRDefault="0014781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A4B4" w14:textId="77777777" w:rsidR="00147811" w:rsidRDefault="0014781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18280" w14:textId="77777777" w:rsidR="00147811" w:rsidRDefault="00147811">
            <w:pPr>
              <w:pStyle w:val="NormalWeb"/>
              <w:spacing w:before="60" w:beforeAutospacing="0" w:after="0" w:afterAutospacing="0"/>
              <w:jc w:val="center"/>
            </w:pPr>
            <w:r>
              <w:rPr>
                <w:rFonts w:ascii="Arial" w:hAnsi="Arial" w:cs="Arial"/>
                <w:b/>
                <w:bCs/>
                <w:color w:val="000000"/>
                <w:sz w:val="22"/>
                <w:szCs w:val="22"/>
              </w:rPr>
              <w:t>Délai</w:t>
            </w:r>
          </w:p>
        </w:tc>
      </w:tr>
      <w:tr w:rsidR="00147811" w14:paraId="5032BA41" w14:textId="77777777" w:rsidTr="0014781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8B965" w14:textId="77777777" w:rsidR="00147811" w:rsidRDefault="00147811">
            <w:pPr>
              <w:pStyle w:val="NormalWeb"/>
              <w:spacing w:before="60" w:beforeAutospacing="0" w:after="0" w:afterAutospacing="0"/>
            </w:pPr>
            <w:r>
              <w:rPr>
                <w:rFonts w:ascii="Arial" w:hAnsi="Arial" w:cs="Arial"/>
                <w:b/>
                <w:bCs/>
                <w:color w:val="000000"/>
                <w:sz w:val="22"/>
                <w:szCs w:val="22"/>
              </w:rPr>
              <w:t>1</w:t>
            </w:r>
          </w:p>
          <w:p w14:paraId="0D7D6190"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8D2F" w14:textId="77777777" w:rsidR="00147811" w:rsidRDefault="00147811">
            <w:pPr>
              <w:pStyle w:val="NormalWeb"/>
              <w:spacing w:before="0" w:beforeAutospacing="0" w:after="0" w:afterAutospacing="0"/>
              <w:jc w:val="both"/>
            </w:pPr>
            <w:r>
              <w:rPr>
                <w:rFonts w:ascii="Arial" w:hAnsi="Arial" w:cs="Arial"/>
                <w:color w:val="000000"/>
                <w:sz w:val="22"/>
                <w:szCs w:val="22"/>
              </w:rPr>
              <w:t xml:space="preserve">Description du cahier des charges par notre maître d’ouvrage.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8FC93" w14:textId="77777777" w:rsidR="00147811" w:rsidRDefault="00147811">
            <w:pPr>
              <w:pStyle w:val="NormalWeb"/>
              <w:spacing w:before="0" w:beforeAutospacing="0" w:after="0" w:afterAutospacing="0"/>
            </w:pPr>
            <w:r>
              <w:rPr>
                <w:rFonts w:ascii="Arial" w:hAnsi="Arial" w:cs="Arial"/>
                <w:color w:val="000000"/>
                <w:sz w:val="22"/>
                <w:szCs w:val="22"/>
              </w:rPr>
              <w:t>Corinne Servières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E453A"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7198FA7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36F0" w14:textId="77777777" w:rsidR="00147811" w:rsidRDefault="00147811">
            <w:pPr>
              <w:pStyle w:val="NormalWeb"/>
              <w:spacing w:before="60" w:beforeAutospacing="0" w:after="0" w:afterAutospacing="0"/>
            </w:pPr>
            <w:r>
              <w:rPr>
                <w:rFonts w:ascii="Arial" w:hAnsi="Arial" w:cs="Arial"/>
                <w:b/>
                <w:bCs/>
                <w:color w:val="000000"/>
                <w:sz w:val="22"/>
                <w:szCs w:val="22"/>
              </w:rPr>
              <w:t>2</w:t>
            </w:r>
          </w:p>
          <w:p w14:paraId="7FE88188"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E3146" w14:textId="77777777" w:rsidR="00147811" w:rsidRDefault="00147811">
            <w:pPr>
              <w:pStyle w:val="NormalWeb"/>
              <w:spacing w:before="60" w:beforeAutospacing="0" w:after="60" w:afterAutospacing="0"/>
            </w:pPr>
            <w:r>
              <w:rPr>
                <w:rFonts w:ascii="Arial" w:hAnsi="Arial" w:cs="Arial"/>
                <w:color w:val="000000"/>
                <w:sz w:val="22"/>
                <w:szCs w:val="22"/>
              </w:rPr>
              <w:t xml:space="preserve">Précision apportée sur la compréhension du sujet ou de certaines règles à respecter.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0F70"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E20B0"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1B735A4D" w14:textId="77777777" w:rsidTr="0014781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C0A8" w14:textId="77777777" w:rsidR="00147811" w:rsidRDefault="00147811">
            <w:pPr>
              <w:pStyle w:val="NormalWeb"/>
              <w:spacing w:before="60" w:beforeAutospacing="0" w:after="0" w:afterAutospacing="0"/>
            </w:pPr>
            <w:r>
              <w:rPr>
                <w:rFonts w:ascii="Arial" w:hAnsi="Arial" w:cs="Arial"/>
                <w:b/>
                <w:bCs/>
                <w:color w:val="000000"/>
                <w:sz w:val="22"/>
                <w:szCs w:val="22"/>
              </w:rPr>
              <w:t>3</w:t>
            </w:r>
          </w:p>
          <w:p w14:paraId="0E07AD66"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3D6A7" w14:textId="77777777" w:rsidR="00147811" w:rsidRDefault="00147811">
            <w:pPr>
              <w:pStyle w:val="NormalWeb"/>
              <w:spacing w:before="60" w:beforeAutospacing="0" w:after="60" w:afterAutospacing="0"/>
            </w:pPr>
            <w:r>
              <w:rPr>
                <w:rFonts w:ascii="Arial" w:hAnsi="Arial" w:cs="Arial"/>
                <w:color w:val="000000"/>
                <w:sz w:val="22"/>
                <w:szCs w:val="22"/>
              </w:rPr>
              <w:t>Rédaction d’un cahier des charges par le chef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B223" w14:textId="77777777" w:rsidR="00147811" w:rsidRDefault="0014781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4D104"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6CCF533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BF944" w14:textId="77777777" w:rsidR="00147811" w:rsidRDefault="00147811">
            <w:pPr>
              <w:pStyle w:val="NormalWeb"/>
              <w:spacing w:before="60" w:beforeAutospacing="0" w:after="0" w:afterAutospacing="0"/>
            </w:pPr>
            <w:r>
              <w:rPr>
                <w:rFonts w:ascii="Arial" w:hAnsi="Arial" w:cs="Arial"/>
                <w:b/>
                <w:bCs/>
                <w:color w:val="000000"/>
                <w:sz w:val="22"/>
                <w:szCs w:val="22"/>
              </w:rPr>
              <w:t>4</w:t>
            </w:r>
          </w:p>
          <w:p w14:paraId="6A766F81"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0A4D8" w14:textId="77777777" w:rsidR="00147811" w:rsidRDefault="00147811">
            <w:pPr>
              <w:pStyle w:val="NormalWeb"/>
              <w:spacing w:before="60" w:beforeAutospacing="0" w:after="60" w:afterAutospacing="0"/>
            </w:pPr>
            <w:r>
              <w:rPr>
                <w:rFonts w:ascii="Arial" w:hAnsi="Arial" w:cs="Arial"/>
                <w:color w:val="000000"/>
                <w:sz w:val="22"/>
                <w:szCs w:val="22"/>
              </w:rPr>
              <w:t>Tâches à effectuer pour la prochaine réunion et répartition du travail.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0CB69"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45EC"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2236F5A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82EB5" w14:textId="77777777" w:rsidR="00147811" w:rsidRDefault="00147811">
            <w:pPr>
              <w:pStyle w:val="NormalWeb"/>
              <w:spacing w:before="60" w:beforeAutospacing="0" w:after="0" w:afterAutospacing="0"/>
            </w:pPr>
            <w:r>
              <w:rPr>
                <w:rFonts w:ascii="Arial" w:hAnsi="Arial" w:cs="Arial"/>
                <w:b/>
                <w:bCs/>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CBC3" w14:textId="77777777" w:rsidR="00147811" w:rsidRDefault="00147811">
            <w:pPr>
              <w:pStyle w:val="NormalWeb"/>
              <w:spacing w:before="60" w:beforeAutospacing="0" w:after="60" w:afterAutospacing="0"/>
            </w:pPr>
            <w:r>
              <w:rPr>
                <w:rFonts w:ascii="Arial" w:hAnsi="Arial" w:cs="Arial"/>
                <w:color w:val="000000"/>
                <w:sz w:val="22"/>
                <w:szCs w:val="22"/>
              </w:rPr>
              <w:t>Demande de conseil à propos de certains outils pour utiliser une interface graphique (style libre) et sur certains détails pour le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FB43" w14:textId="77777777" w:rsidR="00147811" w:rsidRDefault="00147811">
            <w:pPr>
              <w:pStyle w:val="NormalWeb"/>
              <w:spacing w:before="60" w:beforeAutospacing="0" w:after="0" w:afterAutospacing="0"/>
            </w:pPr>
            <w:r>
              <w:rPr>
                <w:rFonts w:ascii="Arial" w:hAnsi="Arial" w:cs="Arial"/>
                <w:color w:val="000000"/>
                <w:sz w:val="22"/>
                <w:szCs w:val="22"/>
              </w:rPr>
              <w:t>Pierre Marie Combalbert 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2A42"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439ABEA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D830" w14:textId="77777777" w:rsidR="00147811" w:rsidRDefault="00147811">
            <w:pPr>
              <w:pStyle w:val="NormalWeb"/>
              <w:spacing w:before="60" w:beforeAutospacing="0" w:after="0" w:afterAutospacing="0"/>
              <w:jc w:val="center"/>
            </w:pPr>
            <w:r>
              <w:rPr>
                <w:rFonts w:ascii="Arial" w:hAnsi="Arial" w:cs="Arial"/>
                <w:b/>
                <w:bCs/>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773D8" w14:textId="77777777" w:rsidR="00147811" w:rsidRDefault="00147811">
            <w:pPr>
              <w:pStyle w:val="NormalWeb"/>
              <w:spacing w:before="60" w:beforeAutospacing="0" w:after="60" w:afterAutospacing="0"/>
            </w:pPr>
            <w:r>
              <w:rPr>
                <w:rFonts w:ascii="Arial" w:hAnsi="Arial" w:cs="Arial"/>
                <w:color w:val="000000"/>
                <w:sz w:val="22"/>
                <w:szCs w:val="22"/>
              </w:rPr>
              <w:t>Choix du mode itératif.</w:t>
            </w:r>
          </w:p>
          <w:p w14:paraId="5DD3E71B"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5D525"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BA37"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bl>
    <w:p w14:paraId="2290CB03"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9062"/>
      </w:tblGrid>
      <w:tr w:rsidR="00147811" w14:paraId="2E0DB24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EA5D" w14:textId="77777777" w:rsidR="00147811" w:rsidRDefault="00147811">
            <w:pPr>
              <w:pStyle w:val="NormalWeb"/>
              <w:spacing w:before="60" w:beforeAutospacing="0" w:after="0" w:afterAutospacing="0"/>
            </w:pPr>
            <w:r>
              <w:rPr>
                <w:rFonts w:ascii="Arial" w:hAnsi="Arial" w:cs="Arial"/>
                <w:b/>
                <w:bCs/>
                <w:color w:val="000000"/>
                <w:sz w:val="22"/>
                <w:szCs w:val="22"/>
              </w:rPr>
              <w:t>Ordre du jour de la prochaine réunion du 17/04/19 :</w:t>
            </w:r>
          </w:p>
          <w:p w14:paraId="61D3B512" w14:textId="77777777" w:rsidR="00147811" w:rsidRDefault="00147811" w:rsidP="00147811">
            <w:pPr>
              <w:pStyle w:val="NormalWeb"/>
              <w:numPr>
                <w:ilvl w:val="0"/>
                <w:numId w:val="2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Cahier des charges - Yanis Delmas.</w:t>
            </w:r>
          </w:p>
          <w:p w14:paraId="11D651BA"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Diagramme de cas d’utilisation et de classe - Maël Le Folgoc Pontis.</w:t>
            </w:r>
          </w:p>
          <w:p w14:paraId="660A0C68"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Création des maquettes du jeux - Pierre-Marie Combalbert.</w:t>
            </w:r>
          </w:p>
          <w:p w14:paraId="2A8AE8B2"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Description écrite des cas d’utilisation et rédaction du compte rendu de réunion -     Yoan Guiraud.</w:t>
            </w:r>
          </w:p>
        </w:tc>
      </w:tr>
    </w:tbl>
    <w:p w14:paraId="74D97634" w14:textId="4ABB62C2" w:rsidR="00BC3437" w:rsidRDefault="00BC3437" w:rsidP="00BC3437"/>
    <w:p w14:paraId="6B507C95" w14:textId="77777777" w:rsidR="00294551" w:rsidRDefault="00294551" w:rsidP="00294551">
      <w:pPr>
        <w:pStyle w:val="NormalWeb"/>
        <w:spacing w:before="60" w:beforeAutospacing="0" w:after="0" w:afterAutospacing="0"/>
      </w:pPr>
      <w:r>
        <w:rPr>
          <w:rFonts w:ascii="Arial" w:hAnsi="Arial" w:cs="Arial"/>
          <w:b/>
          <w:bCs/>
          <w:color w:val="000000"/>
        </w:rPr>
        <w:lastRenderedPageBreak/>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294551" w14:paraId="0452C5C6" w14:textId="77777777" w:rsidTr="00324F9C">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3F4B" w14:textId="77777777" w:rsidR="00294551" w:rsidRDefault="00294551">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C7BB" w14:textId="77777777" w:rsidR="00294551" w:rsidRDefault="00294551">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4693" w14:textId="77777777" w:rsidR="00294551" w:rsidRDefault="00294551">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2FA0" w14:textId="77777777" w:rsidR="00294551" w:rsidRDefault="00294551">
            <w:pPr>
              <w:pStyle w:val="NormalWeb"/>
              <w:spacing w:before="60" w:beforeAutospacing="0" w:after="0" w:afterAutospacing="0"/>
              <w:jc w:val="center"/>
            </w:pPr>
            <w:r>
              <w:rPr>
                <w:rFonts w:ascii="Arial" w:hAnsi="Arial" w:cs="Arial"/>
                <w:b/>
                <w:bCs/>
                <w:color w:val="000000"/>
                <w:sz w:val="20"/>
                <w:szCs w:val="20"/>
              </w:rPr>
              <w:t>Pierre Marie Combalbert</w:t>
            </w:r>
          </w:p>
        </w:tc>
      </w:tr>
    </w:tbl>
    <w:p w14:paraId="11C88F16" w14:textId="77777777" w:rsidR="00294551" w:rsidRDefault="00294551"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24B4C9AC" w14:textId="77777777" w:rsidTr="00BC3437">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B17C" w14:textId="77777777" w:rsidR="00BC3437" w:rsidRDefault="00BC3437">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13C58" w14:textId="738C0CE5" w:rsidR="00BC3437" w:rsidRDefault="00BC3437" w:rsidP="00BC3437">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7A1CA44" wp14:editId="60A7651E">
                      <wp:extent cx="3228975" cy="400050"/>
                      <wp:effectExtent l="0" t="0" r="0" b="0"/>
                      <wp:docPr id="25" name="Rectangle 25"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B55D8" id="Rectangle 25"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" filled="f" stroked="f">
                      <o:lock v:ext="edit" aspectratio="t"/>
                      <w10:anchorlock/>
                    </v:rect>
                  </w:pict>
                </mc:Fallback>
              </mc:AlternateContent>
            </w:r>
          </w:p>
        </w:tc>
      </w:tr>
    </w:tbl>
    <w:p w14:paraId="6A43033B" w14:textId="77777777" w:rsidR="00147811" w:rsidRDefault="00147811" w:rsidP="00D8642F">
      <w:pPr>
        <w:rPr>
          <w:b/>
        </w:rPr>
      </w:pPr>
    </w:p>
    <w:p w14:paraId="0BE92BC3" w14:textId="3E30E603" w:rsidR="00BC3437" w:rsidRPr="00BC3437" w:rsidRDefault="00B07155" w:rsidP="00BC3437">
      <w:pPr>
        <w:rPr>
          <w:b/>
        </w:rPr>
      </w:pPr>
      <w:r w:rsidRPr="005761EE">
        <w:rPr>
          <w:b/>
        </w:rPr>
        <w:t xml:space="preserve">Compte rendu de la réunion </w:t>
      </w:r>
      <w:r w:rsidR="00147811">
        <w:rPr>
          <w:b/>
        </w:rPr>
        <w:t xml:space="preserve">MOA </w:t>
      </w:r>
      <w:r w:rsidRPr="005761EE">
        <w:rPr>
          <w:b/>
        </w:rPr>
        <w:t>du 17/04/2019 :</w:t>
      </w:r>
    </w:p>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BC3437" w14:paraId="207FF6BD" w14:textId="77777777" w:rsidTr="00BC343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08852" w14:textId="77777777" w:rsidR="00BC3437" w:rsidRDefault="00BC3437">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A7945" w14:textId="77777777" w:rsidR="00BC3437" w:rsidRDefault="00BC3437">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17/04/2019 de 16h à 16h30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B30D9" w14:textId="77777777" w:rsidR="00BC3437" w:rsidRDefault="00BC3437">
            <w:pPr>
              <w:pStyle w:val="NormalWeb"/>
              <w:spacing w:before="60" w:beforeAutospacing="0" w:after="0" w:afterAutospacing="0"/>
            </w:pPr>
            <w:r>
              <w:rPr>
                <w:rFonts w:ascii="Arial" w:hAnsi="Arial" w:cs="Arial"/>
                <w:b/>
                <w:bCs/>
                <w:color w:val="000000"/>
                <w:sz w:val="22"/>
                <w:szCs w:val="22"/>
              </w:rPr>
              <w:t>Diffusion :</w:t>
            </w:r>
          </w:p>
          <w:p w14:paraId="171DB413" w14:textId="77777777" w:rsidR="00BC3437" w:rsidRDefault="00BC3437">
            <w:pPr>
              <w:pStyle w:val="NormalWeb"/>
              <w:spacing w:before="60" w:beforeAutospacing="0" w:after="0" w:afterAutospacing="0"/>
            </w:pPr>
            <w:r>
              <w:rPr>
                <w:rFonts w:ascii="Arial" w:hAnsi="Arial" w:cs="Arial"/>
                <w:color w:val="000000"/>
                <w:sz w:val="22"/>
                <w:szCs w:val="22"/>
              </w:rPr>
              <w:t>Frédéric Barrios</w:t>
            </w:r>
          </w:p>
          <w:p w14:paraId="6991FC11" w14:textId="77777777" w:rsidR="00BC3437" w:rsidRDefault="00BC3437">
            <w:pPr>
              <w:pStyle w:val="NormalWeb"/>
              <w:spacing w:before="60" w:beforeAutospacing="0" w:after="0" w:afterAutospacing="0"/>
            </w:pPr>
            <w:r>
              <w:rPr>
                <w:rFonts w:ascii="Arial" w:hAnsi="Arial" w:cs="Arial"/>
                <w:color w:val="000000"/>
                <w:sz w:val="22"/>
                <w:szCs w:val="22"/>
              </w:rPr>
              <w:t>Corinne Servières</w:t>
            </w:r>
          </w:p>
        </w:tc>
      </w:tr>
      <w:tr w:rsidR="00BC3437" w14:paraId="673D8035" w14:textId="77777777" w:rsidTr="00BC3437">
        <w:trPr>
          <w:trHeight w:val="10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296CFA" w14:textId="77777777" w:rsidR="00BC3437" w:rsidRDefault="00BC3437">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69521" w14:textId="77777777" w:rsidR="00BC3437" w:rsidRDefault="00BC3437">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D3D273" w14:textId="77777777" w:rsidR="00BC3437" w:rsidRDefault="00BC3437">
            <w:pPr>
              <w:rPr>
                <w:szCs w:val="24"/>
              </w:rPr>
            </w:pPr>
          </w:p>
        </w:tc>
      </w:tr>
    </w:tbl>
    <w:p w14:paraId="3D6C69D0" w14:textId="61573255" w:rsidR="00BC3437" w:rsidRDefault="00BC3437" w:rsidP="00BC343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292"/>
        <w:gridCol w:w="1770"/>
      </w:tblGrid>
      <w:tr w:rsidR="00BC3437" w14:paraId="79B4DB9D" w14:textId="77777777" w:rsidTr="00BC34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4345F" w14:textId="77777777" w:rsidR="00BC3437" w:rsidRDefault="00BC3437">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EF9D1E4" w14:textId="30228A8C" w:rsidR="00BC3437" w:rsidRDefault="00BC3437">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70F5E634" w14:textId="77777777" w:rsidR="00BC3437" w:rsidRDefault="00BC3437">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48D4996" w14:textId="77777777" w:rsidR="00BC3437" w:rsidRDefault="00BC3437">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B4CBA29" w14:textId="77777777" w:rsidR="00BC3437" w:rsidRDefault="00BC3437">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E995A" w14:textId="77777777" w:rsidR="00BC3437" w:rsidRDefault="00BC3437">
            <w:pPr>
              <w:pStyle w:val="NormalWeb"/>
              <w:spacing w:before="60" w:beforeAutospacing="0" w:after="0" w:afterAutospacing="0"/>
            </w:pPr>
            <w:r>
              <w:rPr>
                <w:rFonts w:ascii="Arial" w:hAnsi="Arial" w:cs="Arial"/>
                <w:b/>
                <w:bCs/>
                <w:color w:val="000000"/>
                <w:sz w:val="22"/>
                <w:szCs w:val="22"/>
              </w:rPr>
              <w:t>Rédacteur :</w:t>
            </w:r>
          </w:p>
          <w:p w14:paraId="5E9DDF18" w14:textId="77777777" w:rsidR="00BC3437" w:rsidRDefault="00BC3437">
            <w:pPr>
              <w:pStyle w:val="NormalWeb"/>
              <w:spacing w:before="60" w:beforeAutospacing="0" w:after="0" w:afterAutospacing="0"/>
            </w:pPr>
            <w:r>
              <w:rPr>
                <w:rFonts w:ascii="Arial" w:hAnsi="Arial" w:cs="Arial"/>
                <w:color w:val="000000"/>
                <w:sz w:val="22"/>
                <w:szCs w:val="22"/>
              </w:rPr>
              <w:t>Yoan Guiraud</w:t>
            </w:r>
          </w:p>
          <w:p w14:paraId="69848DE8" w14:textId="77777777" w:rsidR="00BC3437" w:rsidRDefault="00BC3437"/>
          <w:p w14:paraId="1D44F698" w14:textId="77777777" w:rsidR="00BC3437" w:rsidRDefault="00BC3437">
            <w:pPr>
              <w:pStyle w:val="NormalWeb"/>
              <w:spacing w:before="60" w:beforeAutospacing="0" w:after="0" w:afterAutospacing="0"/>
            </w:pPr>
            <w:r>
              <w:rPr>
                <w:rFonts w:ascii="Arial" w:hAnsi="Arial" w:cs="Arial"/>
                <w:b/>
                <w:bCs/>
                <w:color w:val="000000"/>
                <w:sz w:val="22"/>
                <w:szCs w:val="22"/>
              </w:rPr>
              <w:t xml:space="preserve">Nb pages : 2 </w:t>
            </w:r>
          </w:p>
        </w:tc>
      </w:tr>
      <w:tr w:rsidR="00BC3437" w14:paraId="73599EDA" w14:textId="77777777" w:rsidTr="00BC3437">
        <w:trPr>
          <w:trHeight w:val="13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5A114B" w14:textId="77777777" w:rsidR="00BC3437" w:rsidRDefault="00BC3437">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5C563C71" w14:textId="77777777" w:rsidR="00BC3437" w:rsidRDefault="00BC3437" w:rsidP="00BC3437">
            <w:pPr>
              <w:pStyle w:val="NormalWeb"/>
              <w:numPr>
                <w:ilvl w:val="0"/>
                <w:numId w:val="25"/>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Montrer les vérifications des documents prévues pour cette réunion, apporter des précisions et des éléments de réponses sur les différents points non compris et soulever les problèmes rencontrés.</w:t>
            </w:r>
          </w:p>
        </w:tc>
      </w:tr>
    </w:tbl>
    <w:p w14:paraId="50300F4D" w14:textId="5D59EA85" w:rsidR="00BC3437" w:rsidRDefault="00BC3437" w:rsidP="00BC3437">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899"/>
        <w:gridCol w:w="1704"/>
        <w:gridCol w:w="1106"/>
      </w:tblGrid>
      <w:tr w:rsidR="00BC3437" w14:paraId="28074ED8" w14:textId="77777777" w:rsidTr="00BC3437">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7CB6C" w14:textId="77777777" w:rsidR="00BC3437" w:rsidRDefault="00BC3437">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3CEE5" w14:textId="77777777" w:rsidR="00BC3437" w:rsidRDefault="00BC3437">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4E6CF" w14:textId="77777777" w:rsidR="00BC3437" w:rsidRDefault="00BC3437">
            <w:pPr>
              <w:pStyle w:val="NormalWeb"/>
              <w:spacing w:before="60" w:beforeAutospacing="0" w:after="0" w:afterAutospacing="0"/>
              <w:jc w:val="center"/>
            </w:pPr>
            <w:r>
              <w:rPr>
                <w:rFonts w:ascii="Arial" w:hAnsi="Arial" w:cs="Arial"/>
                <w:b/>
                <w:bCs/>
                <w:color w:val="000000"/>
                <w:sz w:val="22"/>
                <w:szCs w:val="22"/>
              </w:rPr>
              <w:t>Délai</w:t>
            </w:r>
          </w:p>
        </w:tc>
      </w:tr>
      <w:tr w:rsidR="00BC3437" w14:paraId="49FBD440" w14:textId="77777777" w:rsidTr="00BC3437">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87E6C" w14:textId="77777777" w:rsidR="00BC3437" w:rsidRDefault="00BC3437">
            <w:pPr>
              <w:spacing w:after="240"/>
            </w:pPr>
          </w:p>
          <w:p w14:paraId="32C6D9CA" w14:textId="77777777" w:rsidR="00BC3437" w:rsidRDefault="00BC3437">
            <w:pPr>
              <w:pStyle w:val="NormalWeb"/>
              <w:spacing w:before="60" w:beforeAutospacing="0" w:after="0" w:afterAutospacing="0"/>
              <w:jc w:val="center"/>
            </w:pPr>
            <w:r>
              <w:rPr>
                <w:rFonts w:ascii="Arial" w:hAnsi="Arial" w:cs="Arial"/>
                <w:b/>
                <w:bCs/>
                <w:color w:val="000000"/>
                <w:sz w:val="22"/>
                <w:szCs w:val="22"/>
              </w:rPr>
              <w:t>1</w:t>
            </w:r>
          </w:p>
          <w:p w14:paraId="119DEB1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505027"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du premier diagramme de cas d’utilisation et du diagramme de classe (pas assez complet et associations faussent entre les cas d’utilisations).</w:t>
            </w:r>
          </w:p>
          <w:p w14:paraId="0E1FEBF8" w14:textId="77777777" w:rsidR="00BC3437" w:rsidRDefault="00BC3437">
            <w:pPr>
              <w:pStyle w:val="NormalWeb"/>
              <w:spacing w:before="0" w:beforeAutospacing="0" w:after="0" w:afterAutospacing="0"/>
              <w:jc w:val="both"/>
            </w:pPr>
            <w:r>
              <w:rPr>
                <w:rFonts w:ascii="Arial" w:hAnsi="Arial" w:cs="Arial"/>
                <w:color w:val="000000"/>
                <w:sz w:val="22"/>
                <w:szCs w:val="22"/>
              </w:rPr>
              <w:t>- Regrouper les crapauds et les grenouilles dans un seul objet pion, supprimer la classe outils action et créer un objet qui est l’ordinateur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AC500C" w14:textId="77777777" w:rsidR="00BC3437" w:rsidRDefault="00BC3437"/>
          <w:p w14:paraId="6287DD16" w14:textId="77777777" w:rsidR="00BC3437" w:rsidRDefault="00BC3437">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39713B"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63B9AEE9" w14:textId="77777777" w:rsidR="00BC3437" w:rsidRDefault="00BC3437"/>
          <w:p w14:paraId="65780F9D" w14:textId="77777777" w:rsidR="00BC3437" w:rsidRDefault="00BC3437">
            <w:pPr>
              <w:pStyle w:val="NormalWeb"/>
              <w:spacing w:before="60" w:beforeAutospacing="0" w:after="0" w:afterAutospacing="0"/>
            </w:pPr>
            <w:r>
              <w:rPr>
                <w:rFonts w:ascii="Arial" w:hAnsi="Arial" w:cs="Arial"/>
                <w:color w:val="000000"/>
                <w:sz w:val="22"/>
                <w:szCs w:val="22"/>
              </w:rPr>
              <w:t>-06/05/19</w:t>
            </w:r>
          </w:p>
        </w:tc>
      </w:tr>
      <w:tr w:rsidR="00BC3437" w14:paraId="3FC60020" w14:textId="77777777" w:rsidTr="00BC3437">
        <w:trPr>
          <w:trHeight w:val="1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A6966" w14:textId="77777777" w:rsidR="00BC3437" w:rsidRDefault="00BC3437">
            <w:pPr>
              <w:spacing w:after="240"/>
            </w:pPr>
          </w:p>
          <w:p w14:paraId="737A5933" w14:textId="77777777" w:rsidR="00BC3437" w:rsidRDefault="00BC3437">
            <w:pPr>
              <w:pStyle w:val="NormalWeb"/>
              <w:spacing w:before="60" w:beforeAutospacing="0" w:after="0" w:afterAutospacing="0"/>
            </w:pPr>
            <w:r>
              <w:rPr>
                <w:rFonts w:ascii="Arial" w:hAnsi="Arial" w:cs="Arial"/>
                <w:b/>
                <w:bCs/>
                <w:color w:val="000000"/>
                <w:sz w:val="22"/>
                <w:szCs w:val="22"/>
              </w:rPr>
              <w:t>2</w:t>
            </w:r>
          </w:p>
          <w:p w14:paraId="37BCEFFD"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F9D7E"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des maquettes pour la réalisation de l’interface graphique du jeu et présentation du deuxième diagramme de cas d’utilisation.</w:t>
            </w:r>
          </w:p>
          <w:p w14:paraId="1759C9C9" w14:textId="77777777" w:rsidR="00BC3437" w:rsidRDefault="00BC3437">
            <w:pPr>
              <w:pStyle w:val="NormalWeb"/>
              <w:spacing w:before="0" w:beforeAutospacing="0" w:after="0" w:afterAutospacing="0"/>
              <w:jc w:val="both"/>
            </w:pPr>
            <w:r>
              <w:rPr>
                <w:rFonts w:ascii="Arial" w:hAnsi="Arial" w:cs="Arial"/>
                <w:color w:val="000000"/>
                <w:sz w:val="22"/>
                <w:szCs w:val="22"/>
              </w:rPr>
              <w:t>- Ajouter une page de la gestion de configuration initiale et une page pour le choix du mode de jeu dans les maquettes de notre jeu.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9EE3C8" w14:textId="77777777" w:rsidR="00BC3437" w:rsidRDefault="00BC3437"/>
          <w:p w14:paraId="6C955F99" w14:textId="77777777" w:rsidR="00BC3437" w:rsidRDefault="00BC3437">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158A8"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30A69" w14:textId="77777777" w:rsidR="00BC3437" w:rsidRDefault="00BC3437"/>
          <w:p w14:paraId="6B232EC4"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2F659570" w14:textId="77777777" w:rsidTr="00BC3437">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FAD42" w14:textId="77777777" w:rsidR="00BC3437" w:rsidRDefault="00BC3437">
            <w:pPr>
              <w:spacing w:after="240"/>
            </w:pPr>
          </w:p>
          <w:p w14:paraId="50A68A74" w14:textId="77777777" w:rsidR="00BC3437" w:rsidRDefault="00BC3437">
            <w:pPr>
              <w:pStyle w:val="NormalWeb"/>
              <w:spacing w:before="60" w:beforeAutospacing="0" w:after="0" w:afterAutospacing="0"/>
              <w:jc w:val="center"/>
            </w:pPr>
            <w:r>
              <w:rPr>
                <w:rFonts w:ascii="Arial" w:hAnsi="Arial" w:cs="Arial"/>
                <w:b/>
                <w:bCs/>
                <w:color w:val="000000"/>
                <w:sz w:val="22"/>
                <w:szCs w:val="22"/>
              </w:rPr>
              <w:t>3</w:t>
            </w:r>
          </w:p>
          <w:p w14:paraId="201A56F0"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60403" w14:textId="77777777" w:rsidR="00BC3437" w:rsidRDefault="00BC3437">
            <w:pPr>
              <w:pStyle w:val="NormalWeb"/>
              <w:spacing w:before="60" w:beforeAutospacing="0" w:after="60" w:afterAutospacing="0"/>
            </w:pPr>
            <w:r>
              <w:rPr>
                <w:rFonts w:ascii="Arial" w:hAnsi="Arial" w:cs="Arial"/>
                <w:color w:val="000000"/>
                <w:sz w:val="22"/>
                <w:szCs w:val="22"/>
              </w:rPr>
              <w:t>-  Présentation du cahier des charges, de la planification et de l’organisation éventuelle pour les prochaines semaines.</w:t>
            </w:r>
          </w:p>
          <w:p w14:paraId="0954C43B" w14:textId="77777777" w:rsidR="00BC3437" w:rsidRDefault="00BC3437">
            <w:pPr>
              <w:pStyle w:val="NormalWeb"/>
              <w:spacing w:before="60" w:beforeAutospacing="0" w:after="60" w:afterAutospacing="0"/>
            </w:pPr>
            <w:r>
              <w:rPr>
                <w:rFonts w:ascii="Arial" w:hAnsi="Arial" w:cs="Arial"/>
                <w:color w:val="000000"/>
                <w:sz w:val="22"/>
                <w:szCs w:val="22"/>
              </w:rPr>
              <w:t>- Continuation de la gestion projet, ainsi que de la création du diagramme de Gantt et réaliser ses calculs. Prévoir du temps pour aider dans la partie programmation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8B672" w14:textId="77777777" w:rsidR="00BC3437" w:rsidRDefault="00BC3437"/>
          <w:p w14:paraId="477BF0EE" w14:textId="77777777" w:rsidR="00BC3437" w:rsidRDefault="00BC3437">
            <w:pPr>
              <w:pStyle w:val="NormalWeb"/>
              <w:spacing w:before="60" w:beforeAutospacing="0" w:after="0" w:afterAutospacing="0"/>
            </w:pPr>
            <w:r>
              <w:rPr>
                <w:rFonts w:ascii="Arial" w:hAnsi="Arial" w:cs="Arial"/>
                <w:color w:val="000000"/>
                <w:sz w:val="22"/>
                <w:szCs w:val="22"/>
              </w:rPr>
              <w:t>Yanis Delmas</w:t>
            </w:r>
          </w:p>
          <w:p w14:paraId="78D6B92B"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A973D"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FD8D94D" w14:textId="77777777" w:rsidR="00BC3437" w:rsidRDefault="00BC3437"/>
          <w:p w14:paraId="7D152627"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042FEDE5" w14:textId="77777777" w:rsidTr="00BC3437">
        <w:trPr>
          <w:trHeight w:val="12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2B97C" w14:textId="77777777" w:rsidR="00BC3437" w:rsidRDefault="00BC3437"/>
          <w:p w14:paraId="3A32B50C" w14:textId="77777777" w:rsidR="00BC3437" w:rsidRDefault="00BC3437">
            <w:pPr>
              <w:pStyle w:val="NormalWeb"/>
              <w:spacing w:before="60" w:beforeAutospacing="0" w:after="0" w:afterAutospacing="0"/>
              <w:jc w:val="center"/>
            </w:pPr>
            <w:r>
              <w:rPr>
                <w:rFonts w:ascii="Arial" w:hAnsi="Arial" w:cs="Arial"/>
                <w:b/>
                <w:bCs/>
                <w:color w:val="000000"/>
                <w:sz w:val="22"/>
                <w:szCs w:val="22"/>
              </w:rPr>
              <w:t>4</w:t>
            </w:r>
          </w:p>
          <w:p w14:paraId="46584F8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F8A11" w14:textId="77777777" w:rsidR="00BC3437" w:rsidRDefault="00BC3437">
            <w:pPr>
              <w:pStyle w:val="NormalWeb"/>
              <w:spacing w:before="0" w:beforeAutospacing="0" w:after="0" w:afterAutospacing="0"/>
            </w:pPr>
            <w:r>
              <w:rPr>
                <w:rFonts w:ascii="Arial" w:hAnsi="Arial" w:cs="Arial"/>
                <w:color w:val="000000"/>
                <w:sz w:val="22"/>
                <w:szCs w:val="22"/>
              </w:rPr>
              <w:t>- Présentation de la description du diagramme de cas d’utilisation.</w:t>
            </w:r>
          </w:p>
          <w:p w14:paraId="34908578" w14:textId="77777777" w:rsidR="00BC3437" w:rsidRDefault="00BC3437">
            <w:pPr>
              <w:pStyle w:val="NormalWeb"/>
              <w:spacing w:before="0" w:beforeAutospacing="0" w:after="0" w:afterAutospacing="0"/>
            </w:pPr>
            <w:r>
              <w:rPr>
                <w:rFonts w:ascii="Arial" w:hAnsi="Arial" w:cs="Arial"/>
                <w:color w:val="000000"/>
                <w:sz w:val="22"/>
                <w:szCs w:val="22"/>
              </w:rPr>
              <w:t>- Plus détaillé la description du diagramme de cas d’utilisation et faire faire plusieurs cas d’utilisation différents pour avoir une plus grande compréhension.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D1786" w14:textId="77777777" w:rsidR="00BC3437" w:rsidRDefault="00BC3437"/>
          <w:p w14:paraId="395C3BBC" w14:textId="77777777" w:rsidR="00BC3437" w:rsidRDefault="00BC3437">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C5CC9"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05B6B"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bl>
    <w:p w14:paraId="3DC60B63"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9062"/>
      </w:tblGrid>
      <w:tr w:rsidR="00BC3437" w14:paraId="7BE97259" w14:textId="77777777" w:rsidTr="00BC3437">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9A59" w14:textId="77777777" w:rsidR="00BC3437" w:rsidRDefault="00BC3437">
            <w:pPr>
              <w:pStyle w:val="NormalWeb"/>
              <w:spacing w:before="60" w:beforeAutospacing="0" w:after="0" w:afterAutospacing="0"/>
            </w:pPr>
            <w:r>
              <w:rPr>
                <w:rFonts w:ascii="Arial" w:hAnsi="Arial" w:cs="Arial"/>
                <w:b/>
                <w:bCs/>
                <w:color w:val="000000"/>
                <w:sz w:val="22"/>
                <w:szCs w:val="22"/>
              </w:rPr>
              <w:t>Ordre du jour de la prochaine réunion du 06/05/19 :</w:t>
            </w:r>
          </w:p>
          <w:p w14:paraId="78C129D0"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Planification du projet (diagramme de Gantt) et continuation gestion projet (+ aide en programmation du jeu) - Yanis Delmas.</w:t>
            </w:r>
          </w:p>
          <w:p w14:paraId="256DF68B"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Création et bon fonctionnement du plateau de jeu et modification diagramme cas d’utilisation et diagramme de classe - Maël Le Folgoc Pontis.</w:t>
            </w:r>
          </w:p>
          <w:p w14:paraId="0697EE38" w14:textId="2253D9CF"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Interface dynamique fonctionnelle (naviguer dans </w:t>
            </w:r>
            <w:r w:rsidR="00324F9C">
              <w:rPr>
                <w:rFonts w:ascii="Arial" w:hAnsi="Arial" w:cs="Arial"/>
                <w:color w:val="000000"/>
              </w:rPr>
              <w:t>le jeu</w:t>
            </w:r>
            <w:r>
              <w:rPr>
                <w:rFonts w:ascii="Arial" w:hAnsi="Arial" w:cs="Arial"/>
                <w:color w:val="000000"/>
              </w:rPr>
              <w:t>) et modification de l’interface graphique + aide pour le lien entre le plateau et l’interface graphique - Pierre-Marie Combalbert.</w:t>
            </w:r>
          </w:p>
          <w:p w14:paraId="0D9A84E8"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Lien entre le plateau et l’interface graphique, modification de la description écrite des cas d’utilisation et rédaction du compte rendu de réunion - Yoan Guiraud.</w:t>
            </w:r>
          </w:p>
        </w:tc>
      </w:tr>
    </w:tbl>
    <w:p w14:paraId="7BE5CCD6" w14:textId="77777777" w:rsidR="00324F9C" w:rsidRDefault="00324F9C" w:rsidP="00324F9C">
      <w:pPr>
        <w:pStyle w:val="NormalWeb"/>
        <w:spacing w:before="60" w:beforeAutospacing="0" w:after="0" w:afterAutospacing="0"/>
        <w:rPr>
          <w:rFonts w:ascii="Arial" w:hAnsi="Arial" w:cs="Arial"/>
          <w:b/>
          <w:bCs/>
          <w:color w:val="000000"/>
        </w:rPr>
      </w:pPr>
    </w:p>
    <w:p w14:paraId="12DAC4FE" w14:textId="0AF53458"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6A67578"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400E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302A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494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D4B1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1E15F780"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0133EE40"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A9F0"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83E1E"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4047CF90" wp14:editId="1DF297A4">
                      <wp:extent cx="3228975" cy="400050"/>
                      <wp:effectExtent l="0" t="0" r="0" b="0"/>
                      <wp:docPr id="27" name="Rectangle 27"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5A408" id="Rectangle 27"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y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Iw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WUL78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0B2ED109" w14:textId="77777777" w:rsidR="00BC3437" w:rsidRDefault="00BC3437" w:rsidP="00B07155">
      <w:pPr>
        <w:rPr>
          <w:b/>
        </w:rPr>
      </w:pPr>
    </w:p>
    <w:p w14:paraId="2A20CEBD" w14:textId="7E3E01F9" w:rsidR="00B07155" w:rsidRDefault="00B07155" w:rsidP="00B07155">
      <w:pPr>
        <w:rPr>
          <w:b/>
        </w:rPr>
      </w:pPr>
      <w:r w:rsidRPr="00B07155">
        <w:rPr>
          <w:b/>
        </w:rPr>
        <w:t xml:space="preserve">Compte rendu de la réunion </w:t>
      </w:r>
      <w:r w:rsidR="00147811">
        <w:rPr>
          <w:b/>
        </w:rPr>
        <w:t xml:space="preserve">MOA </w:t>
      </w:r>
      <w:r w:rsidRPr="00B07155">
        <w:rPr>
          <w:b/>
        </w:rPr>
        <w:t>du 06/05/2019 :</w:t>
      </w:r>
    </w:p>
    <w:p w14:paraId="46B89F5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4CBFB39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C4F3D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A696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06/05/2019 de 18h30 à 19h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A4B0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145DA86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8137015"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3FFA1CF6"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597926"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9AA15"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4EA419" w14:textId="77777777" w:rsidR="00294551" w:rsidRDefault="00294551">
            <w:pPr>
              <w:rPr>
                <w:szCs w:val="24"/>
              </w:rPr>
            </w:pPr>
          </w:p>
        </w:tc>
      </w:tr>
    </w:tbl>
    <w:p w14:paraId="7935E6F3"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2CE82CE2"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9F376"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Invités : </w:t>
            </w:r>
            <w:r>
              <w:rPr>
                <w:rFonts w:ascii="Arial" w:hAnsi="Arial" w:cs="Arial"/>
                <w:color w:val="000000"/>
                <w:sz w:val="22"/>
                <w:szCs w:val="22"/>
              </w:rPr>
              <w:t>Corinne Servières - Yanis Delmas - Pierre-Marie Combalbert - Maël Le Folgoc Pontis - Yoan Guiraud.</w:t>
            </w:r>
          </w:p>
          <w:p w14:paraId="612DC105" w14:textId="3F836E12"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3352BDC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47306C"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2E194A65"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7D026"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2D08F1E9"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4B3542A6" w14:textId="77777777" w:rsidR="00294551" w:rsidRDefault="00294551"/>
          <w:p w14:paraId="554AAD53"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04BFB555"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EAADF"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67BE25DE" w14:textId="59FB5A3F" w:rsidR="00294551" w:rsidRDefault="00294551" w:rsidP="00294551">
            <w:pPr>
              <w:pStyle w:val="NormalWeb"/>
              <w:numPr>
                <w:ilvl w:val="0"/>
                <w:numId w:val="2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première itération, ainsi que les éléments à modifier ou apporter des précisions et des éléments de réponses sur les différents points non compris.</w:t>
            </w:r>
          </w:p>
        </w:tc>
      </w:tr>
    </w:tbl>
    <w:p w14:paraId="499C1EC6"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4"/>
        <w:gridCol w:w="5986"/>
        <w:gridCol w:w="1611"/>
        <w:gridCol w:w="1101"/>
      </w:tblGrid>
      <w:tr w:rsidR="00294551" w14:paraId="05C3937C"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561CF"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5E770"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C9818"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48EAE6B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DA974" w14:textId="77777777" w:rsidR="00294551" w:rsidRDefault="00294551">
            <w:pPr>
              <w:spacing w:after="240"/>
            </w:pPr>
          </w:p>
          <w:p w14:paraId="305AA3D4"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BC9F1"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du jeu des grenouilles et des crapauds en mode console, ainsi que les problèmes rencontrés pour la création du jeu.</w:t>
            </w:r>
          </w:p>
          <w:p w14:paraId="168EF8CC"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 jeu en mode console qui marche et sans bugs (les IA doivent être fonctionnelles).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B6036" w14:textId="77777777" w:rsidR="00294551" w:rsidRDefault="00294551"/>
          <w:p w14:paraId="31D6B0A4"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33FD3"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72F436A0" w14:textId="77777777" w:rsidR="00294551" w:rsidRDefault="00294551"/>
          <w:p w14:paraId="1DE08213"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2D73A11A" w14:textId="77777777" w:rsidTr="00294551">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3110A" w14:textId="77777777" w:rsidR="00294551" w:rsidRDefault="00294551">
            <w:pPr>
              <w:spacing w:after="240"/>
            </w:pPr>
          </w:p>
          <w:p w14:paraId="68D19CCC" w14:textId="77777777" w:rsidR="00294551" w:rsidRDefault="00294551">
            <w:pPr>
              <w:pStyle w:val="NormalWeb"/>
              <w:spacing w:before="60" w:beforeAutospacing="0" w:after="0" w:afterAutospacing="0"/>
            </w:pPr>
            <w:r>
              <w:rPr>
                <w:rFonts w:ascii="Arial" w:hAnsi="Arial" w:cs="Arial"/>
                <w:b/>
                <w:bCs/>
                <w:color w:val="000000"/>
                <w:sz w:val="22"/>
                <w:szCs w:val="22"/>
              </w:rPr>
              <w:t xml:space="preserve"> 2</w:t>
            </w:r>
          </w:p>
          <w:p w14:paraId="4C793B2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F9A2A" w14:textId="77777777" w:rsidR="00294551" w:rsidRDefault="00294551">
            <w:pPr>
              <w:pStyle w:val="NormalWeb"/>
              <w:spacing w:before="0" w:beforeAutospacing="0" w:after="0" w:afterAutospacing="0"/>
              <w:jc w:val="both"/>
            </w:pPr>
            <w:r>
              <w:rPr>
                <w:rFonts w:ascii="Arial" w:hAnsi="Arial" w:cs="Arial"/>
                <w:color w:val="000000"/>
                <w:sz w:val="22"/>
                <w:szCs w:val="22"/>
              </w:rPr>
              <w:t xml:space="preserve">- Présentation de l’interface graphique du jeu programmée sous </w:t>
            </w:r>
            <w:proofErr w:type="spellStart"/>
            <w:r>
              <w:rPr>
                <w:rFonts w:ascii="Arial" w:hAnsi="Arial" w:cs="Arial"/>
                <w:color w:val="000000"/>
                <w:sz w:val="22"/>
                <w:szCs w:val="22"/>
              </w:rPr>
              <w:t>JavaFx</w:t>
            </w:r>
            <w:proofErr w:type="spellEnd"/>
            <w:r>
              <w:rPr>
                <w:rFonts w:ascii="Arial" w:hAnsi="Arial" w:cs="Arial"/>
                <w:color w:val="000000"/>
                <w:sz w:val="22"/>
                <w:szCs w:val="22"/>
              </w:rPr>
              <w:t xml:space="preserve"> à l’aide d’une vidéo de présentation.</w:t>
            </w:r>
          </w:p>
          <w:p w14:paraId="5A2A2A47"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une interface graphique fonctionnelle avec le jeu (dynamique facultative).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A4CAA6" w14:textId="77777777" w:rsidR="00294551" w:rsidRDefault="00294551"/>
          <w:p w14:paraId="32FF0883"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66AFE"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14739793" w14:textId="77777777" w:rsidR="00294551" w:rsidRDefault="00294551"/>
          <w:p w14:paraId="318A9B46"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369C3E2D" w14:textId="77777777" w:rsidTr="00294551">
        <w:trPr>
          <w:trHeight w:val="9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81FA9" w14:textId="77777777" w:rsidR="00294551" w:rsidRDefault="00294551"/>
          <w:p w14:paraId="14E37F99" w14:textId="77777777" w:rsidR="00294551" w:rsidRDefault="00294551">
            <w:pPr>
              <w:pStyle w:val="NormalWeb"/>
              <w:spacing w:before="60" w:beforeAutospacing="0" w:after="0" w:afterAutospacing="0"/>
              <w:jc w:val="center"/>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2C4F4" w14:textId="77777777" w:rsidR="00294551" w:rsidRDefault="00294551">
            <w:pPr>
              <w:pStyle w:val="NormalWeb"/>
              <w:spacing w:before="0" w:beforeAutospacing="0" w:after="0" w:afterAutospacing="0"/>
            </w:pPr>
            <w:r>
              <w:rPr>
                <w:rFonts w:ascii="Arial" w:hAnsi="Arial" w:cs="Arial"/>
                <w:color w:val="000000"/>
                <w:sz w:val="22"/>
                <w:szCs w:val="22"/>
              </w:rPr>
              <w:t>- Ajout de certains éléments dans le cahier des charges comme le temps d’une partie et il faut que les documents pour la gestion de projet soit prêt pour la réunion avec Mr Barrios.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AC391" w14:textId="77777777" w:rsidR="00294551" w:rsidRDefault="00294551"/>
          <w:p w14:paraId="63DD867D"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447D4A1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F5428"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1FB7D76D"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A0E4E" w14:textId="77777777" w:rsidR="00294551" w:rsidRDefault="00294551"/>
          <w:p w14:paraId="53D38487"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p w14:paraId="748FFFBD"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E78D" w14:textId="77777777" w:rsidR="00294551" w:rsidRDefault="00294551">
            <w:pPr>
              <w:pStyle w:val="NormalWeb"/>
              <w:spacing w:before="0" w:beforeAutospacing="0" w:after="0" w:afterAutospacing="0"/>
            </w:pPr>
            <w:r>
              <w:rPr>
                <w:rFonts w:ascii="Arial" w:hAnsi="Arial" w:cs="Arial"/>
                <w:color w:val="000000"/>
                <w:sz w:val="22"/>
                <w:szCs w:val="22"/>
              </w:rPr>
              <w:t>- Présentation pour la deuxième fois de la description du diagramme de cas d’utilisation.</w:t>
            </w:r>
          </w:p>
          <w:p w14:paraId="2E89E9A9" w14:textId="3C7A2EDF" w:rsidR="00294551" w:rsidRDefault="00294551">
            <w:pPr>
              <w:pStyle w:val="NormalWeb"/>
              <w:spacing w:before="0" w:beforeAutospacing="0" w:after="0" w:afterAutospacing="0"/>
            </w:pPr>
            <w:r>
              <w:rPr>
                <w:rFonts w:ascii="Arial" w:hAnsi="Arial" w:cs="Arial"/>
                <w:color w:val="000000"/>
                <w:sz w:val="22"/>
                <w:szCs w:val="22"/>
              </w:rPr>
              <w:t>- Il faut gérer les fenêtres modales, ajouter si nécessaire une boîte de dialogue pour quitter et il faut mieux présenter cette description qu'elle soit plus claire et qu’elle soit en relation avec l’interface graphique et le diagramme de cas d’utilisation.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5BF46" w14:textId="77777777" w:rsidR="00294551" w:rsidRDefault="00294551"/>
          <w:p w14:paraId="5217DA3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A43B8"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22A4D358" w14:textId="77777777" w:rsidR="00294551" w:rsidRDefault="00294551"/>
          <w:p w14:paraId="284CA738" w14:textId="77777777" w:rsidR="00294551" w:rsidRDefault="00294551">
            <w:pPr>
              <w:pStyle w:val="NormalWeb"/>
              <w:spacing w:before="60" w:beforeAutospacing="0" w:after="0" w:afterAutospacing="0"/>
            </w:pPr>
            <w:r>
              <w:rPr>
                <w:rFonts w:ascii="Arial" w:hAnsi="Arial" w:cs="Arial"/>
                <w:color w:val="000000"/>
                <w:sz w:val="22"/>
                <w:szCs w:val="22"/>
              </w:rPr>
              <w:t>-17/05/19</w:t>
            </w:r>
          </w:p>
        </w:tc>
      </w:tr>
    </w:tbl>
    <w:p w14:paraId="6AD040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2858C45" w14:textId="77777777" w:rsidTr="00294551">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34DB0"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de la prochaine réunion du 17/05/19 :</w:t>
            </w:r>
          </w:p>
          <w:p w14:paraId="7B084176"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gestion projet et aide en programmation du jeu - Yanis Delmas.</w:t>
            </w:r>
          </w:p>
          <w:p w14:paraId="06C4349F"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du jeu en mode console avec une fonctionnalité se rapprochant de plus possible de la fin de notre application et ajouter les éléments rencontrés durant cette réunion - Maël Le Folgoc Pontis.</w:t>
            </w:r>
          </w:p>
          <w:p w14:paraId="302368D7"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l’interface graphique, ajouter les éléments rencontrés durant cette réunion et il faut que le jeu marche avec l’interface graphique (interface dynamique facultative) - Pierre-Marie Combalbert.</w:t>
            </w:r>
          </w:p>
          <w:p w14:paraId="5979D8F8"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description du diagramme de cas d’utilisation, ajouter les éléments rencontrés durant cette réunion et faire la liaison de l’interface graphique avec la programmation du jeu - Yoan Guiraud.</w:t>
            </w:r>
          </w:p>
        </w:tc>
      </w:tr>
    </w:tbl>
    <w:p w14:paraId="2BDE9BD4" w14:textId="77777777" w:rsidR="00294551" w:rsidRDefault="00294551" w:rsidP="00B07155">
      <w:pPr>
        <w:rPr>
          <w:b/>
        </w:rPr>
      </w:pPr>
    </w:p>
    <w:p w14:paraId="39F028C6"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8A4BC1C"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17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7F2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4671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4C34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62F58F4"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41D66E54"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48792"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1BA57"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A53545F" wp14:editId="49D8A1C5">
                      <wp:extent cx="3228975" cy="400050"/>
                      <wp:effectExtent l="0" t="0" r="0" b="0"/>
                      <wp:docPr id="28" name="Rectangle 28"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598E4" id="Rectangle 28"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KZmf0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6312398" w14:textId="77777777" w:rsidR="00BC3437" w:rsidRPr="00D8642F" w:rsidRDefault="00BC3437" w:rsidP="00B07155">
      <w:pPr>
        <w:rPr>
          <w:b/>
        </w:rPr>
      </w:pPr>
    </w:p>
    <w:p w14:paraId="5B60D892" w14:textId="1AA8C835" w:rsidR="00D73C34" w:rsidRDefault="00D73C34" w:rsidP="00D8642F">
      <w:r w:rsidRPr="00B07155">
        <w:rPr>
          <w:b/>
        </w:rPr>
        <w:t xml:space="preserve">Compte rendu de la réunion </w:t>
      </w:r>
      <w:r w:rsidR="00147811">
        <w:rPr>
          <w:b/>
        </w:rPr>
        <w:t xml:space="preserve">MOA </w:t>
      </w:r>
      <w:r w:rsidRPr="00B07155">
        <w:rPr>
          <w:b/>
        </w:rPr>
        <w:t xml:space="preserve">du </w:t>
      </w:r>
      <w:r w:rsidR="00294551">
        <w:rPr>
          <w:b/>
        </w:rPr>
        <w:t>09</w:t>
      </w:r>
      <w:r w:rsidRPr="00B07155">
        <w:rPr>
          <w:b/>
        </w:rPr>
        <w:t>/05/2019 :</w:t>
      </w:r>
      <w:r w:rsidR="00D8642F">
        <w:t xml:space="preserve"> </w:t>
      </w:r>
    </w:p>
    <w:p w14:paraId="65104AB8"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0309FC8F"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F5175"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4BC7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09/05/2019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ED53C"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05371486"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2D1B1539"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295F8747"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2AAD0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DA0EB"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50533601"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4BAE04" w14:textId="77777777" w:rsidR="00294551" w:rsidRDefault="00294551">
            <w:pPr>
              <w:rPr>
                <w:szCs w:val="24"/>
              </w:rPr>
            </w:pPr>
          </w:p>
        </w:tc>
      </w:tr>
    </w:tbl>
    <w:p w14:paraId="50D56EA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443"/>
        <w:gridCol w:w="1619"/>
      </w:tblGrid>
      <w:tr w:rsidR="00294551" w14:paraId="00807628"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20D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4C8E603" w14:textId="1E04F6F9"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A2CC0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1DE1BE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0E1BA7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BA8A78"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655EFC60"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0804E677" w14:textId="77777777" w:rsidR="00294551" w:rsidRDefault="00294551"/>
          <w:p w14:paraId="3F0A12CF"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727F7BE"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7FAC"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ACBCA97" w14:textId="77777777" w:rsidR="00294551" w:rsidRDefault="00294551" w:rsidP="00294551">
            <w:pPr>
              <w:pStyle w:val="NormalWeb"/>
              <w:numPr>
                <w:ilvl w:val="0"/>
                <w:numId w:val="29"/>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de la gestion de projet pour vérifier la bonne mise en place du plan projet avec l'organisation ou le pilotage du projet. </w:t>
            </w:r>
          </w:p>
        </w:tc>
      </w:tr>
    </w:tbl>
    <w:p w14:paraId="53581BA6"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759"/>
        <w:gridCol w:w="1863"/>
        <w:gridCol w:w="1087"/>
      </w:tblGrid>
      <w:tr w:rsidR="00294551" w14:paraId="41D866F7"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9913C"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59426"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13844"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2C4B4AD3" w14:textId="77777777" w:rsidTr="0029455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2D88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7069F28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B3C48" w14:textId="77777777" w:rsidR="00294551" w:rsidRDefault="00294551">
            <w:pPr>
              <w:pStyle w:val="NormalWeb"/>
              <w:spacing w:before="0" w:beforeAutospacing="0" w:after="0" w:afterAutospacing="0"/>
              <w:jc w:val="both"/>
            </w:pPr>
            <w:r>
              <w:rPr>
                <w:rFonts w:ascii="Arial" w:hAnsi="Arial" w:cs="Arial"/>
                <w:color w:val="000000"/>
                <w:sz w:val="22"/>
                <w:szCs w:val="22"/>
              </w:rPr>
              <w:t>Fournir le document des ressources matérielles et logicielles.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45207"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B8F0A"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40672C8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25279" w14:textId="77777777" w:rsidR="00294551" w:rsidRDefault="00294551">
            <w:pPr>
              <w:pStyle w:val="NormalWeb"/>
              <w:spacing w:before="60" w:beforeAutospacing="0" w:after="0" w:afterAutospacing="0"/>
            </w:pPr>
            <w:r>
              <w:rPr>
                <w:rFonts w:ascii="Arial" w:hAnsi="Arial" w:cs="Arial"/>
                <w:b/>
                <w:bCs/>
                <w:color w:val="000000"/>
                <w:sz w:val="22"/>
                <w:szCs w:val="22"/>
              </w:rPr>
              <w:t>2</w:t>
            </w:r>
          </w:p>
          <w:p w14:paraId="25A2D34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05D80" w14:textId="77777777" w:rsidR="00294551" w:rsidRDefault="00294551">
            <w:pPr>
              <w:pStyle w:val="NormalWeb"/>
              <w:spacing w:before="60" w:beforeAutospacing="0" w:after="60" w:afterAutospacing="0"/>
            </w:pPr>
            <w:r>
              <w:rPr>
                <w:rFonts w:ascii="Arial" w:hAnsi="Arial" w:cs="Arial"/>
                <w:color w:val="000000"/>
                <w:sz w:val="22"/>
                <w:szCs w:val="22"/>
              </w:rPr>
              <w:t>Fournir le plan projet écrit avec son secrétaire et bien définir et choisir le cycle de développement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FEA5E" w14:textId="77777777" w:rsidR="00294551" w:rsidRDefault="0029455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EDD29"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5CB7BB6D" w14:textId="77777777" w:rsidTr="0029455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2457EA" w14:textId="77777777" w:rsidR="00294551" w:rsidRDefault="00294551">
            <w:pPr>
              <w:pStyle w:val="NormalWeb"/>
              <w:spacing w:before="60" w:beforeAutospacing="0" w:after="0" w:afterAutospacing="0"/>
            </w:pPr>
            <w:r>
              <w:rPr>
                <w:rFonts w:ascii="Arial" w:hAnsi="Arial" w:cs="Arial"/>
                <w:b/>
                <w:bCs/>
                <w:color w:val="000000"/>
                <w:sz w:val="22"/>
                <w:szCs w:val="22"/>
              </w:rPr>
              <w:t>3</w:t>
            </w:r>
          </w:p>
          <w:p w14:paraId="7A4D852B"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FAC8AC" w14:textId="0F006A91" w:rsidR="00294551" w:rsidRDefault="00294551">
            <w:pPr>
              <w:pStyle w:val="NormalWeb"/>
              <w:spacing w:before="60" w:beforeAutospacing="0" w:after="60" w:afterAutospacing="0"/>
            </w:pPr>
            <w:r>
              <w:rPr>
                <w:rFonts w:ascii="Arial" w:hAnsi="Arial" w:cs="Arial"/>
                <w:color w:val="000000"/>
                <w:sz w:val="22"/>
                <w:szCs w:val="22"/>
              </w:rPr>
              <w:t>Finir plan projet et imprimer les documents nécessaires pour la prochaine réunion de gestion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F1205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716EE3"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6BE2F095"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E30F2" w14:textId="77777777" w:rsidR="00294551" w:rsidRDefault="00294551">
            <w:pPr>
              <w:pStyle w:val="NormalWeb"/>
              <w:spacing w:before="60" w:beforeAutospacing="0" w:after="0" w:afterAutospacing="0"/>
            </w:pPr>
            <w:r>
              <w:rPr>
                <w:rFonts w:ascii="Arial" w:hAnsi="Arial" w:cs="Arial"/>
                <w:b/>
                <w:bCs/>
                <w:color w:val="000000"/>
                <w:sz w:val="22"/>
                <w:szCs w:val="22"/>
              </w:rPr>
              <w:t>4</w:t>
            </w:r>
          </w:p>
          <w:p w14:paraId="42C8806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34DCF" w14:textId="77777777" w:rsidR="00294551" w:rsidRDefault="00294551">
            <w:pPr>
              <w:pStyle w:val="NormalWeb"/>
              <w:spacing w:before="60" w:beforeAutospacing="0" w:after="60" w:afterAutospacing="0"/>
            </w:pPr>
            <w:r>
              <w:rPr>
                <w:rFonts w:ascii="Arial" w:hAnsi="Arial" w:cs="Arial"/>
                <w:color w:val="000000"/>
                <w:sz w:val="22"/>
                <w:szCs w:val="22"/>
              </w:rPr>
              <w:t>Quelques conseils pour une optimisation de l’IA (arbre de jeux et algorithme de résolution) et du mode de jeu casse-tête.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CB5DF"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A0446"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tc>
      </w:tr>
    </w:tbl>
    <w:p w14:paraId="7C346755"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52F9A96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D149B"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14/05/19 :</w:t>
            </w:r>
          </w:p>
          <w:p w14:paraId="50BC2100"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 projet et des documents de gestion projet - Yanis Delmas.</w:t>
            </w:r>
          </w:p>
          <w:p w14:paraId="5C4ADAA9"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programmation - Maël Le Folgoc Pontis.</w:t>
            </w:r>
          </w:p>
          <w:p w14:paraId="3EB36CA5" w14:textId="7E1D1803"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Réalisation des ressources matérielles et </w:t>
            </w:r>
            <w:r w:rsidR="00324F9C">
              <w:rPr>
                <w:rFonts w:ascii="Arial" w:hAnsi="Arial" w:cs="Arial"/>
                <w:color w:val="000000"/>
              </w:rPr>
              <w:t>logicielles -</w:t>
            </w:r>
            <w:r>
              <w:rPr>
                <w:rFonts w:ascii="Arial" w:hAnsi="Arial" w:cs="Arial"/>
                <w:color w:val="000000"/>
              </w:rPr>
              <w:t xml:space="preserve"> Pierre-Marie Combalbert.</w:t>
            </w:r>
          </w:p>
          <w:p w14:paraId="045BDB53"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Aide plan projet et imprimer les documents pour la prochaine réunion de projet - Yoan Guiraud.</w:t>
            </w:r>
          </w:p>
        </w:tc>
      </w:tr>
    </w:tbl>
    <w:p w14:paraId="5815490F" w14:textId="77777777" w:rsidR="00294551" w:rsidRDefault="00294551" w:rsidP="00D8642F"/>
    <w:p w14:paraId="02D149EE"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5E2E7DCE"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D5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1AC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47C8B"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AAD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36AF936F"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612B8A5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D1B5"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4D211"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E667C2D" wp14:editId="1CB6A503">
                      <wp:extent cx="3228975" cy="400050"/>
                      <wp:effectExtent l="0" t="0" r="0" b="0"/>
                      <wp:docPr id="29" name="Rectangle 29"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7258" id="Rectangle 29"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bz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Sug28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B3B22B7" w14:textId="2626B599" w:rsidR="00BC3437" w:rsidRDefault="00BC3437" w:rsidP="00D8642F"/>
    <w:p w14:paraId="5661C794" w14:textId="794A7C90" w:rsidR="00294551" w:rsidRDefault="00294551" w:rsidP="00294551">
      <w:r w:rsidRPr="00B07155">
        <w:rPr>
          <w:b/>
        </w:rPr>
        <w:t xml:space="preserve">Compte rendu de la réunion </w:t>
      </w:r>
      <w:r>
        <w:rPr>
          <w:b/>
        </w:rPr>
        <w:t xml:space="preserve">MOA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2D5CCD6"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2659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F154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F7DE9"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3DE4250"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40A2DBC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838F534"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201765"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E3584"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60C7C8CA"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6EE44B" w14:textId="77777777" w:rsidR="00294551" w:rsidRDefault="00294551">
            <w:pPr>
              <w:rPr>
                <w:szCs w:val="24"/>
              </w:rPr>
            </w:pPr>
          </w:p>
        </w:tc>
      </w:tr>
    </w:tbl>
    <w:p w14:paraId="5C238B5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2E4CB39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5F62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2BE0223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08C48E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30D4B77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B8FB80E" w14:textId="77777777" w:rsidR="00294551" w:rsidRDefault="00294551">
            <w:pPr>
              <w:pStyle w:val="NormalWeb"/>
              <w:spacing w:before="0" w:beforeAutospacing="0" w:after="0" w:afterAutospacing="0"/>
            </w:pPr>
            <w:r>
              <w:rPr>
                <w:rFonts w:ascii="Arial" w:hAnsi="Arial" w:cs="Arial"/>
                <w:b/>
                <w:bCs/>
                <w:color w:val="000000"/>
                <w:sz w:val="22"/>
                <w:szCs w:val="22"/>
              </w:rPr>
              <w:lastRenderedPageBreak/>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4F124"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Rédacteur :</w:t>
            </w:r>
          </w:p>
          <w:p w14:paraId="03F3B5E4"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3795AE11" w14:textId="77777777" w:rsidR="00294551" w:rsidRDefault="00294551"/>
          <w:p w14:paraId="04438B89"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F9334C8"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20011"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2F197B12" w14:textId="7FC646A5" w:rsidR="00294551" w:rsidRDefault="00294551" w:rsidP="00294551">
            <w:pPr>
              <w:pStyle w:val="NormalWeb"/>
              <w:numPr>
                <w:ilvl w:val="0"/>
                <w:numId w:val="31"/>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w:t>
            </w:r>
            <w:r w:rsidR="00324F9C">
              <w:rPr>
                <w:rFonts w:ascii="Arial" w:hAnsi="Arial" w:cs="Arial"/>
                <w:color w:val="000000"/>
              </w:rPr>
              <w:t>les documents non présentés</w:t>
            </w:r>
            <w:r>
              <w:rPr>
                <w:rFonts w:ascii="Arial" w:hAnsi="Arial" w:cs="Arial"/>
                <w:color w:val="000000"/>
              </w:rPr>
              <w:t xml:space="preserve"> et les modifications apportées lors de la dernière réunion de gestion de projet. </w:t>
            </w:r>
          </w:p>
        </w:tc>
      </w:tr>
    </w:tbl>
    <w:p w14:paraId="4D5CD54A"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38AA8A30"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F62CD"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E5A65"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E9B59"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56042B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419A6"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43D8B05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F22544"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668C8C53" w14:textId="6682DD34" w:rsidR="00294551" w:rsidRDefault="00294551" w:rsidP="00294551">
            <w:pPr>
              <w:pStyle w:val="NormalWeb"/>
              <w:numPr>
                <w:ilvl w:val="0"/>
                <w:numId w:val="32"/>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Préciser et améliorer le diagramme de Gantt pour chaque </w:t>
            </w:r>
            <w:r w:rsidR="00324F9C">
              <w:rPr>
                <w:rFonts w:ascii="Arial" w:hAnsi="Arial" w:cs="Arial"/>
                <w:color w:val="000000"/>
                <w:sz w:val="22"/>
                <w:szCs w:val="22"/>
              </w:rPr>
              <w:t>itération préparée</w:t>
            </w:r>
            <w:r>
              <w:rPr>
                <w:rFonts w:ascii="Arial" w:hAnsi="Arial" w:cs="Arial"/>
                <w:color w:val="000000"/>
                <w:sz w:val="22"/>
                <w:szCs w:val="22"/>
              </w:rPr>
              <w:t>.</w:t>
            </w:r>
          </w:p>
          <w:p w14:paraId="38F03846"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2ABB363"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400DD4A0"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6DA2DB1C" w14:textId="77777777" w:rsidR="00294551" w:rsidRDefault="00294551" w:rsidP="00294551">
            <w:pPr>
              <w:pStyle w:val="NormalWeb"/>
              <w:numPr>
                <w:ilvl w:val="0"/>
                <w:numId w:val="32"/>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BCAAF9" w14:textId="77777777" w:rsidR="00294551" w:rsidRDefault="00294551">
            <w:pPr>
              <w:spacing w:after="240"/>
              <w:rPr>
                <w:rFonts w:ascii="Times New Roman" w:hAnsi="Times New Roman" w:cs="Times New Roman"/>
                <w:szCs w:val="24"/>
              </w:rPr>
            </w:pPr>
          </w:p>
          <w:p w14:paraId="2FF7D8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E93F1" w14:textId="77777777" w:rsidR="00294551" w:rsidRDefault="00294551">
            <w:pPr>
              <w:spacing w:after="240"/>
            </w:pPr>
          </w:p>
          <w:p w14:paraId="5FEE55D9"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68ED55DA"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08C8FC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037C6F"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44C9B246" w14:textId="77777777" w:rsidR="00294551" w:rsidRDefault="00294551" w:rsidP="00294551">
            <w:pPr>
              <w:pStyle w:val="NormalWeb"/>
              <w:numPr>
                <w:ilvl w:val="0"/>
                <w:numId w:val="3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234BB2C9" w14:textId="77777777" w:rsidR="00294551" w:rsidRDefault="00294551" w:rsidP="00294551"/>
    <w:p w14:paraId="389D21C0"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11844DB"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49B6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A209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15C5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FF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2A167D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7221A48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56442"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4064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0FB123D0" wp14:editId="19B79D89">
                      <wp:extent cx="3228975" cy="400050"/>
                      <wp:effectExtent l="0" t="0" r="0" b="0"/>
                      <wp:docPr id="30" name="Rectangle 30"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A7DEE" id="Rectangle 30"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zL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Anlkb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HRh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4408y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6FE79BAA" w14:textId="53EF4DE0" w:rsidR="00294551" w:rsidRDefault="00294551" w:rsidP="00294551"/>
    <w:p w14:paraId="0878A212" w14:textId="0AC5A399" w:rsidR="00294551" w:rsidRDefault="00294551" w:rsidP="00294551">
      <w:r w:rsidRPr="00B07155">
        <w:rPr>
          <w:b/>
        </w:rPr>
        <w:t xml:space="preserve">Compte rendu de la réunion </w:t>
      </w:r>
      <w:r>
        <w:rPr>
          <w:b/>
        </w:rPr>
        <w:t xml:space="preserve">Gestion Projet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45153AA"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E5346"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D69E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411E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DC01FCA"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3E9063CC"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2521CF3"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037054"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942F9"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128B190F"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D1CAD" w14:textId="77777777" w:rsidR="00294551" w:rsidRDefault="00294551">
            <w:pPr>
              <w:rPr>
                <w:szCs w:val="24"/>
              </w:rPr>
            </w:pPr>
          </w:p>
        </w:tc>
      </w:tr>
    </w:tbl>
    <w:p w14:paraId="732D52BE"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699C42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C334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30D795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98CCC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98BF454"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Absent : </w:t>
            </w:r>
            <w:r>
              <w:rPr>
                <w:rFonts w:ascii="Arial" w:hAnsi="Arial" w:cs="Arial"/>
                <w:color w:val="000000"/>
                <w:sz w:val="22"/>
                <w:szCs w:val="22"/>
              </w:rPr>
              <w:t>Pas d’absent.</w:t>
            </w:r>
          </w:p>
          <w:p w14:paraId="5928F5DC"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6CCD5E"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Rédacteur :</w:t>
            </w:r>
          </w:p>
          <w:p w14:paraId="500F5DD3"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788F36D9" w14:textId="77777777" w:rsidR="00294551" w:rsidRDefault="00294551"/>
          <w:p w14:paraId="293822D0"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06FF01F1"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97645"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w:t>
            </w:r>
            <w:r>
              <w:rPr>
                <w:rFonts w:ascii="Arial" w:hAnsi="Arial" w:cs="Arial"/>
                <w:color w:val="000000"/>
                <w:sz w:val="22"/>
                <w:szCs w:val="22"/>
              </w:rPr>
              <w:t xml:space="preserve"> </w:t>
            </w:r>
          </w:p>
          <w:p w14:paraId="422B022B" w14:textId="15FD20A8" w:rsidR="00294551" w:rsidRDefault="00294551" w:rsidP="00294551">
            <w:pPr>
              <w:pStyle w:val="NormalWeb"/>
              <w:numPr>
                <w:ilvl w:val="0"/>
                <w:numId w:val="3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non présentés et les modifications apportées lors de la dernière réunion de gestion de projet. </w:t>
            </w:r>
          </w:p>
        </w:tc>
      </w:tr>
    </w:tbl>
    <w:p w14:paraId="7FFA379D"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5D71366D"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3483A9"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BCD87"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8736F"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F7EEE60"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C9E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05EBF97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D18F3"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7F430541" w14:textId="562C2265" w:rsidR="00294551" w:rsidRDefault="00294551" w:rsidP="00294551">
            <w:pPr>
              <w:pStyle w:val="NormalWeb"/>
              <w:numPr>
                <w:ilvl w:val="0"/>
                <w:numId w:val="35"/>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Préciser et améliorer le diagramme de Gantt pour chaque itération préparée.</w:t>
            </w:r>
          </w:p>
          <w:p w14:paraId="492D8CCB"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37F1D16"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6E8BD0EC"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04DAD85C" w14:textId="77777777" w:rsidR="00294551" w:rsidRDefault="00294551" w:rsidP="00294551">
            <w:pPr>
              <w:pStyle w:val="NormalWeb"/>
              <w:numPr>
                <w:ilvl w:val="0"/>
                <w:numId w:val="35"/>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B072E" w14:textId="77777777" w:rsidR="00294551" w:rsidRDefault="00294551">
            <w:pPr>
              <w:spacing w:after="240"/>
              <w:rPr>
                <w:rFonts w:ascii="Times New Roman" w:hAnsi="Times New Roman" w:cs="Times New Roman"/>
                <w:szCs w:val="24"/>
              </w:rPr>
            </w:pPr>
          </w:p>
          <w:p w14:paraId="6E3F4DAB"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390C9" w14:textId="77777777" w:rsidR="00294551" w:rsidRDefault="00294551">
            <w:pPr>
              <w:spacing w:after="240"/>
            </w:pPr>
          </w:p>
          <w:p w14:paraId="712625A4"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238BC500"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11822A7"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114899"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661AE6E1" w14:textId="77777777" w:rsidR="00294551" w:rsidRDefault="00294551" w:rsidP="00294551">
            <w:pPr>
              <w:pStyle w:val="NormalWeb"/>
              <w:numPr>
                <w:ilvl w:val="0"/>
                <w:numId w:val="3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48557F51" w14:textId="77777777" w:rsidR="00324F9C" w:rsidRDefault="00324F9C" w:rsidP="00324F9C">
      <w:pPr>
        <w:pStyle w:val="NormalWeb"/>
        <w:spacing w:before="60" w:beforeAutospacing="0" w:after="0" w:afterAutospacing="0"/>
        <w:rPr>
          <w:rFonts w:ascii="Arial" w:hAnsi="Arial" w:cs="Arial"/>
          <w:b/>
          <w:bCs/>
          <w:color w:val="000000"/>
        </w:rPr>
      </w:pPr>
    </w:p>
    <w:p w14:paraId="3B1642B3" w14:textId="40C107D0"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B79F536"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AF4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555D5"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ACAE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04B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00F6268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3F7FDD6B"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D3EE5" w14:textId="5FE39C0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97A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275E3B39" wp14:editId="6512BC04">
                      <wp:extent cx="3228975" cy="400050"/>
                      <wp:effectExtent l="0" t="0" r="0" b="0"/>
                      <wp:docPr id="32" name="Rectangle 32"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AD4C6" id="Rectangle 32"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6O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Jlg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JW9uj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B8D55B2" w14:textId="77777777" w:rsidR="00294551" w:rsidRDefault="00294551" w:rsidP="00294551"/>
    <w:p w14:paraId="2A19DF19" w14:textId="76304E36" w:rsidR="00294551" w:rsidRDefault="00294551" w:rsidP="00294551">
      <w:r w:rsidRPr="00B07155">
        <w:rPr>
          <w:b/>
        </w:rPr>
        <w:t xml:space="preserve">Compte rendu de la réunion </w:t>
      </w:r>
      <w:r>
        <w:rPr>
          <w:b/>
        </w:rPr>
        <w:t xml:space="preserve">Gestion Projet </w:t>
      </w:r>
      <w:r w:rsidRPr="00B07155">
        <w:rPr>
          <w:b/>
        </w:rPr>
        <w:t xml:space="preserve">du </w:t>
      </w:r>
      <w:r>
        <w:rPr>
          <w:b/>
        </w:rPr>
        <w:t>17</w:t>
      </w:r>
      <w:r w:rsidRPr="00B07155">
        <w:rPr>
          <w:b/>
        </w:rPr>
        <w:t>/05/2019 :</w:t>
      </w:r>
      <w:r>
        <w:t xml:space="preserve"> </w:t>
      </w:r>
    </w:p>
    <w:p w14:paraId="2146AAC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545E013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2D1B7"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04142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17/05/2019 de 16h30 à 17h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5D843"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4C64FB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6EE05B6"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4F7F8A64"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617C9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66082"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41E15463"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6F28DC" w14:textId="77777777" w:rsidR="00294551" w:rsidRDefault="00294551">
            <w:pPr>
              <w:rPr>
                <w:szCs w:val="24"/>
              </w:rPr>
            </w:pPr>
          </w:p>
        </w:tc>
      </w:tr>
    </w:tbl>
    <w:p w14:paraId="6AECEB94"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8"/>
        <w:gridCol w:w="1764"/>
      </w:tblGrid>
      <w:tr w:rsidR="00294551" w14:paraId="7D614AA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16710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5DFAA827"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411CA1D"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6983B49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7CB4010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A91B"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Rédacteur :</w:t>
            </w:r>
          </w:p>
          <w:p w14:paraId="753F428D"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16E921F2" w14:textId="77777777" w:rsidR="00294551" w:rsidRDefault="00294551"/>
          <w:p w14:paraId="08C80B2C"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 xml:space="preserve">Nb pages : 2 </w:t>
            </w:r>
          </w:p>
        </w:tc>
      </w:tr>
      <w:tr w:rsidR="00294551" w14:paraId="3C69B062"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B0227"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w:t>
            </w:r>
            <w:r>
              <w:rPr>
                <w:rFonts w:ascii="Arial" w:hAnsi="Arial" w:cs="Arial"/>
                <w:color w:val="000000"/>
                <w:sz w:val="22"/>
                <w:szCs w:val="22"/>
              </w:rPr>
              <w:t xml:space="preserve"> </w:t>
            </w:r>
          </w:p>
          <w:p w14:paraId="420E5F45" w14:textId="614CB2A9" w:rsidR="00294551" w:rsidRDefault="00294551" w:rsidP="00294551">
            <w:pPr>
              <w:pStyle w:val="NormalWeb"/>
              <w:numPr>
                <w:ilvl w:val="0"/>
                <w:numId w:val="3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deuxième itération, ainsi que les éléments à modifier ou apporter des précisions et des éléments de réponses sur les différents points non compris.</w:t>
            </w:r>
          </w:p>
        </w:tc>
      </w:tr>
    </w:tbl>
    <w:p w14:paraId="3DA08308"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919"/>
        <w:gridCol w:w="1685"/>
        <w:gridCol w:w="1105"/>
      </w:tblGrid>
      <w:tr w:rsidR="00294551" w14:paraId="503F9A2F"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CFA52B"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0459A"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AFCC2"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3E161AB7"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AD2B8" w14:textId="77777777" w:rsidR="00294551" w:rsidRDefault="00294551"/>
          <w:p w14:paraId="4142A7EC"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0E2B9" w14:textId="77777777" w:rsidR="00294551" w:rsidRDefault="00294551">
            <w:pPr>
              <w:pStyle w:val="NormalWeb"/>
              <w:spacing w:before="0" w:beforeAutospacing="0" w:after="0" w:afterAutospacing="0"/>
              <w:jc w:val="both"/>
            </w:pPr>
            <w:r>
              <w:rPr>
                <w:rFonts w:ascii="Arial" w:hAnsi="Arial" w:cs="Arial"/>
                <w:color w:val="000000"/>
                <w:sz w:val="22"/>
                <w:szCs w:val="22"/>
              </w:rPr>
              <w:t>- On montre l’application du jeu en mode interface graphique, avec la liaison pas terminé du code et de l’interface graphique.</w:t>
            </w:r>
          </w:p>
          <w:p w14:paraId="2F76B2D1" w14:textId="77777777" w:rsidR="00294551" w:rsidRDefault="00294551">
            <w:pPr>
              <w:pStyle w:val="NormalWeb"/>
              <w:spacing w:before="0" w:beforeAutospacing="0" w:after="0" w:afterAutospacing="0"/>
              <w:jc w:val="both"/>
            </w:pPr>
            <w:r>
              <w:rPr>
                <w:rFonts w:ascii="Arial" w:hAnsi="Arial" w:cs="Arial"/>
                <w:color w:val="000000"/>
                <w:sz w:val="22"/>
                <w:szCs w:val="22"/>
              </w:rPr>
              <w:t>- Gérer toutes les erreurs liées à l’application, mettre en forme l’organisation des fichiers bin (à la racine) et remettre la classe Plateau ainsi que l’optimiser.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B6CD12" w14:textId="77777777" w:rsidR="00294551" w:rsidRDefault="00294551"/>
          <w:p w14:paraId="3AE620E1"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81C99"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65BDF0A6" w14:textId="77777777" w:rsidR="00294551" w:rsidRDefault="00294551"/>
          <w:p w14:paraId="42C5ECB1"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55EF2ED6"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BC534" w14:textId="77777777" w:rsidR="00294551" w:rsidRDefault="00294551">
            <w:pPr>
              <w:pStyle w:val="NormalWeb"/>
              <w:spacing w:before="60" w:beforeAutospacing="0" w:after="0" w:afterAutospacing="0"/>
            </w:pPr>
            <w:r>
              <w:rPr>
                <w:rFonts w:ascii="Arial" w:hAnsi="Arial" w:cs="Arial"/>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95D37"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le code et l’optimisation de celle-ci.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9F499"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987E5"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tc>
      </w:tr>
      <w:tr w:rsidR="00294551" w14:paraId="3295C365"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4AEFE" w14:textId="77777777" w:rsidR="00294551" w:rsidRDefault="00294551">
            <w:pPr>
              <w:pStyle w:val="NormalWeb"/>
              <w:spacing w:before="60" w:beforeAutospacing="0" w:after="0" w:afterAutospacing="0"/>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1A2BA8"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l’interface graphique et le contrôle du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9764B"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DFCF"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035FE400" w14:textId="77777777" w:rsidTr="00294551">
        <w:trPr>
          <w:trHeight w:val="1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5C033" w14:textId="77777777" w:rsidR="00294551" w:rsidRDefault="00294551"/>
          <w:p w14:paraId="5E5B3B71"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452DD" w14:textId="77777777" w:rsidR="00294551" w:rsidRDefault="00294551">
            <w:pPr>
              <w:pStyle w:val="NormalWeb"/>
              <w:spacing w:before="0" w:beforeAutospacing="0" w:after="0" w:afterAutospacing="0"/>
            </w:pPr>
            <w:r>
              <w:rPr>
                <w:rFonts w:ascii="Arial" w:hAnsi="Arial" w:cs="Arial"/>
                <w:color w:val="000000"/>
                <w:sz w:val="22"/>
                <w:szCs w:val="22"/>
              </w:rPr>
              <w:t>- Présentation de l’IA niveau 1 (la plus simple). Question de l’IA sur les différents niveaux de difficultés.</w:t>
            </w:r>
          </w:p>
          <w:p w14:paraId="59EBC8F1" w14:textId="77777777" w:rsidR="00294551" w:rsidRDefault="00294551">
            <w:pPr>
              <w:pStyle w:val="NormalWeb"/>
              <w:spacing w:before="0" w:beforeAutospacing="0" w:after="0" w:afterAutospacing="0"/>
            </w:pPr>
            <w:r>
              <w:rPr>
                <w:rFonts w:ascii="Arial" w:hAnsi="Arial" w:cs="Arial"/>
                <w:color w:val="000000"/>
                <w:sz w:val="22"/>
                <w:szCs w:val="22"/>
              </w:rPr>
              <w:t>- Optimisation et continuation des IA dans les différents niveaux de difficultés.</w:t>
            </w:r>
          </w:p>
          <w:p w14:paraId="4588ABAE"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EFBCB" w14:textId="77777777" w:rsidR="00294551" w:rsidRDefault="00294551"/>
          <w:p w14:paraId="507E5C75"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1AADD9C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9A3DB"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D5FD13E" w14:textId="77777777" w:rsidR="00294551" w:rsidRDefault="00294551"/>
          <w:p w14:paraId="4FEAF257"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1183B754"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A9929" w14:textId="77777777" w:rsidR="00294551" w:rsidRDefault="00294551"/>
          <w:p w14:paraId="61928678" w14:textId="77777777" w:rsidR="00294551" w:rsidRDefault="00294551">
            <w:pPr>
              <w:pStyle w:val="NormalWeb"/>
              <w:spacing w:before="60" w:beforeAutospacing="0" w:after="0" w:afterAutospacing="0"/>
              <w:jc w:val="center"/>
            </w:pPr>
            <w:r>
              <w:rPr>
                <w:rFonts w:ascii="Arial" w:hAnsi="Arial" w:cs="Arial"/>
                <w:b/>
                <w:bCs/>
                <w:color w:val="000000"/>
                <w:sz w:val="22"/>
                <w:szCs w:val="22"/>
              </w:rPr>
              <w:t>5</w:t>
            </w:r>
          </w:p>
          <w:p w14:paraId="4D3D9BDC"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120D6" w14:textId="39CFDAEC" w:rsidR="00294551" w:rsidRDefault="00294551">
            <w:pPr>
              <w:pStyle w:val="NormalWeb"/>
              <w:spacing w:before="0" w:beforeAutospacing="0" w:after="0" w:afterAutospacing="0"/>
            </w:pPr>
            <w:r>
              <w:rPr>
                <w:rFonts w:ascii="Arial" w:hAnsi="Arial" w:cs="Arial"/>
                <w:color w:val="000000"/>
                <w:sz w:val="22"/>
                <w:szCs w:val="22"/>
              </w:rPr>
              <w:t xml:space="preserve">- Présentation des différentes classes pour gérer les différents cas d'erreurs au sein de l’application surtout dans le choix </w:t>
            </w:r>
            <w:r w:rsidR="00324F9C">
              <w:rPr>
                <w:rFonts w:ascii="Arial" w:hAnsi="Arial" w:cs="Arial"/>
                <w:color w:val="000000"/>
                <w:sz w:val="22"/>
                <w:szCs w:val="22"/>
              </w:rPr>
              <w:t>de la coordonnée</w:t>
            </w:r>
            <w:r>
              <w:rPr>
                <w:rFonts w:ascii="Arial" w:hAnsi="Arial" w:cs="Arial"/>
                <w:color w:val="000000"/>
                <w:sz w:val="22"/>
                <w:szCs w:val="22"/>
              </w:rPr>
              <w:t xml:space="preserve"> du Pion dans la configuration ou pendant le </w:t>
            </w:r>
            <w:r w:rsidR="00324F9C">
              <w:rPr>
                <w:rFonts w:ascii="Arial" w:hAnsi="Arial" w:cs="Arial"/>
                <w:color w:val="000000"/>
                <w:sz w:val="22"/>
                <w:szCs w:val="22"/>
              </w:rPr>
              <w:t>jeu.</w:t>
            </w:r>
          </w:p>
          <w:p w14:paraId="0DA58A63" w14:textId="77777777" w:rsidR="00294551" w:rsidRDefault="00294551">
            <w:pPr>
              <w:pStyle w:val="NormalWeb"/>
              <w:spacing w:before="0" w:beforeAutospacing="0" w:after="0" w:afterAutospacing="0"/>
            </w:pPr>
            <w:r>
              <w:rPr>
                <w:rFonts w:ascii="Arial" w:hAnsi="Arial" w:cs="Arial"/>
                <w:color w:val="000000"/>
                <w:sz w:val="22"/>
                <w:szCs w:val="22"/>
              </w:rPr>
              <w:t>- Généraliser ces méthodes en appliquant aussi les méthodes de tests.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AA6DF" w14:textId="77777777" w:rsidR="00294551" w:rsidRDefault="00294551"/>
          <w:p w14:paraId="6DA0879C"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F5A44"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AB6C071" w14:textId="77777777" w:rsidR="00294551" w:rsidRDefault="00294551"/>
          <w:p w14:paraId="40016B71" w14:textId="77777777" w:rsidR="00294551" w:rsidRDefault="00294551">
            <w:pPr>
              <w:pStyle w:val="NormalWeb"/>
              <w:spacing w:before="60" w:beforeAutospacing="0" w:after="0" w:afterAutospacing="0"/>
            </w:pPr>
            <w:r>
              <w:rPr>
                <w:rFonts w:ascii="Arial" w:hAnsi="Arial" w:cs="Arial"/>
                <w:color w:val="000000"/>
                <w:sz w:val="22"/>
                <w:szCs w:val="22"/>
              </w:rPr>
              <w:t>-22/05/19</w:t>
            </w:r>
          </w:p>
        </w:tc>
      </w:tr>
    </w:tbl>
    <w:p w14:paraId="051CCCDD"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7297545" w14:textId="77777777" w:rsidTr="00294551">
        <w:trPr>
          <w:trHeight w:val="25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BE85E"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22/05/19 :</w:t>
            </w:r>
          </w:p>
          <w:p w14:paraId="413E2CD3"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Résoudre les problèmes et les erreurs au démarrage de l’application, rajouter la classe Plateaux, ainsi que l’optimiser - Maël Le Folgoc Pontis et Pierre Marie Combalbert.</w:t>
            </w:r>
          </w:p>
          <w:p w14:paraId="094A69DB"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Avancer l’IA sophistiqué et avoir une IA de niveau 1 qui marche bien - Yanis Delmas.</w:t>
            </w:r>
          </w:p>
          <w:p w14:paraId="06CBA9D0" w14:textId="1794AD93"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Gérer les différents cas d’erreurs liées à l’application et la conformité de la bonne coordonnée d’un pion par exemple. Ne pas oublier de les tester - Yoan Guiraud.</w:t>
            </w:r>
          </w:p>
          <w:p w14:paraId="4E3E4D54" w14:textId="77777777"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Présenter la troisième itération - Tout le groupe.</w:t>
            </w:r>
          </w:p>
        </w:tc>
      </w:tr>
    </w:tbl>
    <w:p w14:paraId="01971763" w14:textId="77777777" w:rsidR="00324F9C" w:rsidRDefault="00324F9C" w:rsidP="00324F9C">
      <w:pPr>
        <w:pStyle w:val="NormalWeb"/>
        <w:spacing w:before="60" w:beforeAutospacing="0" w:after="0" w:afterAutospacing="0"/>
      </w:pPr>
      <w:r>
        <w:rPr>
          <w:rFonts w:ascii="Arial" w:hAnsi="Arial" w:cs="Arial"/>
          <w:b/>
          <w:bCs/>
          <w:color w:val="000000"/>
        </w:rPr>
        <w:lastRenderedPageBreak/>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3700A152"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D3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B1B0"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9BA9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08A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55C1A9AC"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4ADE8CFE"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A5DAA" w14:textId="0CB67002"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2E2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6D3C06B" wp14:editId="1489A20A">
                      <wp:extent cx="3228975" cy="400050"/>
                      <wp:effectExtent l="0" t="0" r="0" b="0"/>
                      <wp:docPr id="33" name="Rectangle 33"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624E5" id="Rectangle 33"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" filled="f" stroked="f">
                      <o:lock v:ext="edit" aspectratio="t"/>
                      <w10:anchorlock/>
                    </v:rect>
                  </w:pict>
                </mc:Fallback>
              </mc:AlternateContent>
            </w:r>
          </w:p>
        </w:tc>
      </w:tr>
    </w:tbl>
    <w:p w14:paraId="66E12020" w14:textId="52BF716F" w:rsidR="00294551" w:rsidRDefault="00294551" w:rsidP="00294551"/>
    <w:p w14:paraId="6E6D8431" w14:textId="23646648" w:rsidR="00294551" w:rsidRDefault="00294551" w:rsidP="00294551">
      <w:r w:rsidRPr="00B07155">
        <w:rPr>
          <w:b/>
        </w:rPr>
        <w:t xml:space="preserve">Compte rendu de la réunion </w:t>
      </w:r>
      <w:r>
        <w:rPr>
          <w:b/>
        </w:rPr>
        <w:t xml:space="preserve">MOA </w:t>
      </w:r>
      <w:r w:rsidRPr="00B07155">
        <w:rPr>
          <w:b/>
        </w:rPr>
        <w:t xml:space="preserve">du </w:t>
      </w:r>
      <w:r>
        <w:rPr>
          <w:b/>
        </w:rPr>
        <w:t>22</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97"/>
        <w:gridCol w:w="4697"/>
        <w:gridCol w:w="1868"/>
      </w:tblGrid>
      <w:tr w:rsidR="00294551" w14:paraId="7F2879E8"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547CE"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09B5B"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22/05/2019 de 8h30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64ACBB"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4433E07"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2AF6E5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62A07930"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D9C0FA"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CD0EDD"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BFF82B" w14:textId="77777777" w:rsidR="00294551" w:rsidRDefault="00294551">
            <w:pPr>
              <w:rPr>
                <w:szCs w:val="24"/>
              </w:rPr>
            </w:pPr>
          </w:p>
        </w:tc>
      </w:tr>
    </w:tbl>
    <w:p w14:paraId="41561209"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00DE336B"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EB6D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4FB837B5"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693DF50A"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EE7C1E"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01C4B90"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BA3CA"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40173302"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550C9729" w14:textId="77777777" w:rsidR="00294551" w:rsidRDefault="00294551"/>
          <w:p w14:paraId="5F0FEC04"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23AD06AF"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73ACE"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E47CDBF" w14:textId="05D98AC4" w:rsidR="00294551" w:rsidRDefault="00294551" w:rsidP="00294551">
            <w:pPr>
              <w:pStyle w:val="NormalWeb"/>
              <w:numPr>
                <w:ilvl w:val="0"/>
                <w:numId w:val="39"/>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troisième itération, ainsi que les éléments à modifier ou apporter des précisions et des éléments de réponses sur les différents points non compris.</w:t>
            </w:r>
          </w:p>
        </w:tc>
      </w:tr>
    </w:tbl>
    <w:p w14:paraId="3FE62970"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525"/>
        <w:gridCol w:w="1081"/>
        <w:gridCol w:w="1103"/>
      </w:tblGrid>
      <w:tr w:rsidR="00294551" w14:paraId="78D70607"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07A90"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ACE18"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111DC"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19D99B5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F23F7" w14:textId="77777777" w:rsidR="00294551" w:rsidRDefault="00294551"/>
          <w:p w14:paraId="1BE3AA73"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0ED107" w14:textId="60CD9AE0" w:rsidR="00294551" w:rsidRDefault="00294551">
            <w:pPr>
              <w:pStyle w:val="NormalWeb"/>
              <w:spacing w:before="0" w:beforeAutospacing="0" w:after="0" w:afterAutospacing="0"/>
              <w:jc w:val="both"/>
            </w:pPr>
            <w:r>
              <w:rPr>
                <w:rFonts w:ascii="Arial" w:hAnsi="Arial" w:cs="Arial"/>
                <w:color w:val="000000"/>
                <w:sz w:val="22"/>
                <w:szCs w:val="22"/>
              </w:rPr>
              <w:t>- On montre l’application du jeu qui se lance avec l’interface graphique, avec les différents modes de jeu (Joueur vs Joueur, Contre l’ordinateur et le casse-tête).</w:t>
            </w:r>
          </w:p>
          <w:p w14:paraId="3B75A574" w14:textId="77777777" w:rsidR="00294551" w:rsidRDefault="00294551">
            <w:pPr>
              <w:pStyle w:val="NormalWeb"/>
              <w:spacing w:before="0" w:beforeAutospacing="0" w:after="0" w:afterAutospacing="0"/>
              <w:jc w:val="both"/>
            </w:pPr>
            <w:r>
              <w:rPr>
                <w:rFonts w:ascii="Arial" w:hAnsi="Arial" w:cs="Arial"/>
                <w:color w:val="000000"/>
                <w:sz w:val="22"/>
                <w:szCs w:val="22"/>
              </w:rPr>
              <w:t>- Changer le format pour rentrer le coordonné du pion à bouger, guider mieux l’utilisateur dans l’application et améliorer l’IHM pour l’assister au mieux l’utilisateur. Message victoire avec marqué le nom de l’équipe, du joueur et le nombre de Score.</w:t>
            </w:r>
          </w:p>
          <w:p w14:paraId="2B59178D" w14:textId="77777777" w:rsidR="00294551" w:rsidRDefault="00294551">
            <w:pPr>
              <w:pStyle w:val="NormalWeb"/>
              <w:spacing w:before="0" w:beforeAutospacing="0" w:after="0" w:afterAutospacing="0"/>
              <w:jc w:val="both"/>
            </w:pPr>
            <w:r>
              <w:rPr>
                <w:rFonts w:ascii="Arial" w:hAnsi="Arial" w:cs="Arial"/>
                <w:color w:val="000000"/>
                <w:sz w:val="22"/>
                <w:szCs w:val="22"/>
              </w:rPr>
              <w:t>Enfin, ajouter un temps d’attente lorsque l’IA se déplace ou un bouton pour sélectionner le tour de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94FD8" w14:textId="77777777" w:rsidR="00294551" w:rsidRDefault="00294551"/>
          <w:p w14:paraId="78A8E0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E9A84"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p w14:paraId="226A693C" w14:textId="77777777" w:rsidR="00294551" w:rsidRDefault="00294551"/>
          <w:p w14:paraId="6753EDE0" w14:textId="77777777" w:rsidR="00294551" w:rsidRDefault="00294551">
            <w:pPr>
              <w:pStyle w:val="NormalWeb"/>
              <w:spacing w:before="60" w:beforeAutospacing="0" w:after="0" w:afterAutospacing="0"/>
            </w:pPr>
            <w:r>
              <w:rPr>
                <w:rFonts w:ascii="Arial" w:hAnsi="Arial" w:cs="Arial"/>
                <w:color w:val="000000"/>
                <w:sz w:val="22"/>
                <w:szCs w:val="22"/>
              </w:rPr>
              <w:t>-27/05/19</w:t>
            </w:r>
          </w:p>
        </w:tc>
      </w:tr>
    </w:tbl>
    <w:p w14:paraId="4C2A3BB1"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0A48203" w14:textId="77777777" w:rsidTr="00294551">
        <w:trPr>
          <w:trHeight w:val="18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0C747"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de la prochaine réunion du 27/05/19 :</w:t>
            </w:r>
          </w:p>
          <w:p w14:paraId="4F299754"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Préparer la quatrième itération avec toutes les modifications à apporter - Tout le groupe.</w:t>
            </w:r>
          </w:p>
          <w:p w14:paraId="099F55A0"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Se préparer au mieux pour la remise de l’application finit le mercredi 29 mai, avec comme éléments à rendre : un exécutable du jeu, le code source et les différents tests unitaires - Tout le groupe.</w:t>
            </w:r>
          </w:p>
        </w:tc>
      </w:tr>
    </w:tbl>
    <w:p w14:paraId="78E2B026" w14:textId="2E39988A" w:rsidR="00294551" w:rsidRDefault="00294551" w:rsidP="00294551"/>
    <w:p w14:paraId="2414DC18"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2BFED6F"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C50E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93D2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C16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C77D"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729DA020"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5FBEBA2F"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5CF0D"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F59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2F9817B" wp14:editId="28E90E72">
                      <wp:extent cx="3228975" cy="400050"/>
                      <wp:effectExtent l="0" t="0" r="0" b="0"/>
                      <wp:docPr id="34" name="Rectangle 34"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8D3D7" id="Rectangle 34"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lB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Ek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b0iZQ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549B447" w14:textId="77777777" w:rsidR="00294551" w:rsidRDefault="00294551" w:rsidP="00294551"/>
    <w:p w14:paraId="7060C352" w14:textId="07E627C2" w:rsidR="00294551" w:rsidRDefault="00294551" w:rsidP="00294551">
      <w:r w:rsidRPr="00B07155">
        <w:rPr>
          <w:b/>
        </w:rPr>
        <w:t xml:space="preserve">Compte rendu de la réunion </w:t>
      </w:r>
      <w:r>
        <w:rPr>
          <w:b/>
        </w:rPr>
        <w:t xml:space="preserve">MOA </w:t>
      </w:r>
      <w:r w:rsidRPr="00B07155">
        <w:rPr>
          <w:b/>
        </w:rPr>
        <w:t xml:space="preserve">du </w:t>
      </w:r>
      <w:r>
        <w:rPr>
          <w:b/>
        </w:rPr>
        <w:t>27</w:t>
      </w:r>
      <w:r w:rsidRPr="00B07155">
        <w:rPr>
          <w:b/>
        </w:rPr>
        <w:t>/05/2019 :</w:t>
      </w:r>
      <w:r>
        <w:t xml:space="preserve"> </w:t>
      </w:r>
    </w:p>
    <w:p w14:paraId="238FE318" w14:textId="77777777" w:rsidR="00324F9C" w:rsidRDefault="00324F9C" w:rsidP="00294551"/>
    <w:p w14:paraId="4455C09D"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C710C00"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B13C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1F9AF"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459E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C7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733ABE1"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65E935B2"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C4C7B"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E739"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EBDCC26" wp14:editId="124DA985">
                      <wp:extent cx="3228975" cy="400050"/>
                      <wp:effectExtent l="0" t="0" r="0" b="0"/>
                      <wp:docPr id="31" name="Rectangle 31"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405B7" id="Rectangle 31"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p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Blj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gPyV6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C921684" w14:textId="77777777" w:rsidR="00D8642F" w:rsidRDefault="00D8642F" w:rsidP="00D8642F"/>
    <w:p w14:paraId="79596BFE" w14:textId="009342D9" w:rsidR="00C92223" w:rsidRDefault="00C92223" w:rsidP="00C92223">
      <w:pPr>
        <w:pStyle w:val="Titre1"/>
      </w:pPr>
      <w:bookmarkStart w:id="55" w:name="_Toc9787539"/>
      <w:r>
        <w:t>Bilan projet</w:t>
      </w:r>
      <w:bookmarkEnd w:id="55"/>
    </w:p>
    <w:p w14:paraId="2C781E01" w14:textId="1B76A08B" w:rsidR="005527DC" w:rsidRDefault="005527DC" w:rsidP="005527DC">
      <w:pPr>
        <w:pStyle w:val="Titre2"/>
      </w:pPr>
      <w:bookmarkStart w:id="56" w:name="_Toc9787540"/>
      <w:r>
        <w:t>Résultats du projet en therme de satisfaction du besoin</w:t>
      </w:r>
      <w:bookmarkEnd w:id="56"/>
      <w:r>
        <w:t xml:space="preserve"> </w:t>
      </w:r>
    </w:p>
    <w:p w14:paraId="30F9BF20" w14:textId="77777777" w:rsidR="00D8642F" w:rsidRPr="00D8642F" w:rsidRDefault="00D8642F" w:rsidP="00D8642F"/>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7" w:name="_Toc9787541"/>
      <w:r>
        <w:t>Bilan de la gestion du projet</w:t>
      </w:r>
      <w:bookmarkEnd w:id="57"/>
    </w:p>
    <w:p w14:paraId="7A10FA6E" w14:textId="7826052A" w:rsidR="005527DC" w:rsidRDefault="005527DC" w:rsidP="005527DC">
      <w:pPr>
        <w:pStyle w:val="Titre3"/>
      </w:pPr>
      <w:bookmarkStart w:id="58" w:name="_Toc9787542"/>
      <w:r>
        <w:t xml:space="preserve">Bilan des écarts entre la planification prévisionnelle </w:t>
      </w:r>
      <w:r w:rsidR="00C457EB">
        <w:t>et le réel observé</w:t>
      </w:r>
      <w:bookmarkEnd w:id="58"/>
    </w:p>
    <w:p w14:paraId="65A11497" w14:textId="77777777" w:rsidR="00D8642F" w:rsidRPr="00D8642F" w:rsidRDefault="00D8642F" w:rsidP="00D8642F"/>
    <w:p w14:paraId="7E1EBB9C" w14:textId="6EDC24BD" w:rsidR="007374A5" w:rsidRDefault="007374A5" w:rsidP="007374A5">
      <w:r>
        <w:lastRenderedPageBreak/>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6F9FDA44" w:rsidR="00C457EB" w:rsidRDefault="00C457EB" w:rsidP="00C457EB">
      <w:pPr>
        <w:pStyle w:val="Titre3"/>
      </w:pPr>
      <w:bookmarkStart w:id="59" w:name="_Toc9787543"/>
      <w:r>
        <w:t>Bilan de la gestion de communication</w:t>
      </w:r>
      <w:bookmarkEnd w:id="59"/>
    </w:p>
    <w:p w14:paraId="628554BE" w14:textId="77777777" w:rsidR="00D8642F" w:rsidRPr="00D8642F" w:rsidRDefault="00D8642F" w:rsidP="00D8642F"/>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3010E88C" w:rsidR="00C457EB" w:rsidRDefault="00C457EB" w:rsidP="00C457EB">
      <w:pPr>
        <w:pStyle w:val="Titre3"/>
      </w:pPr>
      <w:bookmarkStart w:id="60" w:name="_Toc9787544"/>
      <w:r>
        <w:t>Bilan de la « qualité du projet »</w:t>
      </w:r>
      <w:bookmarkEnd w:id="60"/>
    </w:p>
    <w:p w14:paraId="13B60F70" w14:textId="77777777" w:rsidR="00D8642F" w:rsidRPr="00D8642F" w:rsidRDefault="00D8642F" w:rsidP="00D8642F"/>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4A7B0797" w:rsidR="00C457EB" w:rsidRDefault="00C457EB" w:rsidP="00C457EB">
      <w:pPr>
        <w:pStyle w:val="Titre2"/>
      </w:pPr>
      <w:bookmarkStart w:id="61" w:name="_Toc9787545"/>
      <w:r>
        <w:t>Bilan personnel du chef de projet</w:t>
      </w:r>
      <w:bookmarkEnd w:id="61"/>
    </w:p>
    <w:p w14:paraId="6CDF05C4" w14:textId="77777777" w:rsidR="00D8642F" w:rsidRPr="00D8642F" w:rsidRDefault="00D8642F" w:rsidP="00D8642F"/>
    <w:p w14:paraId="7F70F652" w14:textId="15DD23AC"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proofErr w:type="gramStart"/>
      <w:r w:rsidR="00EF5BD1">
        <w:t>dus</w:t>
      </w:r>
      <w:proofErr w:type="gramEnd"/>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77777777" w:rsidR="00D8642F" w:rsidRPr="00867D94" w:rsidRDefault="00D8642F" w:rsidP="00867D94"/>
    <w:p w14:paraId="05998F74" w14:textId="42ED2F35" w:rsidR="008850BE" w:rsidRDefault="00C457EB" w:rsidP="008850BE">
      <w:pPr>
        <w:pStyle w:val="Titre2"/>
      </w:pPr>
      <w:bookmarkStart w:id="62" w:name="_Toc9787546"/>
      <w:r>
        <w:t>Bilan des ressentit de l’équipe projet</w:t>
      </w:r>
      <w:bookmarkEnd w:id="62"/>
    </w:p>
    <w:p w14:paraId="2038D999" w14:textId="77777777" w:rsidR="00D8642F" w:rsidRPr="00D8642F" w:rsidRDefault="00D8642F" w:rsidP="00D8642F"/>
    <w:p w14:paraId="09B0312B" w14:textId="711D20CC" w:rsidR="008850BE" w:rsidRDefault="008850BE" w:rsidP="008850BE">
      <w:r>
        <w:t xml:space="preserve">Maël : </w:t>
      </w:r>
    </w:p>
    <w:p w14:paraId="1D6E2449" w14:textId="64FE4E4F" w:rsidR="008850BE" w:rsidRDefault="008850BE" w:rsidP="00C8402C">
      <w:r w:rsidRPr="008850BE">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1C2664BA" w14:textId="3D6A5D9D" w:rsidR="00D8642F" w:rsidRDefault="00D8642F" w:rsidP="00C8402C">
      <w:r>
        <w:t xml:space="preserve">Yoan : </w:t>
      </w:r>
      <w:r w:rsidR="00324F9C">
        <w:t xml:space="preserve"> </w:t>
      </w:r>
    </w:p>
    <w:p w14:paraId="6E990358" w14:textId="6F9AB199" w:rsidR="00D8642F" w:rsidRDefault="00F840C6" w:rsidP="00C8402C">
      <w:r>
        <w:t>Un projet est toujours source d’apprentissage sur soi-même, sur ces limites et sur la cohésion du groupe, ce projet ma permis d’apprendre plein de notion</w:t>
      </w:r>
      <w:r w:rsidR="000F38DE">
        <w:t xml:space="preserve">s </w:t>
      </w:r>
      <w:r>
        <w:t xml:space="preserve">de gestion projet comme </w:t>
      </w:r>
      <w:r w:rsidR="000F38DE">
        <w:t xml:space="preserve">pour </w:t>
      </w:r>
      <w:r>
        <w:t xml:space="preserve">préparer les comptes rendus ou bien réaliser un plan projet et aussi ma apporté des connaissances en plus dans la programmation comme pour les notions d’interface graphique. Le projet c’est bien déroulé sans trop de confusion dans l’équipe, cependant j’ai réalisé des erreurs comme travailler sur des tâches seul et il fallait donc </w:t>
      </w:r>
      <w:r>
        <w:lastRenderedPageBreak/>
        <w:t>utiliser des binômes pour que tout le monde puisse suivre</w:t>
      </w:r>
      <w:r w:rsidR="00EF5BD1">
        <w:t xml:space="preserve"> avec une meilleure communication</w:t>
      </w:r>
      <w:r>
        <w:t xml:space="preserve"> et qu’il y est une meilleure cohésion de l’équipe. Cela reste notre premier projet en programmation faisant apparaître les notions de gestion projet et pour première fois</w:t>
      </w:r>
      <w:r w:rsidR="000F38DE">
        <w:t>,</w:t>
      </w:r>
      <w:r>
        <w:t xml:space="preserve"> cela reste très encouragent pour la suite. </w:t>
      </w:r>
      <w:bookmarkStart w:id="63" w:name="_GoBack"/>
      <w:bookmarkEnd w:id="63"/>
    </w:p>
    <w:p w14:paraId="10AFB9D5" w14:textId="6225139B" w:rsidR="00D8642F" w:rsidRPr="008850BE" w:rsidRDefault="00D8642F" w:rsidP="00C8402C">
      <w:r>
        <w:t>Pierre-Marie :</w:t>
      </w:r>
    </w:p>
    <w:p w14:paraId="05802A39" w14:textId="77777777" w:rsidR="008850BE" w:rsidRPr="008850BE" w:rsidRDefault="008850BE" w:rsidP="008850BE"/>
    <w:p w14:paraId="1ACE139D" w14:textId="15C4D5A7" w:rsidR="00C457EB" w:rsidRDefault="00C457EB" w:rsidP="00C457EB">
      <w:pPr>
        <w:pStyle w:val="Titre2"/>
      </w:pPr>
      <w:bookmarkStart w:id="64" w:name="_Toc9787547"/>
      <w:r>
        <w:t>Conclusion générale sur la gestion du projet</w:t>
      </w:r>
      <w:bookmarkEnd w:id="64"/>
    </w:p>
    <w:p w14:paraId="3B4519DF" w14:textId="77777777" w:rsidR="00D8642F" w:rsidRPr="00D8642F" w:rsidRDefault="00D8642F" w:rsidP="00D8642F"/>
    <w:p w14:paraId="6952BCF3" w14:textId="7F2230EA"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33FEAB7A" w14:textId="0C08A4D1" w:rsidR="00C92223" w:rsidRDefault="00DC312C" w:rsidP="00DC312C">
      <w:pPr>
        <w:pStyle w:val="Titre1"/>
      </w:pPr>
      <w:bookmarkStart w:id="65" w:name="_Toc9787548"/>
      <w:r>
        <w:t>Glossaire</w:t>
      </w:r>
      <w:bookmarkEnd w:id="65"/>
    </w:p>
    <w:p w14:paraId="42A7B008" w14:textId="77777777" w:rsidR="00B54FBC" w:rsidRPr="00B54FBC" w:rsidRDefault="00B54FBC" w:rsidP="00B54FBC"/>
    <w:p w14:paraId="519A1A77" w14:textId="28DD42BE"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groupe de dirigeants chargé de veiller au bon fonctionnement d'un </w:t>
      </w:r>
      <w:r w:rsidR="00CE746F">
        <w:rPr>
          <w:rFonts w:cs="Arial"/>
          <w:szCs w:val="24"/>
          <w:shd w:val="clear" w:color="auto" w:fill="FFFFFF"/>
        </w:rPr>
        <w:t>projet</w:t>
      </w:r>
      <w:r w:rsidRPr="006D4702">
        <w:rPr>
          <w:rFonts w:cs="Arial"/>
          <w:szCs w:val="24"/>
          <w:shd w:val="clear" w:color="auto" w:fill="FFFFFF"/>
        </w:rPr>
        <w:t> au sein d'une </w:t>
      </w:r>
      <w:hyperlink r:id="rId30"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1"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2"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3"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4"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5"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6"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7"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8"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39"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0"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1"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0"/>
    </w:p>
    <w:sectPr w:rsidR="00DC312C" w:rsidRPr="007C6E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A12A6" w14:textId="77777777" w:rsidR="00F840C6" w:rsidRDefault="00F840C6" w:rsidP="00B7466D">
      <w:pPr>
        <w:spacing w:after="0" w:line="240" w:lineRule="auto"/>
      </w:pPr>
      <w:r>
        <w:separator/>
      </w:r>
    </w:p>
  </w:endnote>
  <w:endnote w:type="continuationSeparator" w:id="0">
    <w:p w14:paraId="205A43ED" w14:textId="77777777" w:rsidR="00F840C6" w:rsidRDefault="00F840C6"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4C086" w14:textId="77777777" w:rsidR="00F840C6" w:rsidRDefault="00F840C6" w:rsidP="00B7466D">
      <w:pPr>
        <w:spacing w:after="0" w:line="240" w:lineRule="auto"/>
      </w:pPr>
      <w:r>
        <w:separator/>
      </w:r>
    </w:p>
  </w:footnote>
  <w:footnote w:type="continuationSeparator" w:id="0">
    <w:p w14:paraId="2D4BC649" w14:textId="77777777" w:rsidR="00F840C6" w:rsidRDefault="00F840C6"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D702C"/>
    <w:multiLevelType w:val="multilevel"/>
    <w:tmpl w:val="48A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3BB8"/>
    <w:multiLevelType w:val="multilevel"/>
    <w:tmpl w:val="8DF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C64DB"/>
    <w:multiLevelType w:val="multilevel"/>
    <w:tmpl w:val="E74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440A3"/>
    <w:multiLevelType w:val="multilevel"/>
    <w:tmpl w:val="B82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F0687"/>
    <w:multiLevelType w:val="multilevel"/>
    <w:tmpl w:val="130A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57666"/>
    <w:multiLevelType w:val="multilevel"/>
    <w:tmpl w:val="05B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5252F3"/>
    <w:multiLevelType w:val="multilevel"/>
    <w:tmpl w:val="078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A79D8"/>
    <w:multiLevelType w:val="multilevel"/>
    <w:tmpl w:val="5ECA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209357A8"/>
    <w:multiLevelType w:val="multilevel"/>
    <w:tmpl w:val="361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15:restartNumberingAfterBreak="0">
    <w:nsid w:val="3097548D"/>
    <w:multiLevelType w:val="multilevel"/>
    <w:tmpl w:val="FA40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3176F"/>
    <w:multiLevelType w:val="multilevel"/>
    <w:tmpl w:val="4CD2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21" w15:restartNumberingAfterBreak="0">
    <w:nsid w:val="42CD630E"/>
    <w:multiLevelType w:val="multilevel"/>
    <w:tmpl w:val="D1F8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3"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4"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25" w15:restartNumberingAfterBreak="0">
    <w:nsid w:val="574D68EC"/>
    <w:multiLevelType w:val="multilevel"/>
    <w:tmpl w:val="CE5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8"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6021B73"/>
    <w:multiLevelType w:val="multilevel"/>
    <w:tmpl w:val="80A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61E8B"/>
    <w:multiLevelType w:val="multilevel"/>
    <w:tmpl w:val="E9F0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86B61"/>
    <w:multiLevelType w:val="multilevel"/>
    <w:tmpl w:val="808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81D72"/>
    <w:multiLevelType w:val="multilevel"/>
    <w:tmpl w:val="97A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B4844AE"/>
    <w:multiLevelType w:val="multilevel"/>
    <w:tmpl w:val="2B82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24"/>
  </w:num>
  <w:num w:numId="4">
    <w:abstractNumId w:val="34"/>
  </w:num>
  <w:num w:numId="5">
    <w:abstractNumId w:val="15"/>
  </w:num>
  <w:num w:numId="6">
    <w:abstractNumId w:val="0"/>
  </w:num>
  <w:num w:numId="7">
    <w:abstractNumId w:val="29"/>
  </w:num>
  <w:num w:numId="8">
    <w:abstractNumId w:val="28"/>
  </w:num>
  <w:num w:numId="9">
    <w:abstractNumId w:val="8"/>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26"/>
  </w:num>
  <w:num w:numId="14">
    <w:abstractNumId w:val="24"/>
    <w:lvlOverride w:ilvl="0">
      <w:startOverride w:val="1"/>
    </w:lvlOverride>
  </w:num>
  <w:num w:numId="15">
    <w:abstractNumId w:val="24"/>
    <w:lvlOverride w:ilvl="0">
      <w:startOverride w:val="1"/>
    </w:lvlOverride>
  </w:num>
  <w:num w:numId="16">
    <w:abstractNumId w:val="24"/>
    <w:lvlOverride w:ilvl="0">
      <w:startOverride w:val="1"/>
    </w:lvlOverride>
  </w:num>
  <w:num w:numId="17">
    <w:abstractNumId w:val="14"/>
  </w:num>
  <w:num w:numId="18">
    <w:abstractNumId w:val="22"/>
  </w:num>
  <w:num w:numId="19">
    <w:abstractNumId w:val="23"/>
  </w:num>
  <w:num w:numId="20">
    <w:abstractNumId w:val="11"/>
  </w:num>
  <w:num w:numId="21">
    <w:abstractNumId w:val="27"/>
  </w:num>
  <w:num w:numId="22">
    <w:abstractNumId w:val="16"/>
  </w:num>
  <w:num w:numId="23">
    <w:abstractNumId w:val="32"/>
  </w:num>
  <w:num w:numId="24">
    <w:abstractNumId w:val="17"/>
  </w:num>
  <w:num w:numId="25">
    <w:abstractNumId w:val="7"/>
  </w:num>
  <w:num w:numId="26">
    <w:abstractNumId w:val="31"/>
  </w:num>
  <w:num w:numId="27">
    <w:abstractNumId w:val="21"/>
  </w:num>
  <w:num w:numId="28">
    <w:abstractNumId w:val="1"/>
  </w:num>
  <w:num w:numId="29">
    <w:abstractNumId w:val="25"/>
  </w:num>
  <w:num w:numId="30">
    <w:abstractNumId w:val="5"/>
  </w:num>
  <w:num w:numId="31">
    <w:abstractNumId w:val="4"/>
  </w:num>
  <w:num w:numId="32">
    <w:abstractNumId w:val="9"/>
  </w:num>
  <w:num w:numId="33">
    <w:abstractNumId w:val="6"/>
  </w:num>
  <w:num w:numId="34">
    <w:abstractNumId w:val="18"/>
  </w:num>
  <w:num w:numId="35">
    <w:abstractNumId w:val="13"/>
  </w:num>
  <w:num w:numId="36">
    <w:abstractNumId w:val="10"/>
  </w:num>
  <w:num w:numId="37">
    <w:abstractNumId w:val="2"/>
  </w:num>
  <w:num w:numId="38">
    <w:abstractNumId w:val="35"/>
  </w:num>
  <w:num w:numId="39">
    <w:abstractNumId w:val="33"/>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04AA6"/>
    <w:rsid w:val="000105A3"/>
    <w:rsid w:val="0001166F"/>
    <w:rsid w:val="00023C51"/>
    <w:rsid w:val="00050984"/>
    <w:rsid w:val="00064D65"/>
    <w:rsid w:val="00077872"/>
    <w:rsid w:val="0008705A"/>
    <w:rsid w:val="00092DFD"/>
    <w:rsid w:val="000C73AC"/>
    <w:rsid w:val="000F38DE"/>
    <w:rsid w:val="0010139F"/>
    <w:rsid w:val="00113096"/>
    <w:rsid w:val="001203E7"/>
    <w:rsid w:val="0012528A"/>
    <w:rsid w:val="001312E6"/>
    <w:rsid w:val="00134D34"/>
    <w:rsid w:val="00143844"/>
    <w:rsid w:val="00147811"/>
    <w:rsid w:val="00153FB4"/>
    <w:rsid w:val="001675C6"/>
    <w:rsid w:val="00194A86"/>
    <w:rsid w:val="001A6B30"/>
    <w:rsid w:val="001B7CC9"/>
    <w:rsid w:val="001C1ADE"/>
    <w:rsid w:val="001F51A4"/>
    <w:rsid w:val="00202B71"/>
    <w:rsid w:val="00277842"/>
    <w:rsid w:val="00294551"/>
    <w:rsid w:val="0029688B"/>
    <w:rsid w:val="002B7E80"/>
    <w:rsid w:val="002D15D4"/>
    <w:rsid w:val="002D40A9"/>
    <w:rsid w:val="00300A9E"/>
    <w:rsid w:val="003012B0"/>
    <w:rsid w:val="00303974"/>
    <w:rsid w:val="0031039B"/>
    <w:rsid w:val="00324F9C"/>
    <w:rsid w:val="00356D22"/>
    <w:rsid w:val="00365B1A"/>
    <w:rsid w:val="00366601"/>
    <w:rsid w:val="00393A2F"/>
    <w:rsid w:val="003A0703"/>
    <w:rsid w:val="003E52D8"/>
    <w:rsid w:val="003F74EB"/>
    <w:rsid w:val="00407F79"/>
    <w:rsid w:val="00447A1B"/>
    <w:rsid w:val="00450AFF"/>
    <w:rsid w:val="00490515"/>
    <w:rsid w:val="00491F85"/>
    <w:rsid w:val="004A59BA"/>
    <w:rsid w:val="004B3C5A"/>
    <w:rsid w:val="004E5BD1"/>
    <w:rsid w:val="005114F4"/>
    <w:rsid w:val="00511774"/>
    <w:rsid w:val="0051337E"/>
    <w:rsid w:val="00527AFB"/>
    <w:rsid w:val="00530416"/>
    <w:rsid w:val="0054506E"/>
    <w:rsid w:val="0054719F"/>
    <w:rsid w:val="005527DC"/>
    <w:rsid w:val="005733FA"/>
    <w:rsid w:val="005761EE"/>
    <w:rsid w:val="00582547"/>
    <w:rsid w:val="005876F4"/>
    <w:rsid w:val="00590B6D"/>
    <w:rsid w:val="00595322"/>
    <w:rsid w:val="005A0DE6"/>
    <w:rsid w:val="005B4907"/>
    <w:rsid w:val="005C33F7"/>
    <w:rsid w:val="005C4685"/>
    <w:rsid w:val="005E5D9E"/>
    <w:rsid w:val="00604128"/>
    <w:rsid w:val="006201BA"/>
    <w:rsid w:val="00652938"/>
    <w:rsid w:val="006647B3"/>
    <w:rsid w:val="00665A31"/>
    <w:rsid w:val="00667162"/>
    <w:rsid w:val="00682C8B"/>
    <w:rsid w:val="006919A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018ED"/>
    <w:rsid w:val="00805B79"/>
    <w:rsid w:val="00815863"/>
    <w:rsid w:val="008163CF"/>
    <w:rsid w:val="00820DEC"/>
    <w:rsid w:val="0084248B"/>
    <w:rsid w:val="008527A0"/>
    <w:rsid w:val="00856EA5"/>
    <w:rsid w:val="008672CB"/>
    <w:rsid w:val="00867A13"/>
    <w:rsid w:val="00867BF2"/>
    <w:rsid w:val="00867D94"/>
    <w:rsid w:val="00871B7D"/>
    <w:rsid w:val="00875007"/>
    <w:rsid w:val="008850BE"/>
    <w:rsid w:val="0091721C"/>
    <w:rsid w:val="00925149"/>
    <w:rsid w:val="00927424"/>
    <w:rsid w:val="00956C18"/>
    <w:rsid w:val="00974082"/>
    <w:rsid w:val="009775FF"/>
    <w:rsid w:val="009C0DBD"/>
    <w:rsid w:val="009C47AA"/>
    <w:rsid w:val="009C744B"/>
    <w:rsid w:val="009F28A8"/>
    <w:rsid w:val="00A21AD7"/>
    <w:rsid w:val="00A2279E"/>
    <w:rsid w:val="00A23DF8"/>
    <w:rsid w:val="00A753D9"/>
    <w:rsid w:val="00A84650"/>
    <w:rsid w:val="00A85B8A"/>
    <w:rsid w:val="00AB2579"/>
    <w:rsid w:val="00AC1F54"/>
    <w:rsid w:val="00AE0D93"/>
    <w:rsid w:val="00AF068C"/>
    <w:rsid w:val="00B07155"/>
    <w:rsid w:val="00B431A9"/>
    <w:rsid w:val="00B54FBC"/>
    <w:rsid w:val="00B55224"/>
    <w:rsid w:val="00B65A1A"/>
    <w:rsid w:val="00B7466D"/>
    <w:rsid w:val="00BB5ABB"/>
    <w:rsid w:val="00BC31F7"/>
    <w:rsid w:val="00BC3437"/>
    <w:rsid w:val="00BE0A01"/>
    <w:rsid w:val="00BE21B9"/>
    <w:rsid w:val="00BE7A14"/>
    <w:rsid w:val="00C10558"/>
    <w:rsid w:val="00C17CFF"/>
    <w:rsid w:val="00C31339"/>
    <w:rsid w:val="00C4432B"/>
    <w:rsid w:val="00C457EB"/>
    <w:rsid w:val="00C77EC0"/>
    <w:rsid w:val="00C8402C"/>
    <w:rsid w:val="00C92223"/>
    <w:rsid w:val="00CB6DB5"/>
    <w:rsid w:val="00CD06EA"/>
    <w:rsid w:val="00CE746F"/>
    <w:rsid w:val="00CF60B8"/>
    <w:rsid w:val="00D17A62"/>
    <w:rsid w:val="00D24833"/>
    <w:rsid w:val="00D43EC3"/>
    <w:rsid w:val="00D73C34"/>
    <w:rsid w:val="00D8642F"/>
    <w:rsid w:val="00DC312C"/>
    <w:rsid w:val="00DF7452"/>
    <w:rsid w:val="00E215A0"/>
    <w:rsid w:val="00E236A2"/>
    <w:rsid w:val="00E2436F"/>
    <w:rsid w:val="00E37420"/>
    <w:rsid w:val="00E741E5"/>
    <w:rsid w:val="00E90510"/>
    <w:rsid w:val="00E97923"/>
    <w:rsid w:val="00EA4498"/>
    <w:rsid w:val="00ED2554"/>
    <w:rsid w:val="00ED45AF"/>
    <w:rsid w:val="00EF5BD1"/>
    <w:rsid w:val="00F005DE"/>
    <w:rsid w:val="00F64FF0"/>
    <w:rsid w:val="00F83BF2"/>
    <w:rsid w:val="00F840C6"/>
    <w:rsid w:val="00F86B50"/>
    <w:rsid w:val="00F87A95"/>
    <w:rsid w:val="00FA4150"/>
    <w:rsid w:val="00FB293D"/>
    <w:rsid w:val="00FB35CB"/>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7542">
      <w:bodyDiv w:val="1"/>
      <w:marLeft w:val="0"/>
      <w:marRight w:val="0"/>
      <w:marTop w:val="0"/>
      <w:marBottom w:val="0"/>
      <w:divBdr>
        <w:top w:val="none" w:sz="0" w:space="0" w:color="auto"/>
        <w:left w:val="none" w:sz="0" w:space="0" w:color="auto"/>
        <w:bottom w:val="none" w:sz="0" w:space="0" w:color="auto"/>
        <w:right w:val="none" w:sz="0" w:space="0" w:color="auto"/>
      </w:divBdr>
      <w:divsChild>
        <w:div w:id="1408461280">
          <w:marLeft w:val="-115"/>
          <w:marRight w:val="0"/>
          <w:marTop w:val="0"/>
          <w:marBottom w:val="0"/>
          <w:divBdr>
            <w:top w:val="none" w:sz="0" w:space="0" w:color="auto"/>
            <w:left w:val="none" w:sz="0" w:space="0" w:color="auto"/>
            <w:bottom w:val="none" w:sz="0" w:space="0" w:color="auto"/>
            <w:right w:val="none" w:sz="0" w:space="0" w:color="auto"/>
          </w:divBdr>
        </w:div>
        <w:div w:id="56130894">
          <w:marLeft w:val="-115"/>
          <w:marRight w:val="0"/>
          <w:marTop w:val="0"/>
          <w:marBottom w:val="0"/>
          <w:divBdr>
            <w:top w:val="none" w:sz="0" w:space="0" w:color="auto"/>
            <w:left w:val="none" w:sz="0" w:space="0" w:color="auto"/>
            <w:bottom w:val="none" w:sz="0" w:space="0" w:color="auto"/>
            <w:right w:val="none" w:sz="0" w:space="0" w:color="auto"/>
          </w:divBdr>
        </w:div>
        <w:div w:id="1661040986">
          <w:marLeft w:val="-115"/>
          <w:marRight w:val="0"/>
          <w:marTop w:val="0"/>
          <w:marBottom w:val="0"/>
          <w:divBdr>
            <w:top w:val="none" w:sz="0" w:space="0" w:color="auto"/>
            <w:left w:val="none" w:sz="0" w:space="0" w:color="auto"/>
            <w:bottom w:val="none" w:sz="0" w:space="0" w:color="auto"/>
            <w:right w:val="none" w:sz="0" w:space="0" w:color="auto"/>
          </w:divBdr>
        </w:div>
        <w:div w:id="1865828911">
          <w:marLeft w:val="-115"/>
          <w:marRight w:val="0"/>
          <w:marTop w:val="0"/>
          <w:marBottom w:val="0"/>
          <w:divBdr>
            <w:top w:val="none" w:sz="0" w:space="0" w:color="auto"/>
            <w:left w:val="none" w:sz="0" w:space="0" w:color="auto"/>
            <w:bottom w:val="none" w:sz="0" w:space="0" w:color="auto"/>
            <w:right w:val="none" w:sz="0" w:space="0" w:color="auto"/>
          </w:divBdr>
        </w:div>
      </w:divsChild>
    </w:div>
    <w:div w:id="274941922">
      <w:bodyDiv w:val="1"/>
      <w:marLeft w:val="0"/>
      <w:marRight w:val="0"/>
      <w:marTop w:val="0"/>
      <w:marBottom w:val="0"/>
      <w:divBdr>
        <w:top w:val="none" w:sz="0" w:space="0" w:color="auto"/>
        <w:left w:val="none" w:sz="0" w:space="0" w:color="auto"/>
        <w:bottom w:val="none" w:sz="0" w:space="0" w:color="auto"/>
        <w:right w:val="none" w:sz="0" w:space="0" w:color="auto"/>
      </w:divBdr>
      <w:divsChild>
        <w:div w:id="136260537">
          <w:marLeft w:val="-108"/>
          <w:marRight w:val="0"/>
          <w:marTop w:val="0"/>
          <w:marBottom w:val="0"/>
          <w:divBdr>
            <w:top w:val="none" w:sz="0" w:space="0" w:color="auto"/>
            <w:left w:val="none" w:sz="0" w:space="0" w:color="auto"/>
            <w:bottom w:val="none" w:sz="0" w:space="0" w:color="auto"/>
            <w:right w:val="none" w:sz="0" w:space="0" w:color="auto"/>
          </w:divBdr>
        </w:div>
        <w:div w:id="62064980">
          <w:marLeft w:val="-108"/>
          <w:marRight w:val="0"/>
          <w:marTop w:val="0"/>
          <w:marBottom w:val="0"/>
          <w:divBdr>
            <w:top w:val="none" w:sz="0" w:space="0" w:color="auto"/>
            <w:left w:val="none" w:sz="0" w:space="0" w:color="auto"/>
            <w:bottom w:val="none" w:sz="0" w:space="0" w:color="auto"/>
            <w:right w:val="none" w:sz="0" w:space="0" w:color="auto"/>
          </w:divBdr>
        </w:div>
        <w:div w:id="137722516">
          <w:marLeft w:val="-108"/>
          <w:marRight w:val="0"/>
          <w:marTop w:val="0"/>
          <w:marBottom w:val="0"/>
          <w:divBdr>
            <w:top w:val="none" w:sz="0" w:space="0" w:color="auto"/>
            <w:left w:val="none" w:sz="0" w:space="0" w:color="auto"/>
            <w:bottom w:val="none" w:sz="0" w:space="0" w:color="auto"/>
            <w:right w:val="none" w:sz="0" w:space="0" w:color="auto"/>
          </w:divBdr>
        </w:div>
        <w:div w:id="2048989759">
          <w:marLeft w:val="-108"/>
          <w:marRight w:val="0"/>
          <w:marTop w:val="0"/>
          <w:marBottom w:val="0"/>
          <w:divBdr>
            <w:top w:val="none" w:sz="0" w:space="0" w:color="auto"/>
            <w:left w:val="none" w:sz="0" w:space="0" w:color="auto"/>
            <w:bottom w:val="none" w:sz="0" w:space="0" w:color="auto"/>
            <w:right w:val="none" w:sz="0" w:space="0" w:color="auto"/>
          </w:divBdr>
        </w:div>
        <w:div w:id="2106998171">
          <w:marLeft w:val="-108"/>
          <w:marRight w:val="0"/>
          <w:marTop w:val="0"/>
          <w:marBottom w:val="0"/>
          <w:divBdr>
            <w:top w:val="none" w:sz="0" w:space="0" w:color="auto"/>
            <w:left w:val="none" w:sz="0" w:space="0" w:color="auto"/>
            <w:bottom w:val="none" w:sz="0" w:space="0" w:color="auto"/>
            <w:right w:val="none" w:sz="0" w:space="0" w:color="auto"/>
          </w:divBdr>
        </w:div>
        <w:div w:id="1061444381">
          <w:marLeft w:val="-108"/>
          <w:marRight w:val="0"/>
          <w:marTop w:val="0"/>
          <w:marBottom w:val="0"/>
          <w:divBdr>
            <w:top w:val="none" w:sz="0" w:space="0" w:color="auto"/>
            <w:left w:val="none" w:sz="0" w:space="0" w:color="auto"/>
            <w:bottom w:val="none" w:sz="0" w:space="0" w:color="auto"/>
            <w:right w:val="none" w:sz="0" w:space="0" w:color="auto"/>
          </w:divBdr>
        </w:div>
      </w:divsChild>
    </w:div>
    <w:div w:id="561251434">
      <w:bodyDiv w:val="1"/>
      <w:marLeft w:val="0"/>
      <w:marRight w:val="0"/>
      <w:marTop w:val="0"/>
      <w:marBottom w:val="0"/>
      <w:divBdr>
        <w:top w:val="none" w:sz="0" w:space="0" w:color="auto"/>
        <w:left w:val="none" w:sz="0" w:space="0" w:color="auto"/>
        <w:bottom w:val="none" w:sz="0" w:space="0" w:color="auto"/>
        <w:right w:val="none" w:sz="0" w:space="0" w:color="auto"/>
      </w:divBdr>
      <w:divsChild>
        <w:div w:id="729227668">
          <w:marLeft w:val="-115"/>
          <w:marRight w:val="0"/>
          <w:marTop w:val="0"/>
          <w:marBottom w:val="0"/>
          <w:divBdr>
            <w:top w:val="none" w:sz="0" w:space="0" w:color="auto"/>
            <w:left w:val="none" w:sz="0" w:space="0" w:color="auto"/>
            <w:bottom w:val="none" w:sz="0" w:space="0" w:color="auto"/>
            <w:right w:val="none" w:sz="0" w:space="0" w:color="auto"/>
          </w:divBdr>
        </w:div>
        <w:div w:id="1460342309">
          <w:marLeft w:val="-115"/>
          <w:marRight w:val="0"/>
          <w:marTop w:val="0"/>
          <w:marBottom w:val="0"/>
          <w:divBdr>
            <w:top w:val="none" w:sz="0" w:space="0" w:color="auto"/>
            <w:left w:val="none" w:sz="0" w:space="0" w:color="auto"/>
            <w:bottom w:val="none" w:sz="0" w:space="0" w:color="auto"/>
            <w:right w:val="none" w:sz="0" w:space="0" w:color="auto"/>
          </w:divBdr>
        </w:div>
        <w:div w:id="1806317619">
          <w:marLeft w:val="-130"/>
          <w:marRight w:val="0"/>
          <w:marTop w:val="0"/>
          <w:marBottom w:val="0"/>
          <w:divBdr>
            <w:top w:val="none" w:sz="0" w:space="0" w:color="auto"/>
            <w:left w:val="none" w:sz="0" w:space="0" w:color="auto"/>
            <w:bottom w:val="none" w:sz="0" w:space="0" w:color="auto"/>
            <w:right w:val="none" w:sz="0" w:space="0" w:color="auto"/>
          </w:divBdr>
        </w:div>
        <w:div w:id="903414812">
          <w:marLeft w:val="-115"/>
          <w:marRight w:val="0"/>
          <w:marTop w:val="0"/>
          <w:marBottom w:val="0"/>
          <w:divBdr>
            <w:top w:val="none" w:sz="0" w:space="0" w:color="auto"/>
            <w:left w:val="none" w:sz="0" w:space="0" w:color="auto"/>
            <w:bottom w:val="none" w:sz="0" w:space="0" w:color="auto"/>
            <w:right w:val="none" w:sz="0" w:space="0" w:color="auto"/>
          </w:divBdr>
        </w:div>
      </w:divsChild>
    </w:div>
    <w:div w:id="582955154">
      <w:bodyDiv w:val="1"/>
      <w:marLeft w:val="0"/>
      <w:marRight w:val="0"/>
      <w:marTop w:val="0"/>
      <w:marBottom w:val="0"/>
      <w:divBdr>
        <w:top w:val="none" w:sz="0" w:space="0" w:color="auto"/>
        <w:left w:val="none" w:sz="0" w:space="0" w:color="auto"/>
        <w:bottom w:val="none" w:sz="0" w:space="0" w:color="auto"/>
        <w:right w:val="none" w:sz="0" w:space="0" w:color="auto"/>
      </w:divBdr>
      <w:divsChild>
        <w:div w:id="97330967">
          <w:marLeft w:val="-108"/>
          <w:marRight w:val="0"/>
          <w:marTop w:val="0"/>
          <w:marBottom w:val="0"/>
          <w:divBdr>
            <w:top w:val="none" w:sz="0" w:space="0" w:color="auto"/>
            <w:left w:val="none" w:sz="0" w:space="0" w:color="auto"/>
            <w:bottom w:val="none" w:sz="0" w:space="0" w:color="auto"/>
            <w:right w:val="none" w:sz="0" w:space="0" w:color="auto"/>
          </w:divBdr>
        </w:div>
      </w:divsChild>
    </w:div>
    <w:div w:id="893583857">
      <w:bodyDiv w:val="1"/>
      <w:marLeft w:val="0"/>
      <w:marRight w:val="0"/>
      <w:marTop w:val="0"/>
      <w:marBottom w:val="0"/>
      <w:divBdr>
        <w:top w:val="none" w:sz="0" w:space="0" w:color="auto"/>
        <w:left w:val="none" w:sz="0" w:space="0" w:color="auto"/>
        <w:bottom w:val="none" w:sz="0" w:space="0" w:color="auto"/>
        <w:right w:val="none" w:sz="0" w:space="0" w:color="auto"/>
      </w:divBdr>
      <w:divsChild>
        <w:div w:id="2049064758">
          <w:marLeft w:val="-115"/>
          <w:marRight w:val="0"/>
          <w:marTop w:val="0"/>
          <w:marBottom w:val="0"/>
          <w:divBdr>
            <w:top w:val="none" w:sz="0" w:space="0" w:color="auto"/>
            <w:left w:val="none" w:sz="0" w:space="0" w:color="auto"/>
            <w:bottom w:val="none" w:sz="0" w:space="0" w:color="auto"/>
            <w:right w:val="none" w:sz="0" w:space="0" w:color="auto"/>
          </w:divBdr>
        </w:div>
        <w:div w:id="970744068">
          <w:marLeft w:val="-115"/>
          <w:marRight w:val="0"/>
          <w:marTop w:val="0"/>
          <w:marBottom w:val="0"/>
          <w:divBdr>
            <w:top w:val="none" w:sz="0" w:space="0" w:color="auto"/>
            <w:left w:val="none" w:sz="0" w:space="0" w:color="auto"/>
            <w:bottom w:val="none" w:sz="0" w:space="0" w:color="auto"/>
            <w:right w:val="none" w:sz="0" w:space="0" w:color="auto"/>
          </w:divBdr>
        </w:div>
        <w:div w:id="754859149">
          <w:marLeft w:val="-130"/>
          <w:marRight w:val="0"/>
          <w:marTop w:val="0"/>
          <w:marBottom w:val="0"/>
          <w:divBdr>
            <w:top w:val="none" w:sz="0" w:space="0" w:color="auto"/>
            <w:left w:val="none" w:sz="0" w:space="0" w:color="auto"/>
            <w:bottom w:val="none" w:sz="0" w:space="0" w:color="auto"/>
            <w:right w:val="none" w:sz="0" w:space="0" w:color="auto"/>
          </w:divBdr>
        </w:div>
        <w:div w:id="1451557049">
          <w:marLeft w:val="-115"/>
          <w:marRight w:val="0"/>
          <w:marTop w:val="0"/>
          <w:marBottom w:val="0"/>
          <w:divBdr>
            <w:top w:val="none" w:sz="0" w:space="0" w:color="auto"/>
            <w:left w:val="none" w:sz="0" w:space="0" w:color="auto"/>
            <w:bottom w:val="none" w:sz="0" w:space="0" w:color="auto"/>
            <w:right w:val="none" w:sz="0" w:space="0" w:color="auto"/>
          </w:divBdr>
        </w:div>
      </w:divsChild>
    </w:div>
    <w:div w:id="929044950">
      <w:bodyDiv w:val="1"/>
      <w:marLeft w:val="0"/>
      <w:marRight w:val="0"/>
      <w:marTop w:val="0"/>
      <w:marBottom w:val="0"/>
      <w:divBdr>
        <w:top w:val="none" w:sz="0" w:space="0" w:color="auto"/>
        <w:left w:val="none" w:sz="0" w:space="0" w:color="auto"/>
        <w:bottom w:val="none" w:sz="0" w:space="0" w:color="auto"/>
        <w:right w:val="none" w:sz="0" w:space="0" w:color="auto"/>
      </w:divBdr>
      <w:divsChild>
        <w:div w:id="922570030">
          <w:marLeft w:val="-115"/>
          <w:marRight w:val="0"/>
          <w:marTop w:val="0"/>
          <w:marBottom w:val="0"/>
          <w:divBdr>
            <w:top w:val="none" w:sz="0" w:space="0" w:color="auto"/>
            <w:left w:val="none" w:sz="0" w:space="0" w:color="auto"/>
            <w:bottom w:val="none" w:sz="0" w:space="0" w:color="auto"/>
            <w:right w:val="none" w:sz="0" w:space="0" w:color="auto"/>
          </w:divBdr>
        </w:div>
        <w:div w:id="1579166653">
          <w:marLeft w:val="-115"/>
          <w:marRight w:val="0"/>
          <w:marTop w:val="0"/>
          <w:marBottom w:val="0"/>
          <w:divBdr>
            <w:top w:val="none" w:sz="0" w:space="0" w:color="auto"/>
            <w:left w:val="none" w:sz="0" w:space="0" w:color="auto"/>
            <w:bottom w:val="none" w:sz="0" w:space="0" w:color="auto"/>
            <w:right w:val="none" w:sz="0" w:space="0" w:color="auto"/>
          </w:divBdr>
        </w:div>
        <w:div w:id="940143226">
          <w:marLeft w:val="-130"/>
          <w:marRight w:val="0"/>
          <w:marTop w:val="0"/>
          <w:marBottom w:val="0"/>
          <w:divBdr>
            <w:top w:val="none" w:sz="0" w:space="0" w:color="auto"/>
            <w:left w:val="none" w:sz="0" w:space="0" w:color="auto"/>
            <w:bottom w:val="none" w:sz="0" w:space="0" w:color="auto"/>
            <w:right w:val="none" w:sz="0" w:space="0" w:color="auto"/>
          </w:divBdr>
        </w:div>
        <w:div w:id="1798791276">
          <w:marLeft w:val="-115"/>
          <w:marRight w:val="0"/>
          <w:marTop w:val="0"/>
          <w:marBottom w:val="0"/>
          <w:divBdr>
            <w:top w:val="none" w:sz="0" w:space="0" w:color="auto"/>
            <w:left w:val="none" w:sz="0" w:space="0" w:color="auto"/>
            <w:bottom w:val="none" w:sz="0" w:space="0" w:color="auto"/>
            <w:right w:val="none" w:sz="0" w:space="0" w:color="auto"/>
          </w:divBdr>
        </w:div>
      </w:divsChild>
    </w:div>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524434893">
      <w:bodyDiv w:val="1"/>
      <w:marLeft w:val="0"/>
      <w:marRight w:val="0"/>
      <w:marTop w:val="0"/>
      <w:marBottom w:val="0"/>
      <w:divBdr>
        <w:top w:val="none" w:sz="0" w:space="0" w:color="auto"/>
        <w:left w:val="none" w:sz="0" w:space="0" w:color="auto"/>
        <w:bottom w:val="none" w:sz="0" w:space="0" w:color="auto"/>
        <w:right w:val="none" w:sz="0" w:space="0" w:color="auto"/>
      </w:divBdr>
      <w:divsChild>
        <w:div w:id="1262376950">
          <w:marLeft w:val="-115"/>
          <w:marRight w:val="0"/>
          <w:marTop w:val="0"/>
          <w:marBottom w:val="0"/>
          <w:divBdr>
            <w:top w:val="none" w:sz="0" w:space="0" w:color="auto"/>
            <w:left w:val="none" w:sz="0" w:space="0" w:color="auto"/>
            <w:bottom w:val="none" w:sz="0" w:space="0" w:color="auto"/>
            <w:right w:val="none" w:sz="0" w:space="0" w:color="auto"/>
          </w:divBdr>
        </w:div>
        <w:div w:id="952981831">
          <w:marLeft w:val="-115"/>
          <w:marRight w:val="0"/>
          <w:marTop w:val="0"/>
          <w:marBottom w:val="0"/>
          <w:divBdr>
            <w:top w:val="none" w:sz="0" w:space="0" w:color="auto"/>
            <w:left w:val="none" w:sz="0" w:space="0" w:color="auto"/>
            <w:bottom w:val="none" w:sz="0" w:space="0" w:color="auto"/>
            <w:right w:val="none" w:sz="0" w:space="0" w:color="auto"/>
          </w:divBdr>
        </w:div>
        <w:div w:id="411775100">
          <w:marLeft w:val="-115"/>
          <w:marRight w:val="0"/>
          <w:marTop w:val="0"/>
          <w:marBottom w:val="0"/>
          <w:divBdr>
            <w:top w:val="none" w:sz="0" w:space="0" w:color="auto"/>
            <w:left w:val="none" w:sz="0" w:space="0" w:color="auto"/>
            <w:bottom w:val="none" w:sz="0" w:space="0" w:color="auto"/>
            <w:right w:val="none" w:sz="0" w:space="0" w:color="auto"/>
          </w:divBdr>
        </w:div>
        <w:div w:id="1250892931">
          <w:marLeft w:val="-115"/>
          <w:marRight w:val="0"/>
          <w:marTop w:val="0"/>
          <w:marBottom w:val="0"/>
          <w:divBdr>
            <w:top w:val="none" w:sz="0" w:space="0" w:color="auto"/>
            <w:left w:val="none" w:sz="0" w:space="0" w:color="auto"/>
            <w:bottom w:val="none" w:sz="0" w:space="0" w:color="auto"/>
            <w:right w:val="none" w:sz="0" w:space="0" w:color="auto"/>
          </w:divBdr>
        </w:div>
      </w:divsChild>
    </w:div>
    <w:div w:id="1730107077">
      <w:bodyDiv w:val="1"/>
      <w:marLeft w:val="0"/>
      <w:marRight w:val="0"/>
      <w:marTop w:val="0"/>
      <w:marBottom w:val="0"/>
      <w:divBdr>
        <w:top w:val="none" w:sz="0" w:space="0" w:color="auto"/>
        <w:left w:val="none" w:sz="0" w:space="0" w:color="auto"/>
        <w:bottom w:val="none" w:sz="0" w:space="0" w:color="auto"/>
        <w:right w:val="none" w:sz="0" w:space="0" w:color="auto"/>
      </w:divBdr>
      <w:divsChild>
        <w:div w:id="477772719">
          <w:marLeft w:val="-115"/>
          <w:marRight w:val="0"/>
          <w:marTop w:val="0"/>
          <w:marBottom w:val="0"/>
          <w:divBdr>
            <w:top w:val="none" w:sz="0" w:space="0" w:color="auto"/>
            <w:left w:val="none" w:sz="0" w:space="0" w:color="auto"/>
            <w:bottom w:val="none" w:sz="0" w:space="0" w:color="auto"/>
            <w:right w:val="none" w:sz="0" w:space="0" w:color="auto"/>
          </w:divBdr>
        </w:div>
        <w:div w:id="1550848022">
          <w:marLeft w:val="-115"/>
          <w:marRight w:val="0"/>
          <w:marTop w:val="0"/>
          <w:marBottom w:val="0"/>
          <w:divBdr>
            <w:top w:val="none" w:sz="0" w:space="0" w:color="auto"/>
            <w:left w:val="none" w:sz="0" w:space="0" w:color="auto"/>
            <w:bottom w:val="none" w:sz="0" w:space="0" w:color="auto"/>
            <w:right w:val="none" w:sz="0" w:space="0" w:color="auto"/>
          </w:divBdr>
        </w:div>
        <w:div w:id="869874993">
          <w:marLeft w:val="-115"/>
          <w:marRight w:val="0"/>
          <w:marTop w:val="0"/>
          <w:marBottom w:val="0"/>
          <w:divBdr>
            <w:top w:val="none" w:sz="0" w:space="0" w:color="auto"/>
            <w:left w:val="none" w:sz="0" w:space="0" w:color="auto"/>
            <w:bottom w:val="none" w:sz="0" w:space="0" w:color="auto"/>
            <w:right w:val="none" w:sz="0" w:space="0" w:color="auto"/>
          </w:divBdr>
        </w:div>
        <w:div w:id="1688943930">
          <w:marLeft w:val="-115"/>
          <w:marRight w:val="0"/>
          <w:marTop w:val="0"/>
          <w:marBottom w:val="0"/>
          <w:divBdr>
            <w:top w:val="none" w:sz="0" w:space="0" w:color="auto"/>
            <w:left w:val="none" w:sz="0" w:space="0" w:color="auto"/>
            <w:bottom w:val="none" w:sz="0" w:space="0" w:color="auto"/>
            <w:right w:val="none" w:sz="0" w:space="0" w:color="auto"/>
          </w:divBdr>
        </w:div>
      </w:divsChild>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1780031616">
      <w:bodyDiv w:val="1"/>
      <w:marLeft w:val="0"/>
      <w:marRight w:val="0"/>
      <w:marTop w:val="0"/>
      <w:marBottom w:val="0"/>
      <w:divBdr>
        <w:top w:val="none" w:sz="0" w:space="0" w:color="auto"/>
        <w:left w:val="none" w:sz="0" w:space="0" w:color="auto"/>
        <w:bottom w:val="none" w:sz="0" w:space="0" w:color="auto"/>
        <w:right w:val="none" w:sz="0" w:space="0" w:color="auto"/>
      </w:divBdr>
      <w:divsChild>
        <w:div w:id="1698040175">
          <w:marLeft w:val="-108"/>
          <w:marRight w:val="0"/>
          <w:marTop w:val="0"/>
          <w:marBottom w:val="0"/>
          <w:divBdr>
            <w:top w:val="none" w:sz="0" w:space="0" w:color="auto"/>
            <w:left w:val="none" w:sz="0" w:space="0" w:color="auto"/>
            <w:bottom w:val="none" w:sz="0" w:space="0" w:color="auto"/>
            <w:right w:val="none" w:sz="0" w:space="0" w:color="auto"/>
          </w:divBdr>
        </w:div>
      </w:divsChild>
    </w:div>
    <w:div w:id="1854689734">
      <w:bodyDiv w:val="1"/>
      <w:marLeft w:val="0"/>
      <w:marRight w:val="0"/>
      <w:marTop w:val="0"/>
      <w:marBottom w:val="0"/>
      <w:divBdr>
        <w:top w:val="none" w:sz="0" w:space="0" w:color="auto"/>
        <w:left w:val="none" w:sz="0" w:space="0" w:color="auto"/>
        <w:bottom w:val="none" w:sz="0" w:space="0" w:color="auto"/>
        <w:right w:val="none" w:sz="0" w:space="0" w:color="auto"/>
      </w:divBdr>
      <w:divsChild>
        <w:div w:id="2013869540">
          <w:marLeft w:val="-115"/>
          <w:marRight w:val="0"/>
          <w:marTop w:val="0"/>
          <w:marBottom w:val="0"/>
          <w:divBdr>
            <w:top w:val="none" w:sz="0" w:space="0" w:color="auto"/>
            <w:left w:val="none" w:sz="0" w:space="0" w:color="auto"/>
            <w:bottom w:val="none" w:sz="0" w:space="0" w:color="auto"/>
            <w:right w:val="none" w:sz="0" w:space="0" w:color="auto"/>
          </w:divBdr>
        </w:div>
        <w:div w:id="992830519">
          <w:marLeft w:val="-115"/>
          <w:marRight w:val="0"/>
          <w:marTop w:val="0"/>
          <w:marBottom w:val="0"/>
          <w:divBdr>
            <w:top w:val="none" w:sz="0" w:space="0" w:color="auto"/>
            <w:left w:val="none" w:sz="0" w:space="0" w:color="auto"/>
            <w:bottom w:val="none" w:sz="0" w:space="0" w:color="auto"/>
            <w:right w:val="none" w:sz="0" w:space="0" w:color="auto"/>
          </w:divBdr>
        </w:div>
        <w:div w:id="739596434">
          <w:marLeft w:val="-130"/>
          <w:marRight w:val="0"/>
          <w:marTop w:val="0"/>
          <w:marBottom w:val="0"/>
          <w:divBdr>
            <w:top w:val="none" w:sz="0" w:space="0" w:color="auto"/>
            <w:left w:val="none" w:sz="0" w:space="0" w:color="auto"/>
            <w:bottom w:val="none" w:sz="0" w:space="0" w:color="auto"/>
            <w:right w:val="none" w:sz="0" w:space="0" w:color="auto"/>
          </w:divBdr>
        </w:div>
        <w:div w:id="1434547017">
          <w:marLeft w:val="-115"/>
          <w:marRight w:val="0"/>
          <w:marTop w:val="0"/>
          <w:marBottom w:val="0"/>
          <w:divBdr>
            <w:top w:val="none" w:sz="0" w:space="0" w:color="auto"/>
            <w:left w:val="none" w:sz="0" w:space="0" w:color="auto"/>
            <w:bottom w:val="none" w:sz="0" w:space="0" w:color="auto"/>
            <w:right w:val="none" w:sz="0" w:space="0" w:color="auto"/>
          </w:divBdr>
        </w:div>
      </w:divsChild>
    </w:div>
    <w:div w:id="1936403425">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internaute.fr/dictionnaire/fr/definition/action/" TargetMode="External"/><Relationship Id="rId21" Type="http://schemas.openxmlformats.org/officeDocument/2006/relationships/image" Target="media/image14.png"/><Relationship Id="rId34" Type="http://schemas.openxmlformats.org/officeDocument/2006/relationships/hyperlink" Target="https://fr.wikipedia.org/wiki/Chantier_(b%C3%A2timen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internaute.fr/dictionnaire/fr/definition/fo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Personne_morale" TargetMode="External"/><Relationship Id="rId37" Type="http://schemas.openxmlformats.org/officeDocument/2006/relationships/hyperlink" Target="https://fr.wikipedia.org/wiki/Technique" TargetMode="External"/><Relationship Id="rId40" Type="http://schemas.openxmlformats.org/officeDocument/2006/relationships/hyperlink" Target="https://www.linternaute.fr/dictionnaire/fr/definition/plusieu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D%C3%A9l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Personne_physi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Entreprise" TargetMode="External"/><Relationship Id="rId35" Type="http://schemas.openxmlformats.org/officeDocument/2006/relationships/hyperlink" Target="https://fr.wikipedia.org/wiki/Co%C3%BBt"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Ma%C3%AEtre_d%27ouvrage" TargetMode="External"/><Relationship Id="rId38" Type="http://schemas.openxmlformats.org/officeDocument/2006/relationships/hyperlink" Target="https://fr.wikipedia.org/wiki/Cahier_des_charg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982DA-BD64-48D0-9BA7-31939DB9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96303F24.dotm</Template>
  <TotalTime>1</TotalTime>
  <Pages>32</Pages>
  <Words>8136</Words>
  <Characters>44748</Characters>
  <Application>Microsoft Office Word</Application>
  <DocSecurity>0</DocSecurity>
  <Lines>372</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YOAN GUIRAUD</cp:lastModifiedBy>
  <cp:revision>2</cp:revision>
  <dcterms:created xsi:type="dcterms:W3CDTF">2019-05-28T05:55:00Z</dcterms:created>
  <dcterms:modified xsi:type="dcterms:W3CDTF">2019-05-28T05:55:00Z</dcterms:modified>
</cp:coreProperties>
</file>